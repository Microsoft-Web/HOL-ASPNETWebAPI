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717A8E" w:rsidRDefault="000E3657" w:rsidP="008C674C">
      <w:pPr>
        <w:pStyle w:val="ppFigure"/>
        <w:rPr>
          <w:noProof/>
          <w:lang w:eastAsia="es-AR"/>
          <w:specVanish/>
        </w:rPr>
      </w:pPr>
    </w:p>
    <w:p w:rsidR="000E3657" w:rsidRPr="00D54414" w:rsidRDefault="000E3657" w:rsidP="00DB39FE">
      <w:pPr>
        <w:pStyle w:val="ppFigure"/>
        <w:rPr>
          <w:rFonts w:ascii="Arial Black" w:hAnsi="Arial Black"/>
          <w:noProof/>
          <w:sz w:val="52"/>
          <w:highlight w:val="yellow"/>
        </w:rPr>
      </w:pPr>
    </w:p>
    <w:p w:rsidR="000E3657" w:rsidRPr="00D54414" w:rsidRDefault="000E3657" w:rsidP="000E3657">
      <w:pPr>
        <w:rPr>
          <w:rFonts w:ascii="Arial Black" w:hAnsi="Arial Black"/>
          <w:noProof/>
          <w:sz w:val="52"/>
          <w:highlight w:val="yellow"/>
        </w:rPr>
      </w:pPr>
    </w:p>
    <w:p w:rsidR="000E3657" w:rsidRPr="00D54414" w:rsidRDefault="000E3657" w:rsidP="000E3657">
      <w:pPr>
        <w:pStyle w:val="HOLTitle1"/>
        <w:rPr>
          <w:noProof/>
        </w:rPr>
      </w:pPr>
      <w:r w:rsidRPr="00D54414">
        <w:rPr>
          <w:noProof/>
        </w:rPr>
        <w:t>Hands-On Lab</w:t>
      </w:r>
    </w:p>
    <w:p w:rsidR="000E3657" w:rsidRDefault="007E294A" w:rsidP="000E3657">
      <w:pPr>
        <w:pStyle w:val="HOLDescription"/>
        <w:rPr>
          <w:rFonts w:ascii="Arial Narrow" w:hAnsi="Arial Narrow"/>
          <w:noProof/>
          <w:sz w:val="56"/>
          <w:szCs w:val="56"/>
          <w:lang w:val="en-US"/>
        </w:rPr>
      </w:pPr>
      <w:r>
        <w:rPr>
          <w:rFonts w:ascii="Arial Narrow" w:hAnsi="Arial Narrow"/>
          <w:noProof/>
          <w:sz w:val="56"/>
          <w:szCs w:val="56"/>
          <w:lang w:val="en-US"/>
        </w:rPr>
        <w:t>Build RESTful API’s with ASP.NET Web API</w:t>
      </w:r>
    </w:p>
    <w:p w:rsidR="000E3657" w:rsidRDefault="000E3657" w:rsidP="000E3657">
      <w:pPr>
        <w:spacing w:after="0" w:line="240" w:lineRule="auto"/>
        <w:rPr>
          <w:rFonts w:ascii="Arial" w:eastAsia="Batang" w:hAnsi="Arial" w:cs="Times New Roman"/>
          <w:noProof/>
          <w:sz w:val="20"/>
          <w:szCs w:val="24"/>
          <w:lang w:eastAsia="ko-KR"/>
        </w:rPr>
      </w:pPr>
    </w:p>
    <w:p w:rsidR="00680AF0" w:rsidRDefault="00680AF0"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404E71" w:rsidP="000F6CE6">
      <w:pPr>
        <w:rPr>
          <w:rFonts w:eastAsia="Batang"/>
          <w:noProof/>
          <w:lang w:eastAsia="ko-KR"/>
        </w:rPr>
      </w:pPr>
      <w:r>
        <w:rPr>
          <w:rFonts w:eastAsia="Batang"/>
          <w:noProof/>
          <w:lang w:eastAsia="ko-KR"/>
        </w:rPr>
        <w:t>Lab version:</w:t>
      </w:r>
      <w:r>
        <w:rPr>
          <w:rFonts w:eastAsia="Batang"/>
          <w:noProof/>
          <w:lang w:eastAsia="ko-KR"/>
        </w:rPr>
        <w:tab/>
        <w:t>1.2</w:t>
      </w:r>
      <w:r w:rsidR="000F6CE6">
        <w:rPr>
          <w:rFonts w:eastAsia="Batang"/>
          <w:noProof/>
          <w:lang w:eastAsia="ko-KR"/>
        </w:rPr>
        <w:t>.0</w:t>
      </w:r>
    </w:p>
    <w:p w:rsidR="000F6CE6" w:rsidRDefault="000F6CE6" w:rsidP="000F6CE6">
      <w:pPr>
        <w:rPr>
          <w:rFonts w:eastAsia="Batang"/>
          <w:noProof/>
          <w:lang w:eastAsia="ko-KR"/>
        </w:rPr>
      </w:pPr>
      <w:r>
        <w:rPr>
          <w:rFonts w:eastAsia="Batang"/>
          <w:noProof/>
          <w:lang w:eastAsia="ko-KR"/>
        </w:rPr>
        <w:t>Last updated:</w:t>
      </w:r>
      <w:r>
        <w:rPr>
          <w:rFonts w:eastAsia="Batang"/>
          <w:noProof/>
          <w:lang w:eastAsia="ko-KR"/>
        </w:rPr>
        <w:tab/>
      </w:r>
      <w:r w:rsidR="00180F03">
        <w:rPr>
          <w:noProof/>
        </w:rPr>
        <w:fldChar w:fldCharType="begin"/>
      </w:r>
      <w:r>
        <w:rPr>
          <w:noProof/>
        </w:rPr>
        <w:instrText xml:space="preserve"> DATE \@ "M/d/yyyy" </w:instrText>
      </w:r>
      <w:r w:rsidR="00180F03">
        <w:rPr>
          <w:noProof/>
        </w:rPr>
        <w:fldChar w:fldCharType="separate"/>
      </w:r>
      <w:r w:rsidR="00AE50DD">
        <w:rPr>
          <w:noProof/>
        </w:rPr>
        <w:t>3/20/2012</w:t>
      </w:r>
      <w:r w:rsidR="00180F03">
        <w:rPr>
          <w:noProof/>
        </w:rPr>
        <w:fldChar w:fldCharType="end"/>
      </w: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Pr="00D54414" w:rsidRDefault="000F6CE6"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Default="00404E71" w:rsidP="00D723C0">
      <w:pPr>
        <w:pStyle w:val="ppFigure"/>
        <w:rPr>
          <w:noProof/>
        </w:rPr>
      </w:pPr>
      <w:r w:rsidRPr="002927B8">
        <w:rPr>
          <w:rFonts w:ascii="Arial" w:eastAsia="Batang" w:hAnsi="Arial" w:cs="Times New Roman"/>
          <w:noProof/>
          <w:sz w:val="20"/>
          <w:szCs w:val="24"/>
          <w:lang w:bidi="ar-SA"/>
        </w:rPr>
        <w:drawing>
          <wp:inline distT="0" distB="0" distL="0" distR="0" wp14:anchorId="123C5EE3" wp14:editId="3110D879">
            <wp:extent cx="2286000" cy="798635"/>
            <wp:effectExtent l="19050" t="0" r="0" b="0"/>
            <wp:docPr id="2" name="Picture 1" descr="C:\Users\jcisneros.SW\Desktop\New DPE Logo\full_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isneros.SW\Desktop\New DPE Logo\full_blue.jpg"/>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2293328" cy="801195"/>
                    </a:xfrm>
                    <a:prstGeom prst="rect">
                      <a:avLst/>
                    </a:prstGeom>
                    <a:noFill/>
                    <a:ln w="9525">
                      <a:noFill/>
                      <a:miter lim="800000"/>
                      <a:headEnd/>
                      <a:tailEnd/>
                    </a:ln>
                  </pic:spPr>
                </pic:pic>
              </a:graphicData>
            </a:graphic>
          </wp:inline>
        </w:drawing>
      </w:r>
    </w:p>
    <w:p w:rsidR="000E3657" w:rsidRDefault="000E3657">
      <w:pPr>
        <w:rPr>
          <w:noProof/>
        </w:rPr>
      </w:pPr>
      <w:r w:rsidRPr="00D54414">
        <w:rPr>
          <w:noProof/>
        </w:rPr>
        <w:br w:type="page"/>
      </w:r>
    </w:p>
    <w:p w:rsidR="00750CA9" w:rsidRDefault="001453A3">
      <w:pPr>
        <w:pStyle w:val="TOC1"/>
      </w:pPr>
      <w:bookmarkStart w:id="0" w:name="_Toc168302996"/>
      <w:bookmarkStart w:id="1" w:name="_Toc168399728"/>
      <w:r w:rsidRPr="00D54414">
        <w:lastRenderedPageBreak/>
        <w:t>Contents</w:t>
      </w:r>
      <w:bookmarkEnd w:id="0"/>
      <w:bookmarkEnd w:id="1"/>
      <w:r w:rsidR="00180F03">
        <w:fldChar w:fldCharType="begin"/>
      </w:r>
      <w:r>
        <w:instrText xml:space="preserve">  </w:instrText>
      </w:r>
      <w:r w:rsidR="00180F03">
        <w:fldChar w:fldCharType="end"/>
      </w:r>
      <w:r w:rsidR="00180F03" w:rsidRPr="00D54414">
        <w:rPr>
          <w:caps w:val="0"/>
        </w:rPr>
        <w:fldChar w:fldCharType="begin"/>
      </w:r>
      <w:r w:rsidRPr="00D54414">
        <w:instrText xml:space="preserve"> TOC \h \z \t "Heading 3,2,pp Topic,1,PP Procedure start,3" </w:instrText>
      </w:r>
      <w:r w:rsidR="00180F03" w:rsidRPr="00D54414">
        <w:rPr>
          <w:caps w:val="0"/>
        </w:rPr>
        <w:fldChar w:fldCharType="separate"/>
      </w:r>
    </w:p>
    <w:p w:rsidR="00750CA9" w:rsidRDefault="008862DA">
      <w:pPr>
        <w:pStyle w:val="TOC1"/>
        <w:rPr>
          <w:rFonts w:asciiTheme="minorHAnsi" w:eastAsiaTheme="minorEastAsia" w:hAnsiTheme="minorHAnsi" w:cstheme="minorBidi"/>
          <w:b w:val="0"/>
          <w:bCs w:val="0"/>
          <w:caps w:val="0"/>
          <w:sz w:val="22"/>
          <w:szCs w:val="22"/>
          <w:lang w:val="es-AR" w:eastAsia="es-AR" w:bidi="ar-SA"/>
        </w:rPr>
      </w:pPr>
      <w:hyperlink w:anchor="_Toc319921197" w:history="1">
        <w:r w:rsidR="00750CA9" w:rsidRPr="00221CA3">
          <w:rPr>
            <w:rStyle w:val="Hyperlink"/>
          </w:rPr>
          <w:t>Overview</w:t>
        </w:r>
        <w:r w:rsidR="00750CA9">
          <w:rPr>
            <w:webHidden/>
          </w:rPr>
          <w:tab/>
        </w:r>
        <w:r w:rsidR="00750CA9">
          <w:rPr>
            <w:webHidden/>
          </w:rPr>
          <w:fldChar w:fldCharType="begin"/>
        </w:r>
        <w:r w:rsidR="00750CA9">
          <w:rPr>
            <w:webHidden/>
          </w:rPr>
          <w:instrText xml:space="preserve"> PAGEREF _Toc319921197 \h </w:instrText>
        </w:r>
        <w:r w:rsidR="00750CA9">
          <w:rPr>
            <w:webHidden/>
          </w:rPr>
        </w:r>
        <w:r w:rsidR="00750CA9">
          <w:rPr>
            <w:webHidden/>
          </w:rPr>
          <w:fldChar w:fldCharType="separate"/>
        </w:r>
        <w:r w:rsidR="00750CA9">
          <w:rPr>
            <w:webHidden/>
          </w:rPr>
          <w:t>3</w:t>
        </w:r>
        <w:r w:rsidR="00750CA9">
          <w:rPr>
            <w:webHidden/>
          </w:rPr>
          <w:fldChar w:fldCharType="end"/>
        </w:r>
      </w:hyperlink>
    </w:p>
    <w:p w:rsidR="00750CA9" w:rsidRDefault="008862DA">
      <w:pPr>
        <w:pStyle w:val="TOC1"/>
        <w:rPr>
          <w:rFonts w:asciiTheme="minorHAnsi" w:eastAsiaTheme="minorEastAsia" w:hAnsiTheme="minorHAnsi" w:cstheme="minorBidi"/>
          <w:b w:val="0"/>
          <w:bCs w:val="0"/>
          <w:caps w:val="0"/>
          <w:sz w:val="22"/>
          <w:szCs w:val="22"/>
          <w:lang w:val="es-AR" w:eastAsia="es-AR" w:bidi="ar-SA"/>
        </w:rPr>
      </w:pPr>
      <w:hyperlink w:anchor="_Toc319921198" w:history="1">
        <w:r w:rsidR="00750CA9" w:rsidRPr="00221CA3">
          <w:rPr>
            <w:rStyle w:val="Hyperlink"/>
          </w:rPr>
          <w:t>Exercise 1: Create a Read-Only Web API</w:t>
        </w:r>
        <w:r w:rsidR="00750CA9">
          <w:rPr>
            <w:webHidden/>
          </w:rPr>
          <w:tab/>
        </w:r>
        <w:r w:rsidR="00750CA9">
          <w:rPr>
            <w:webHidden/>
          </w:rPr>
          <w:fldChar w:fldCharType="begin"/>
        </w:r>
        <w:r w:rsidR="00750CA9">
          <w:rPr>
            <w:webHidden/>
          </w:rPr>
          <w:instrText xml:space="preserve"> PAGEREF _Toc319921198 \h </w:instrText>
        </w:r>
        <w:r w:rsidR="00750CA9">
          <w:rPr>
            <w:webHidden/>
          </w:rPr>
        </w:r>
        <w:r w:rsidR="00750CA9">
          <w:rPr>
            <w:webHidden/>
          </w:rPr>
          <w:fldChar w:fldCharType="separate"/>
        </w:r>
        <w:r w:rsidR="00750CA9">
          <w:rPr>
            <w:webHidden/>
          </w:rPr>
          <w:t>7</w:t>
        </w:r>
        <w:r w:rsidR="00750CA9">
          <w:rPr>
            <w:webHidden/>
          </w:rPr>
          <w:fldChar w:fldCharType="end"/>
        </w:r>
      </w:hyperlink>
    </w:p>
    <w:p w:rsidR="00750CA9" w:rsidRDefault="008862DA">
      <w:pPr>
        <w:pStyle w:val="TOC3"/>
        <w:tabs>
          <w:tab w:val="right" w:leader="dot" w:pos="9350"/>
        </w:tabs>
        <w:rPr>
          <w:noProof/>
          <w:lang w:val="es-AR" w:eastAsia="es-AR" w:bidi="ar-SA"/>
        </w:rPr>
      </w:pPr>
      <w:hyperlink w:anchor="_Toc319921199" w:history="1">
        <w:r w:rsidR="00750CA9" w:rsidRPr="00221CA3">
          <w:rPr>
            <w:rStyle w:val="Hyperlink"/>
            <w:noProof/>
          </w:rPr>
          <w:t>Task 1 – Create the API Project</w:t>
        </w:r>
        <w:r w:rsidR="00750CA9">
          <w:rPr>
            <w:noProof/>
            <w:webHidden/>
          </w:rPr>
          <w:tab/>
        </w:r>
        <w:r w:rsidR="00750CA9">
          <w:rPr>
            <w:noProof/>
            <w:webHidden/>
          </w:rPr>
          <w:fldChar w:fldCharType="begin"/>
        </w:r>
        <w:r w:rsidR="00750CA9">
          <w:rPr>
            <w:noProof/>
            <w:webHidden/>
          </w:rPr>
          <w:instrText xml:space="preserve"> PAGEREF _Toc319921199 \h </w:instrText>
        </w:r>
        <w:r w:rsidR="00750CA9">
          <w:rPr>
            <w:noProof/>
            <w:webHidden/>
          </w:rPr>
        </w:r>
        <w:r w:rsidR="00750CA9">
          <w:rPr>
            <w:noProof/>
            <w:webHidden/>
          </w:rPr>
          <w:fldChar w:fldCharType="separate"/>
        </w:r>
        <w:r w:rsidR="00750CA9">
          <w:rPr>
            <w:noProof/>
            <w:webHidden/>
          </w:rPr>
          <w:t>7</w:t>
        </w:r>
        <w:r w:rsidR="00750CA9">
          <w:rPr>
            <w:noProof/>
            <w:webHidden/>
          </w:rPr>
          <w:fldChar w:fldCharType="end"/>
        </w:r>
      </w:hyperlink>
    </w:p>
    <w:p w:rsidR="00750CA9" w:rsidRDefault="008862DA">
      <w:pPr>
        <w:pStyle w:val="TOC3"/>
        <w:tabs>
          <w:tab w:val="right" w:leader="dot" w:pos="9350"/>
        </w:tabs>
        <w:rPr>
          <w:noProof/>
          <w:lang w:val="es-AR" w:eastAsia="es-AR" w:bidi="ar-SA"/>
        </w:rPr>
      </w:pPr>
      <w:hyperlink w:anchor="_Toc319921200" w:history="1">
        <w:r w:rsidR="00750CA9" w:rsidRPr="00221CA3">
          <w:rPr>
            <w:rStyle w:val="Hyperlink"/>
            <w:noProof/>
          </w:rPr>
          <w:t>Task 2 – Create the Contact Manager API Controllers</w:t>
        </w:r>
        <w:r w:rsidR="00750CA9">
          <w:rPr>
            <w:noProof/>
            <w:webHidden/>
          </w:rPr>
          <w:tab/>
        </w:r>
        <w:r w:rsidR="00750CA9">
          <w:rPr>
            <w:noProof/>
            <w:webHidden/>
          </w:rPr>
          <w:fldChar w:fldCharType="begin"/>
        </w:r>
        <w:r w:rsidR="00750CA9">
          <w:rPr>
            <w:noProof/>
            <w:webHidden/>
          </w:rPr>
          <w:instrText xml:space="preserve"> PAGEREF _Toc319921200 \h </w:instrText>
        </w:r>
        <w:r w:rsidR="00750CA9">
          <w:rPr>
            <w:noProof/>
            <w:webHidden/>
          </w:rPr>
        </w:r>
        <w:r w:rsidR="00750CA9">
          <w:rPr>
            <w:noProof/>
            <w:webHidden/>
          </w:rPr>
          <w:fldChar w:fldCharType="separate"/>
        </w:r>
        <w:r w:rsidR="00750CA9">
          <w:rPr>
            <w:noProof/>
            <w:webHidden/>
          </w:rPr>
          <w:t>8</w:t>
        </w:r>
        <w:r w:rsidR="00750CA9">
          <w:rPr>
            <w:noProof/>
            <w:webHidden/>
          </w:rPr>
          <w:fldChar w:fldCharType="end"/>
        </w:r>
      </w:hyperlink>
    </w:p>
    <w:p w:rsidR="00750CA9" w:rsidRDefault="008862DA">
      <w:pPr>
        <w:pStyle w:val="TOC3"/>
        <w:tabs>
          <w:tab w:val="right" w:leader="dot" w:pos="9350"/>
        </w:tabs>
        <w:rPr>
          <w:noProof/>
          <w:lang w:val="es-AR" w:eastAsia="es-AR" w:bidi="ar-SA"/>
        </w:rPr>
      </w:pPr>
      <w:hyperlink w:anchor="_Toc319921201" w:history="1">
        <w:r w:rsidR="00750CA9" w:rsidRPr="00221CA3">
          <w:rPr>
            <w:rStyle w:val="Hyperlink"/>
            <w:noProof/>
          </w:rPr>
          <w:t>Task 3 – Create the Contact Models and Augment the Contact Controller</w:t>
        </w:r>
        <w:r w:rsidR="00750CA9">
          <w:rPr>
            <w:noProof/>
            <w:webHidden/>
          </w:rPr>
          <w:tab/>
        </w:r>
        <w:r w:rsidR="00750CA9">
          <w:rPr>
            <w:noProof/>
            <w:webHidden/>
          </w:rPr>
          <w:fldChar w:fldCharType="begin"/>
        </w:r>
        <w:r w:rsidR="00750CA9">
          <w:rPr>
            <w:noProof/>
            <w:webHidden/>
          </w:rPr>
          <w:instrText xml:space="preserve"> PAGEREF _Toc319921201 \h </w:instrText>
        </w:r>
        <w:r w:rsidR="00750CA9">
          <w:rPr>
            <w:noProof/>
            <w:webHidden/>
          </w:rPr>
        </w:r>
        <w:r w:rsidR="00750CA9">
          <w:rPr>
            <w:noProof/>
            <w:webHidden/>
          </w:rPr>
          <w:fldChar w:fldCharType="separate"/>
        </w:r>
        <w:r w:rsidR="00750CA9">
          <w:rPr>
            <w:noProof/>
            <w:webHidden/>
          </w:rPr>
          <w:t>14</w:t>
        </w:r>
        <w:r w:rsidR="00750CA9">
          <w:rPr>
            <w:noProof/>
            <w:webHidden/>
          </w:rPr>
          <w:fldChar w:fldCharType="end"/>
        </w:r>
      </w:hyperlink>
    </w:p>
    <w:p w:rsidR="00750CA9" w:rsidRDefault="008862DA">
      <w:pPr>
        <w:pStyle w:val="TOC3"/>
        <w:tabs>
          <w:tab w:val="right" w:leader="dot" w:pos="9350"/>
        </w:tabs>
        <w:rPr>
          <w:noProof/>
          <w:lang w:val="es-AR" w:eastAsia="es-AR" w:bidi="ar-SA"/>
        </w:rPr>
      </w:pPr>
      <w:hyperlink w:anchor="_Toc319921202" w:history="1">
        <w:r w:rsidR="00750CA9" w:rsidRPr="00221CA3">
          <w:rPr>
            <w:rStyle w:val="Hyperlink"/>
            <w:noProof/>
          </w:rPr>
          <w:t>Task 4 – Extracting Functionality into a Service Layer and Injecting it using MEF 2.0</w:t>
        </w:r>
        <w:r w:rsidR="00750CA9">
          <w:rPr>
            <w:noProof/>
            <w:webHidden/>
          </w:rPr>
          <w:tab/>
        </w:r>
        <w:r w:rsidR="00750CA9">
          <w:rPr>
            <w:noProof/>
            <w:webHidden/>
          </w:rPr>
          <w:fldChar w:fldCharType="begin"/>
        </w:r>
        <w:r w:rsidR="00750CA9">
          <w:rPr>
            <w:noProof/>
            <w:webHidden/>
          </w:rPr>
          <w:instrText xml:space="preserve"> PAGEREF _Toc319921202 \h </w:instrText>
        </w:r>
        <w:r w:rsidR="00750CA9">
          <w:rPr>
            <w:noProof/>
            <w:webHidden/>
          </w:rPr>
        </w:r>
        <w:r w:rsidR="00750CA9">
          <w:rPr>
            <w:noProof/>
            <w:webHidden/>
          </w:rPr>
          <w:fldChar w:fldCharType="separate"/>
        </w:r>
        <w:r w:rsidR="00750CA9">
          <w:rPr>
            <w:noProof/>
            <w:webHidden/>
          </w:rPr>
          <w:t>17</w:t>
        </w:r>
        <w:r w:rsidR="00750CA9">
          <w:rPr>
            <w:noProof/>
            <w:webHidden/>
          </w:rPr>
          <w:fldChar w:fldCharType="end"/>
        </w:r>
      </w:hyperlink>
    </w:p>
    <w:p w:rsidR="00750CA9" w:rsidRDefault="008862DA">
      <w:pPr>
        <w:pStyle w:val="TOC1"/>
        <w:rPr>
          <w:rFonts w:asciiTheme="minorHAnsi" w:eastAsiaTheme="minorEastAsia" w:hAnsiTheme="minorHAnsi" w:cstheme="minorBidi"/>
          <w:b w:val="0"/>
          <w:bCs w:val="0"/>
          <w:caps w:val="0"/>
          <w:sz w:val="22"/>
          <w:szCs w:val="22"/>
          <w:lang w:val="es-AR" w:eastAsia="es-AR" w:bidi="ar-SA"/>
        </w:rPr>
      </w:pPr>
      <w:hyperlink w:anchor="_Toc319921203" w:history="1">
        <w:r w:rsidR="00750CA9" w:rsidRPr="00221CA3">
          <w:rPr>
            <w:rStyle w:val="Hyperlink"/>
          </w:rPr>
          <w:t>Exercise 2: Create a Read/Write Web API</w:t>
        </w:r>
        <w:r w:rsidR="00750CA9">
          <w:rPr>
            <w:webHidden/>
          </w:rPr>
          <w:tab/>
        </w:r>
        <w:r w:rsidR="00750CA9">
          <w:rPr>
            <w:webHidden/>
          </w:rPr>
          <w:fldChar w:fldCharType="begin"/>
        </w:r>
        <w:r w:rsidR="00750CA9">
          <w:rPr>
            <w:webHidden/>
          </w:rPr>
          <w:instrText xml:space="preserve"> PAGEREF _Toc319921203 \h </w:instrText>
        </w:r>
        <w:r w:rsidR="00750CA9">
          <w:rPr>
            <w:webHidden/>
          </w:rPr>
        </w:r>
        <w:r w:rsidR="00750CA9">
          <w:rPr>
            <w:webHidden/>
          </w:rPr>
          <w:fldChar w:fldCharType="separate"/>
        </w:r>
        <w:r w:rsidR="00750CA9">
          <w:rPr>
            <w:webHidden/>
          </w:rPr>
          <w:t>26</w:t>
        </w:r>
        <w:r w:rsidR="00750CA9">
          <w:rPr>
            <w:webHidden/>
          </w:rPr>
          <w:fldChar w:fldCharType="end"/>
        </w:r>
      </w:hyperlink>
    </w:p>
    <w:p w:rsidR="00750CA9" w:rsidRDefault="008862DA">
      <w:pPr>
        <w:pStyle w:val="TOC3"/>
        <w:tabs>
          <w:tab w:val="right" w:leader="dot" w:pos="9350"/>
        </w:tabs>
        <w:rPr>
          <w:noProof/>
          <w:lang w:val="es-AR" w:eastAsia="es-AR" w:bidi="ar-SA"/>
        </w:rPr>
      </w:pPr>
      <w:hyperlink w:anchor="_Toc319921204" w:history="1">
        <w:r w:rsidR="00750CA9" w:rsidRPr="00221CA3">
          <w:rPr>
            <w:rStyle w:val="Hyperlink"/>
            <w:noProof/>
          </w:rPr>
          <w:t>Task 1 – Open the Web API Project</w:t>
        </w:r>
        <w:r w:rsidR="00750CA9">
          <w:rPr>
            <w:noProof/>
            <w:webHidden/>
          </w:rPr>
          <w:tab/>
        </w:r>
        <w:r w:rsidR="00750CA9">
          <w:rPr>
            <w:noProof/>
            <w:webHidden/>
          </w:rPr>
          <w:fldChar w:fldCharType="begin"/>
        </w:r>
        <w:r w:rsidR="00750CA9">
          <w:rPr>
            <w:noProof/>
            <w:webHidden/>
          </w:rPr>
          <w:instrText xml:space="preserve"> PAGEREF _Toc319921204 \h </w:instrText>
        </w:r>
        <w:r w:rsidR="00750CA9">
          <w:rPr>
            <w:noProof/>
            <w:webHidden/>
          </w:rPr>
        </w:r>
        <w:r w:rsidR="00750CA9">
          <w:rPr>
            <w:noProof/>
            <w:webHidden/>
          </w:rPr>
          <w:fldChar w:fldCharType="separate"/>
        </w:r>
        <w:r w:rsidR="00750CA9">
          <w:rPr>
            <w:noProof/>
            <w:webHidden/>
          </w:rPr>
          <w:t>26</w:t>
        </w:r>
        <w:r w:rsidR="00750CA9">
          <w:rPr>
            <w:noProof/>
            <w:webHidden/>
          </w:rPr>
          <w:fldChar w:fldCharType="end"/>
        </w:r>
      </w:hyperlink>
    </w:p>
    <w:p w:rsidR="00750CA9" w:rsidRDefault="008862DA">
      <w:pPr>
        <w:pStyle w:val="TOC3"/>
        <w:tabs>
          <w:tab w:val="right" w:leader="dot" w:pos="9350"/>
        </w:tabs>
        <w:rPr>
          <w:noProof/>
          <w:lang w:val="es-AR" w:eastAsia="es-AR" w:bidi="ar-SA"/>
        </w:rPr>
      </w:pPr>
      <w:hyperlink w:anchor="_Toc319921205" w:history="1">
        <w:r w:rsidR="00750CA9" w:rsidRPr="00221CA3">
          <w:rPr>
            <w:rStyle w:val="Hyperlink"/>
            <w:noProof/>
          </w:rPr>
          <w:t>Task 2 – Add Data-Persistence Features to the Contact Repository Implementation</w:t>
        </w:r>
        <w:r w:rsidR="00750CA9">
          <w:rPr>
            <w:noProof/>
            <w:webHidden/>
          </w:rPr>
          <w:tab/>
        </w:r>
        <w:r w:rsidR="00750CA9">
          <w:rPr>
            <w:noProof/>
            <w:webHidden/>
          </w:rPr>
          <w:fldChar w:fldCharType="begin"/>
        </w:r>
        <w:r w:rsidR="00750CA9">
          <w:rPr>
            <w:noProof/>
            <w:webHidden/>
          </w:rPr>
          <w:instrText xml:space="preserve"> PAGEREF _Toc319921205 \h </w:instrText>
        </w:r>
        <w:r w:rsidR="00750CA9">
          <w:rPr>
            <w:noProof/>
            <w:webHidden/>
          </w:rPr>
        </w:r>
        <w:r w:rsidR="00750CA9">
          <w:rPr>
            <w:noProof/>
            <w:webHidden/>
          </w:rPr>
          <w:fldChar w:fldCharType="separate"/>
        </w:r>
        <w:r w:rsidR="00750CA9">
          <w:rPr>
            <w:noProof/>
            <w:webHidden/>
          </w:rPr>
          <w:t>26</w:t>
        </w:r>
        <w:r w:rsidR="00750CA9">
          <w:rPr>
            <w:noProof/>
            <w:webHidden/>
          </w:rPr>
          <w:fldChar w:fldCharType="end"/>
        </w:r>
      </w:hyperlink>
    </w:p>
    <w:p w:rsidR="00750CA9" w:rsidRDefault="008862DA">
      <w:pPr>
        <w:pStyle w:val="TOC1"/>
        <w:rPr>
          <w:rFonts w:asciiTheme="minorHAnsi" w:eastAsiaTheme="minorEastAsia" w:hAnsiTheme="minorHAnsi" w:cstheme="minorBidi"/>
          <w:b w:val="0"/>
          <w:bCs w:val="0"/>
          <w:caps w:val="0"/>
          <w:sz w:val="22"/>
          <w:szCs w:val="22"/>
          <w:lang w:val="es-AR" w:eastAsia="es-AR" w:bidi="ar-SA"/>
        </w:rPr>
      </w:pPr>
      <w:hyperlink w:anchor="_Toc319921206" w:history="1">
        <w:r w:rsidR="00750CA9" w:rsidRPr="00221CA3">
          <w:rPr>
            <w:rStyle w:val="Hyperlink"/>
          </w:rPr>
          <w:t>Exercise 3: Consume the Web API from an HTML Client</w:t>
        </w:r>
        <w:r w:rsidR="00750CA9">
          <w:rPr>
            <w:webHidden/>
          </w:rPr>
          <w:tab/>
        </w:r>
        <w:r w:rsidR="00750CA9">
          <w:rPr>
            <w:webHidden/>
          </w:rPr>
          <w:fldChar w:fldCharType="begin"/>
        </w:r>
        <w:r w:rsidR="00750CA9">
          <w:rPr>
            <w:webHidden/>
          </w:rPr>
          <w:instrText xml:space="preserve"> PAGEREF _Toc319921206 \h </w:instrText>
        </w:r>
        <w:r w:rsidR="00750CA9">
          <w:rPr>
            <w:webHidden/>
          </w:rPr>
        </w:r>
        <w:r w:rsidR="00750CA9">
          <w:rPr>
            <w:webHidden/>
          </w:rPr>
          <w:fldChar w:fldCharType="separate"/>
        </w:r>
        <w:r w:rsidR="00750CA9">
          <w:rPr>
            <w:webHidden/>
          </w:rPr>
          <w:t>29</w:t>
        </w:r>
        <w:r w:rsidR="00750CA9">
          <w:rPr>
            <w:webHidden/>
          </w:rPr>
          <w:fldChar w:fldCharType="end"/>
        </w:r>
      </w:hyperlink>
    </w:p>
    <w:p w:rsidR="00750CA9" w:rsidRDefault="008862DA">
      <w:pPr>
        <w:pStyle w:val="TOC3"/>
        <w:tabs>
          <w:tab w:val="right" w:leader="dot" w:pos="9350"/>
        </w:tabs>
        <w:rPr>
          <w:noProof/>
          <w:lang w:val="es-AR" w:eastAsia="es-AR" w:bidi="ar-SA"/>
        </w:rPr>
      </w:pPr>
      <w:hyperlink w:anchor="_Toc319921207" w:history="1">
        <w:r w:rsidR="00750CA9" w:rsidRPr="00221CA3">
          <w:rPr>
            <w:rStyle w:val="Hyperlink"/>
            <w:noProof/>
          </w:rPr>
          <w:t>Task 1 – Modify the Index View to Provide a GUI for Displaying Contacts</w:t>
        </w:r>
        <w:r w:rsidR="00750CA9">
          <w:rPr>
            <w:noProof/>
            <w:webHidden/>
          </w:rPr>
          <w:tab/>
        </w:r>
        <w:r w:rsidR="00750CA9">
          <w:rPr>
            <w:noProof/>
            <w:webHidden/>
          </w:rPr>
          <w:fldChar w:fldCharType="begin"/>
        </w:r>
        <w:r w:rsidR="00750CA9">
          <w:rPr>
            <w:noProof/>
            <w:webHidden/>
          </w:rPr>
          <w:instrText xml:space="preserve"> PAGEREF _Toc319921207 \h </w:instrText>
        </w:r>
        <w:r w:rsidR="00750CA9">
          <w:rPr>
            <w:noProof/>
            <w:webHidden/>
          </w:rPr>
        </w:r>
        <w:r w:rsidR="00750CA9">
          <w:rPr>
            <w:noProof/>
            <w:webHidden/>
          </w:rPr>
          <w:fldChar w:fldCharType="separate"/>
        </w:r>
        <w:r w:rsidR="00750CA9">
          <w:rPr>
            <w:noProof/>
            <w:webHidden/>
          </w:rPr>
          <w:t>29</w:t>
        </w:r>
        <w:r w:rsidR="00750CA9">
          <w:rPr>
            <w:noProof/>
            <w:webHidden/>
          </w:rPr>
          <w:fldChar w:fldCharType="end"/>
        </w:r>
      </w:hyperlink>
    </w:p>
    <w:p w:rsidR="00750CA9" w:rsidRDefault="008862DA">
      <w:pPr>
        <w:pStyle w:val="TOC3"/>
        <w:tabs>
          <w:tab w:val="right" w:leader="dot" w:pos="9350"/>
        </w:tabs>
        <w:rPr>
          <w:noProof/>
          <w:lang w:val="es-AR" w:eastAsia="es-AR" w:bidi="ar-SA"/>
        </w:rPr>
      </w:pPr>
      <w:hyperlink w:anchor="_Toc319921208" w:history="1">
        <w:r w:rsidR="00750CA9" w:rsidRPr="00221CA3">
          <w:rPr>
            <w:rStyle w:val="Hyperlink"/>
            <w:noProof/>
          </w:rPr>
          <w:t>Task 2 – Modify the Index View to Provide a GUI for Creating Contacts</w:t>
        </w:r>
        <w:r w:rsidR="00750CA9">
          <w:rPr>
            <w:noProof/>
            <w:webHidden/>
          </w:rPr>
          <w:tab/>
        </w:r>
        <w:r w:rsidR="00750CA9">
          <w:rPr>
            <w:noProof/>
            <w:webHidden/>
          </w:rPr>
          <w:fldChar w:fldCharType="begin"/>
        </w:r>
        <w:r w:rsidR="00750CA9">
          <w:rPr>
            <w:noProof/>
            <w:webHidden/>
          </w:rPr>
          <w:instrText xml:space="preserve"> PAGEREF _Toc319921208 \h </w:instrText>
        </w:r>
        <w:r w:rsidR="00750CA9">
          <w:rPr>
            <w:noProof/>
            <w:webHidden/>
          </w:rPr>
        </w:r>
        <w:r w:rsidR="00750CA9">
          <w:rPr>
            <w:noProof/>
            <w:webHidden/>
          </w:rPr>
          <w:fldChar w:fldCharType="separate"/>
        </w:r>
        <w:r w:rsidR="00750CA9">
          <w:rPr>
            <w:noProof/>
            <w:webHidden/>
          </w:rPr>
          <w:t>31</w:t>
        </w:r>
        <w:r w:rsidR="00750CA9">
          <w:rPr>
            <w:noProof/>
            <w:webHidden/>
          </w:rPr>
          <w:fldChar w:fldCharType="end"/>
        </w:r>
      </w:hyperlink>
    </w:p>
    <w:p w:rsidR="00750CA9" w:rsidRDefault="008862DA">
      <w:pPr>
        <w:pStyle w:val="TOC1"/>
        <w:rPr>
          <w:rFonts w:asciiTheme="minorHAnsi" w:eastAsiaTheme="minorEastAsia" w:hAnsiTheme="minorHAnsi" w:cstheme="minorBidi"/>
          <w:b w:val="0"/>
          <w:bCs w:val="0"/>
          <w:caps w:val="0"/>
          <w:sz w:val="22"/>
          <w:szCs w:val="22"/>
          <w:lang w:val="es-AR" w:eastAsia="es-AR" w:bidi="ar-SA"/>
        </w:rPr>
      </w:pPr>
      <w:hyperlink w:anchor="_Toc319921209" w:history="1">
        <w:r w:rsidR="00750CA9" w:rsidRPr="00221CA3">
          <w:rPr>
            <w:rStyle w:val="Hyperlink"/>
          </w:rPr>
          <w:t>Summary</w:t>
        </w:r>
        <w:r w:rsidR="00750CA9">
          <w:rPr>
            <w:webHidden/>
          </w:rPr>
          <w:tab/>
        </w:r>
        <w:r w:rsidR="00750CA9">
          <w:rPr>
            <w:webHidden/>
          </w:rPr>
          <w:fldChar w:fldCharType="begin"/>
        </w:r>
        <w:r w:rsidR="00750CA9">
          <w:rPr>
            <w:webHidden/>
          </w:rPr>
          <w:instrText xml:space="preserve"> PAGEREF _Toc319921209 \h </w:instrText>
        </w:r>
        <w:r w:rsidR="00750CA9">
          <w:rPr>
            <w:webHidden/>
          </w:rPr>
        </w:r>
        <w:r w:rsidR="00750CA9">
          <w:rPr>
            <w:webHidden/>
          </w:rPr>
          <w:fldChar w:fldCharType="separate"/>
        </w:r>
        <w:r w:rsidR="00750CA9">
          <w:rPr>
            <w:webHidden/>
          </w:rPr>
          <w:t>35</w:t>
        </w:r>
        <w:r w:rsidR="00750CA9">
          <w:rPr>
            <w:webHidden/>
          </w:rPr>
          <w:fldChar w:fldCharType="end"/>
        </w:r>
      </w:hyperlink>
    </w:p>
    <w:p w:rsidR="000E3657" w:rsidRDefault="00180F03" w:rsidP="00404E71">
      <w:pPr>
        <w:pStyle w:val="ppBodyText"/>
        <w:numPr>
          <w:ilvl w:val="0"/>
          <w:numId w:val="0"/>
        </w:numPr>
      </w:pPr>
      <w:r w:rsidRPr="00D54414">
        <w:rPr>
          <w:rFonts w:eastAsia="Batang"/>
          <w:noProof/>
          <w:szCs w:val="20"/>
          <w:lang w:eastAsia="ko-KR"/>
        </w:rPr>
        <w:fldChar w:fldCharType="end"/>
      </w:r>
      <w:r w:rsidR="000E3657">
        <w:br w:type="page"/>
      </w:r>
    </w:p>
    <w:p w:rsidR="00B13F15" w:rsidRDefault="00B13F15" w:rsidP="00A82850">
      <w:pPr>
        <w:pStyle w:val="ppBodyText"/>
      </w:pPr>
    </w:p>
    <w:bookmarkStart w:id="2" w:name="_Toc319921197" w:displacedByCustomXml="next"/>
    <w:sdt>
      <w:sdtPr>
        <w:alias w:val="Topic"/>
        <w:tag w:val="8f0e1cd4-2d79-47b7-a667-c3d6f4d6e3a4"/>
        <w:id w:val="1223403763"/>
        <w:placeholder>
          <w:docPart w:val="DefaultPlaceholder_1082065158"/>
        </w:placeholder>
        <w:text/>
      </w:sdtPr>
      <w:sdtEndPr/>
      <w:sdtContent>
        <w:p w:rsidR="009B4156" w:rsidRDefault="009B4156" w:rsidP="009B4156">
          <w:pPr>
            <w:pStyle w:val="ppTopic"/>
          </w:pPr>
          <w:r>
            <w:t>Overview</w:t>
          </w:r>
        </w:p>
      </w:sdtContent>
    </w:sdt>
    <w:bookmarkEnd w:id="2" w:displacedByCustomXml="prev"/>
    <w:p w:rsidR="00464186" w:rsidRDefault="00464186" w:rsidP="00464186">
      <w:r>
        <w:t xml:space="preserve">In recent years, it has become clear that HTTP is not just for serving up HTML pages. It is also a powerful platform for building Web APIs, using a handful of verbs (GET, POST, and so forth) plus a few simple concepts such as </w:t>
      </w:r>
      <w:r w:rsidRPr="007C06D4">
        <w:rPr>
          <w:i/>
        </w:rPr>
        <w:t>URIs</w:t>
      </w:r>
      <w:r>
        <w:t xml:space="preserve"> and </w:t>
      </w:r>
      <w:r w:rsidRPr="007C06D4">
        <w:rPr>
          <w:i/>
        </w:rPr>
        <w:t>headers</w:t>
      </w:r>
      <w:r w:rsidR="00404E71">
        <w:t>.</w:t>
      </w:r>
    </w:p>
    <w:p w:rsidR="00464186" w:rsidRDefault="00464186" w:rsidP="00464186">
      <w:r>
        <w:t xml:space="preserve">ASP.NET Web API is a set of components that simplify </w:t>
      </w:r>
      <w:r w:rsidRPr="00A9676F">
        <w:t>HTTP programming</w:t>
      </w:r>
      <w:r>
        <w:t xml:space="preserve">. Because it </w:t>
      </w:r>
      <w:proofErr w:type="gramStart"/>
      <w:r>
        <w:t>is built</w:t>
      </w:r>
      <w:proofErr w:type="gramEnd"/>
      <w:r>
        <w:t xml:space="preserve"> on top of the ASP.NET MVC runtime, Web API automatically handles the low-level transport details of HTTP. At the same time, Web API naturally exposes the HTTP programming model. In fact, one goal of Web API is to </w:t>
      </w:r>
      <w:r w:rsidRPr="00933D58">
        <w:rPr>
          <w:i/>
        </w:rPr>
        <w:t>not</w:t>
      </w:r>
      <w:r>
        <w:t xml:space="preserve"> abstract away the reality of HTTP. As a result, Web API is both flexible and easy to extend. </w:t>
      </w:r>
    </w:p>
    <w:p w:rsidR="00464186" w:rsidRDefault="00464186" w:rsidP="00464186">
      <w:r>
        <w:t>In this hands-on lab, you will use Web API to build a simple REST API for a contact manager application. You will also bui</w:t>
      </w:r>
      <w:r w:rsidR="00404E71">
        <w:t>ld a client to consume the API.</w:t>
      </w:r>
    </w:p>
    <w:p w:rsidR="00464186" w:rsidRDefault="00464186" w:rsidP="00464186">
      <w:r>
        <w:t xml:space="preserve">The REST architectural style has proven to be an effective way to leverage HTTP — although it is certainly not the only valid approach to HTTP. The contact manager will expose the following </w:t>
      </w:r>
      <w:proofErr w:type="spellStart"/>
      <w:r>
        <w:t>RESTful</w:t>
      </w:r>
      <w:proofErr w:type="spellEnd"/>
      <w:r>
        <w:t xml:space="preserve"> methods.</w:t>
      </w:r>
    </w:p>
    <w:p w:rsidR="00464186" w:rsidRDefault="00464186" w:rsidP="00484994">
      <w:r>
        <w:t>This lab requires a basi</w:t>
      </w:r>
      <w:r w:rsidR="00562858">
        <w:t>c understanding of HTTP, REST, and</w:t>
      </w:r>
      <w:r w:rsidR="001D668A">
        <w:t xml:space="preserve"> assumes you</w:t>
      </w:r>
      <w:r w:rsidR="00562858">
        <w:t xml:space="preserve"> have a basic working knowledge of HTML, JavaScript, and </w:t>
      </w:r>
      <w:proofErr w:type="spellStart"/>
      <w:r w:rsidR="00562858">
        <w:t>jQuery</w:t>
      </w:r>
      <w:proofErr w:type="spellEnd"/>
      <w:r>
        <w:t>.</w:t>
      </w:r>
    </w:p>
    <w:p w:rsidR="007D3628" w:rsidRDefault="007D3628" w:rsidP="00484994">
      <w:pPr>
        <w:rPr>
          <w:rFonts w:eastAsia="Arial Unicode MS"/>
          <w:noProof/>
        </w:rPr>
      </w:pPr>
    </w:p>
    <w:p w:rsidR="00484994" w:rsidRPr="00484994" w:rsidRDefault="00484994" w:rsidP="00484994">
      <w:pPr>
        <w:pStyle w:val="ppNote"/>
      </w:pPr>
      <w:r w:rsidRPr="00484994">
        <w:rPr>
          <w:b/>
        </w:rPr>
        <w:t>Note:</w:t>
      </w:r>
      <w:r>
        <w:t xml:space="preserve"> The ASP.NET Web site has an area dedicated to the ASP.NET Web API framework at </w:t>
      </w:r>
      <w:hyperlink r:id="rId15" w:history="1">
        <w:r w:rsidRPr="004C7A2A">
          <w:rPr>
            <w:rStyle w:val="Hyperlink"/>
            <w:rFonts w:cstheme="minorBidi"/>
          </w:rPr>
          <w:t>http://asp.net/web-api</w:t>
        </w:r>
      </w:hyperlink>
      <w:r>
        <w:t>. This site will continue to provide late-breaking information, samples, and news related to Web API, so check it frequently if you’d like to delve deeper into the art of creating custom Web API’s available to virtually any device or development</w:t>
      </w:r>
      <w:r w:rsidR="00404E71">
        <w:t xml:space="preserve"> framework.</w:t>
      </w:r>
    </w:p>
    <w:p w:rsidR="00ED4905" w:rsidRDefault="00ED4905" w:rsidP="00ED4905">
      <w:pPr>
        <w:pStyle w:val="ppBodyText"/>
        <w:rPr>
          <w:rFonts w:eastAsia="Arial Unicode MS"/>
          <w:noProof/>
        </w:rPr>
      </w:pPr>
    </w:p>
    <w:p w:rsidR="00464186" w:rsidRPr="002314BF" w:rsidRDefault="00464186" w:rsidP="005B2074">
      <w:pPr>
        <w:pStyle w:val="Heading1"/>
        <w:rPr>
          <w:rFonts w:eastAsia="Arial Unicode MS"/>
          <w:noProof/>
        </w:rPr>
      </w:pPr>
      <w:r w:rsidRPr="002314BF">
        <w:rPr>
          <w:rFonts w:eastAsia="Arial Unicode MS"/>
          <w:noProof/>
        </w:rPr>
        <w:t>Objectives</w:t>
      </w:r>
    </w:p>
    <w:p w:rsidR="00464186" w:rsidRPr="00870EB1" w:rsidRDefault="00464186" w:rsidP="005B2074">
      <w:pPr>
        <w:pStyle w:val="ppBodyText"/>
        <w:rPr>
          <w:noProof/>
        </w:rPr>
      </w:pPr>
      <w:r w:rsidRPr="00870EB1">
        <w:rPr>
          <w:noProof/>
        </w:rPr>
        <w:t xml:space="preserve">In this </w:t>
      </w:r>
      <w:r>
        <w:rPr>
          <w:noProof/>
        </w:rPr>
        <w:t>h</w:t>
      </w:r>
      <w:r w:rsidRPr="00870EB1">
        <w:rPr>
          <w:noProof/>
        </w:rPr>
        <w:t>ands-</w:t>
      </w:r>
      <w:r>
        <w:rPr>
          <w:noProof/>
        </w:rPr>
        <w:t>o</w:t>
      </w:r>
      <w:r w:rsidRPr="00870EB1">
        <w:rPr>
          <w:noProof/>
        </w:rPr>
        <w:t xml:space="preserve">n </w:t>
      </w:r>
      <w:r>
        <w:rPr>
          <w:noProof/>
        </w:rPr>
        <w:t>l</w:t>
      </w:r>
      <w:r w:rsidRPr="00870EB1">
        <w:rPr>
          <w:noProof/>
        </w:rPr>
        <w:t>ab, you will learn how to:</w:t>
      </w:r>
    </w:p>
    <w:p w:rsidR="00B166F9" w:rsidRDefault="00464186" w:rsidP="00203D01">
      <w:pPr>
        <w:pStyle w:val="ppBulletList"/>
        <w:ind w:left="1037" w:hanging="360"/>
      </w:pPr>
      <w:r>
        <w:t xml:space="preserve">Implement a </w:t>
      </w:r>
      <w:proofErr w:type="spellStart"/>
      <w:r>
        <w:t>RESTful</w:t>
      </w:r>
      <w:proofErr w:type="spellEnd"/>
      <w:r>
        <w:t xml:space="preserve"> Web </w:t>
      </w:r>
      <w:r w:rsidR="004B1C4C">
        <w:t>API</w:t>
      </w:r>
    </w:p>
    <w:p w:rsidR="00E03A49" w:rsidRDefault="00E03A49" w:rsidP="00203D01">
      <w:pPr>
        <w:pStyle w:val="ppBulletList"/>
        <w:ind w:left="1037" w:hanging="360"/>
        <w:rPr>
          <w:noProof/>
        </w:rPr>
      </w:pPr>
      <w:r>
        <w:t xml:space="preserve">Call </w:t>
      </w:r>
      <w:r w:rsidRPr="00203D01">
        <w:t>the</w:t>
      </w:r>
      <w:r>
        <w:t xml:space="preserve"> API from a</w:t>
      </w:r>
      <w:r w:rsidR="00FD2683">
        <w:t>n HTML</w:t>
      </w:r>
      <w:r w:rsidR="00542B5F">
        <w:t xml:space="preserve"> client</w:t>
      </w:r>
    </w:p>
    <w:p w:rsidR="00B166F9" w:rsidRDefault="00B166F9" w:rsidP="00203D01">
      <w:pPr>
        <w:pStyle w:val="ppBulletList"/>
        <w:ind w:left="1037" w:hanging="360"/>
        <w:rPr>
          <w:noProof/>
        </w:rPr>
      </w:pPr>
      <w:r>
        <w:t>Use the Microsoft Managed Extensibility Framework (MEF 2.0) to create a loosely-coupled and reusable componentized architecture</w:t>
      </w:r>
    </w:p>
    <w:p w:rsidR="000C1FB2" w:rsidRDefault="000C1FB2" w:rsidP="005B2074">
      <w:pPr>
        <w:pStyle w:val="ppListEnd"/>
        <w:tabs>
          <w:tab w:val="clear" w:pos="173"/>
          <w:tab w:val="num" w:pos="-504"/>
        </w:tabs>
        <w:ind w:left="0"/>
        <w:rPr>
          <w:noProof/>
        </w:rPr>
      </w:pPr>
    </w:p>
    <w:p w:rsidR="00B31150" w:rsidRDefault="00B31150" w:rsidP="005B2074">
      <w:pPr>
        <w:pStyle w:val="Heading1"/>
        <w:rPr>
          <w:noProof/>
        </w:rPr>
      </w:pPr>
      <w:bookmarkStart w:id="3" w:name="_Toc157870738"/>
      <w:r>
        <w:rPr>
          <w:noProof/>
        </w:rPr>
        <w:lastRenderedPageBreak/>
        <w:t>Prerequisites</w:t>
      </w:r>
    </w:p>
    <w:p w:rsidR="00B31150" w:rsidRDefault="00B31150" w:rsidP="00203D01">
      <w:pPr>
        <w:pStyle w:val="ppBodyText"/>
      </w:pPr>
      <w:r>
        <w:t xml:space="preserve">The </w:t>
      </w:r>
      <w:r w:rsidRPr="00203D01">
        <w:t>following</w:t>
      </w:r>
      <w:r>
        <w:t xml:space="preserve"> is required to complete this hands-on lab:</w:t>
      </w:r>
    </w:p>
    <w:p w:rsidR="00E95C70" w:rsidRDefault="008862DA" w:rsidP="00203D01">
      <w:pPr>
        <w:pStyle w:val="ppBulletList"/>
        <w:ind w:left="1037" w:hanging="360"/>
      </w:pPr>
      <w:hyperlink r:id="rId16" w:history="1">
        <w:r w:rsidR="008C27F2" w:rsidRPr="00203D01">
          <w:rPr>
            <w:rStyle w:val="Hyperlink"/>
            <w:rFonts w:cstheme="minorBidi"/>
          </w:rPr>
          <w:t>Microsoft Visual Studio 11 Beta</w:t>
        </w:r>
      </w:hyperlink>
    </w:p>
    <w:p w:rsidR="008C27F2" w:rsidRDefault="008C27F2" w:rsidP="00203D01">
      <w:pPr>
        <w:pStyle w:val="ppBulletList"/>
        <w:ind w:left="1037" w:hanging="360"/>
        <w:rPr>
          <w:noProof/>
        </w:rPr>
      </w:pPr>
      <w:r>
        <w:t>Wi</w:t>
      </w:r>
      <w:r w:rsidRPr="001C1DBA">
        <w:rPr>
          <w:noProof/>
        </w:rPr>
        <w:t xml:space="preserve">ndows PowerShell (for setup scripts – </w:t>
      </w:r>
      <w:r w:rsidRPr="00203D01">
        <w:t>already</w:t>
      </w:r>
      <w:r w:rsidRPr="001C1DBA">
        <w:rPr>
          <w:noProof/>
        </w:rPr>
        <w:t xml:space="preserve"> installed on Windows 7 and Windows Server 2008 R2)</w:t>
      </w:r>
    </w:p>
    <w:p w:rsidR="00B31150" w:rsidRDefault="00B31150" w:rsidP="005B2074">
      <w:pPr>
        <w:pStyle w:val="ppListEnd"/>
        <w:tabs>
          <w:tab w:val="clear" w:pos="173"/>
          <w:tab w:val="num" w:pos="-504"/>
        </w:tabs>
        <w:ind w:left="0"/>
      </w:pPr>
    </w:p>
    <w:p w:rsidR="00E93571" w:rsidRPr="006D680B" w:rsidRDefault="00E93571" w:rsidP="005B2074">
      <w:pPr>
        <w:pStyle w:val="Heading1"/>
      </w:pPr>
      <w:r w:rsidRPr="006D680B">
        <w:rPr>
          <w:rStyle w:val="il"/>
        </w:rPr>
        <w:t>Setup</w:t>
      </w:r>
    </w:p>
    <w:p w:rsidR="00990094" w:rsidRPr="003D2597" w:rsidRDefault="00990094" w:rsidP="005B2074">
      <w:pPr>
        <w:pStyle w:val="ppBodyText"/>
      </w:pPr>
      <w:r w:rsidRPr="003D2597">
        <w:t xml:space="preserve">Throughout the lab document, you </w:t>
      </w:r>
      <w:proofErr w:type="gramStart"/>
      <w:r w:rsidRPr="003D2597">
        <w:t>will be instructed</w:t>
      </w:r>
      <w:proofErr w:type="gramEnd"/>
      <w:r w:rsidRPr="003D2597">
        <w:t xml:space="preserve"> to insert code blocks. For your convenience, most of that code </w:t>
      </w:r>
      <w:proofErr w:type="gramStart"/>
      <w:r w:rsidRPr="003D2597">
        <w:t>is provided</w:t>
      </w:r>
      <w:proofErr w:type="gramEnd"/>
      <w:r w:rsidRPr="003D2597">
        <w:t xml:space="preserve"> as Visual Studio Code Snippets, which you ca</w:t>
      </w:r>
      <w:r>
        <w:t>n use from within Visual Studio</w:t>
      </w:r>
      <w:r w:rsidRPr="003D2597">
        <w:t xml:space="preserve"> to a</w:t>
      </w:r>
      <w:r>
        <w:t>void having to add it manually.</w:t>
      </w:r>
      <w:r w:rsidRPr="000F68FD">
        <w:t xml:space="preserve"> </w:t>
      </w:r>
    </w:p>
    <w:p w:rsidR="00990094" w:rsidRPr="006D680B" w:rsidRDefault="00990094" w:rsidP="005B2074">
      <w:pPr>
        <w:pStyle w:val="ppBodyText"/>
      </w:pPr>
      <w:r w:rsidRPr="006D680B">
        <w:t>To install the code snippets:</w:t>
      </w:r>
    </w:p>
    <w:p w:rsidR="00990094" w:rsidRPr="006D680B" w:rsidRDefault="00990094" w:rsidP="00203D01">
      <w:pPr>
        <w:pStyle w:val="ppNumberList"/>
        <w:ind w:left="1037" w:hanging="360"/>
      </w:pPr>
      <w:r w:rsidRPr="006D680B">
        <w:t>Open a Windows Explorer window and browse to the lab’s</w:t>
      </w:r>
      <w:r>
        <w:rPr>
          <w:rStyle w:val="apple-converted-space"/>
        </w:rPr>
        <w:t xml:space="preserve"> </w:t>
      </w:r>
      <w:r w:rsidRPr="00203D01">
        <w:rPr>
          <w:b/>
        </w:rPr>
        <w:t>Source\</w:t>
      </w:r>
      <w:r w:rsidRPr="00203D01">
        <w:rPr>
          <w:rStyle w:val="il"/>
          <w:b/>
        </w:rPr>
        <w:t>Setup</w:t>
      </w:r>
      <w:r>
        <w:rPr>
          <w:rStyle w:val="apple-converted-space"/>
        </w:rPr>
        <w:t xml:space="preserve"> </w:t>
      </w:r>
      <w:r w:rsidRPr="006D680B">
        <w:t>folder.</w:t>
      </w:r>
    </w:p>
    <w:p w:rsidR="00990094" w:rsidRPr="006D680B" w:rsidRDefault="00990094" w:rsidP="00203D01">
      <w:pPr>
        <w:pStyle w:val="ppNumberList"/>
        <w:ind w:left="1037" w:hanging="360"/>
      </w:pPr>
      <w:r w:rsidRPr="006D680B">
        <w:t>Double-click the</w:t>
      </w:r>
      <w:r>
        <w:rPr>
          <w:rStyle w:val="apple-converted-space"/>
        </w:rPr>
        <w:t xml:space="preserve"> </w:t>
      </w:r>
      <w:r w:rsidRPr="00203D01">
        <w:rPr>
          <w:b/>
        </w:rPr>
        <w:t xml:space="preserve">Setup.cmd </w:t>
      </w:r>
      <w:r w:rsidRPr="006D680B">
        <w:t>file in this folder to install the Visual Studio code snippets.</w:t>
      </w:r>
    </w:p>
    <w:p w:rsidR="007F0A80" w:rsidRDefault="007F0A80" w:rsidP="005B2074">
      <w:pPr>
        <w:pStyle w:val="ppListEnd"/>
        <w:tabs>
          <w:tab w:val="clear" w:pos="173"/>
          <w:tab w:val="num" w:pos="-504"/>
        </w:tabs>
        <w:ind w:left="0"/>
        <w:rPr>
          <w:noProof/>
        </w:rPr>
      </w:pPr>
    </w:p>
    <w:p w:rsidR="004B5243" w:rsidRDefault="004B5243" w:rsidP="005B2074">
      <w:pPr>
        <w:pStyle w:val="Heading1"/>
      </w:pPr>
      <w:r>
        <w:rPr>
          <w:noProof/>
        </w:rPr>
        <w:t>Using the Code Snippets</w:t>
      </w:r>
    </w:p>
    <w:p w:rsidR="004B5243" w:rsidRDefault="004B5243" w:rsidP="005B2074">
      <w:pPr>
        <w:pStyle w:val="ppBodyText"/>
        <w:keepNext/>
      </w:pPr>
      <w:r>
        <w:t xml:space="preserve">With code snippets, you have all the code you need at your fingertips. The lab document will tell you exactly when you can use </w:t>
      </w:r>
      <w:r w:rsidRPr="006A632B">
        <w:t>them</w:t>
      </w:r>
      <w:r>
        <w:t>, as shown in the following figure.</w:t>
      </w:r>
    </w:p>
    <w:p w:rsidR="004B5243" w:rsidRDefault="004B5243" w:rsidP="005B2074">
      <w:pPr>
        <w:pStyle w:val="ppFigure"/>
        <w:keepNext/>
      </w:pPr>
      <w:r>
        <w:rPr>
          <w:noProof/>
          <w:lang w:bidi="ar-SA"/>
        </w:rPr>
        <w:drawing>
          <wp:inline distT="0" distB="0" distL="0" distR="0" wp14:anchorId="6FC0A550" wp14:editId="4C92F05D">
            <wp:extent cx="4552950" cy="26955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552950" cy="2695575"/>
                    </a:xfrm>
                    <a:prstGeom prst="rect">
                      <a:avLst/>
                    </a:prstGeom>
                    <a:noFill/>
                    <a:ln w="9525">
                      <a:noFill/>
                      <a:miter lim="800000"/>
                      <a:headEnd/>
                      <a:tailEnd/>
                    </a:ln>
                  </pic:spPr>
                </pic:pic>
              </a:graphicData>
            </a:graphic>
          </wp:inline>
        </w:drawing>
      </w:r>
    </w:p>
    <w:p w:rsidR="004B5243" w:rsidRDefault="004B5243" w:rsidP="005B2074">
      <w:pPr>
        <w:pStyle w:val="ppFigureNumber"/>
      </w:pPr>
      <w:r>
        <w:t xml:space="preserve">Figure </w:t>
      </w:r>
      <w:fldSimple w:instr=" SEQ Figure \* ARABIC ">
        <w:r w:rsidR="00DD5F2F">
          <w:rPr>
            <w:noProof/>
          </w:rPr>
          <w:t>1</w:t>
        </w:r>
      </w:fldSimple>
    </w:p>
    <w:p w:rsidR="004B5243" w:rsidRPr="00680AF0" w:rsidRDefault="004B5243" w:rsidP="005B2074">
      <w:pPr>
        <w:pStyle w:val="ppFigureCaption"/>
      </w:pPr>
      <w:r w:rsidRPr="00680AF0">
        <w:t>Using Visual Studio code snippets to insert code into your project</w:t>
      </w:r>
    </w:p>
    <w:p w:rsidR="004B5243" w:rsidRPr="00332030" w:rsidRDefault="004B5243" w:rsidP="005B2074">
      <w:pPr>
        <w:pStyle w:val="ppBodyText"/>
      </w:pPr>
    </w:p>
    <w:p w:rsidR="004B5243" w:rsidRDefault="004B5243" w:rsidP="005B2074">
      <w:pPr>
        <w:pStyle w:val="Heading4"/>
        <w:spacing w:after="240"/>
      </w:pPr>
      <w:r>
        <w:lastRenderedPageBreak/>
        <w:t>To add a code snippet u</w:t>
      </w:r>
      <w:r w:rsidRPr="00122911">
        <w:t>sing the keyboard (C# only)</w:t>
      </w:r>
    </w:p>
    <w:p w:rsidR="004B5243" w:rsidRDefault="004B5243" w:rsidP="00203D01">
      <w:pPr>
        <w:pStyle w:val="ppNumberList"/>
        <w:ind w:left="1037" w:hanging="360"/>
      </w:pPr>
      <w:r w:rsidRPr="00203D01">
        <w:t>Place</w:t>
      </w:r>
      <w:r>
        <w:t xml:space="preserve"> the cursor where you would like to insert the code.</w:t>
      </w:r>
    </w:p>
    <w:p w:rsidR="004B5243" w:rsidRDefault="004B5243" w:rsidP="00203D01">
      <w:pPr>
        <w:pStyle w:val="ppNumberList"/>
        <w:ind w:left="1037" w:hanging="360"/>
      </w:pPr>
      <w:r>
        <w:t xml:space="preserve">Start typing the snippet </w:t>
      </w:r>
      <w:r w:rsidRPr="00203D01">
        <w:t>name</w:t>
      </w:r>
      <w:r>
        <w:t xml:space="preserve"> (without spaces or hyphens).</w:t>
      </w:r>
    </w:p>
    <w:p w:rsidR="004B5243" w:rsidRDefault="004B5243" w:rsidP="00203D01">
      <w:pPr>
        <w:pStyle w:val="ppNumberList"/>
        <w:ind w:left="1037" w:hanging="360"/>
      </w:pPr>
      <w:r>
        <w:t xml:space="preserve">Watch as </w:t>
      </w:r>
      <w:r w:rsidRPr="00E15F68">
        <w:t xml:space="preserve">IntelliSense </w:t>
      </w:r>
      <w:r>
        <w:t>displays matching snippets' names.</w:t>
      </w:r>
    </w:p>
    <w:p w:rsidR="004B5243" w:rsidRDefault="004B5243" w:rsidP="00203D01">
      <w:pPr>
        <w:pStyle w:val="ppNumberList"/>
        <w:ind w:left="1037" w:hanging="360"/>
      </w:pPr>
      <w:r>
        <w:t xml:space="preserve">Select the correct snippet (or keep typing </w:t>
      </w:r>
      <w:r w:rsidRPr="00203D01">
        <w:t>until</w:t>
      </w:r>
      <w:r>
        <w:t xml:space="preserve"> the entire snippet's name </w:t>
      </w:r>
      <w:proofErr w:type="gramStart"/>
      <w:r>
        <w:t>is selected</w:t>
      </w:r>
      <w:proofErr w:type="gramEnd"/>
      <w:r>
        <w:t>).</w:t>
      </w:r>
    </w:p>
    <w:p w:rsidR="004B5243" w:rsidRDefault="004B5243" w:rsidP="00203D01">
      <w:pPr>
        <w:pStyle w:val="ppNumberList"/>
        <w:ind w:left="1037" w:hanging="360"/>
      </w:pPr>
      <w:r>
        <w:t xml:space="preserve">Press the Tab key twice to insert the snippet at the cursor </w:t>
      </w:r>
      <w:r w:rsidRPr="00203D01">
        <w:t>location</w:t>
      </w:r>
      <w:r>
        <w:t>.</w:t>
      </w:r>
    </w:p>
    <w:p w:rsidR="004B5243" w:rsidRDefault="004B5243" w:rsidP="005B2074">
      <w:pPr>
        <w:pStyle w:val="ppListEnd"/>
        <w:tabs>
          <w:tab w:val="clear" w:pos="173"/>
          <w:tab w:val="num" w:pos="-504"/>
        </w:tabs>
        <w:ind w:left="0"/>
      </w:pPr>
    </w:p>
    <w:p w:rsidR="004B5243" w:rsidRDefault="004B5243" w:rsidP="00203D01">
      <w:pPr>
        <w:pStyle w:val="ppFigure"/>
      </w:pPr>
      <w:r w:rsidRPr="00394B38">
        <w:t xml:space="preserve">  </w:t>
      </w:r>
      <w:r w:rsidRPr="00203D01">
        <w:rPr>
          <w:noProof/>
          <w:lang w:bidi="ar-SA"/>
        </w:rPr>
        <w:drawing>
          <wp:inline distT="0" distB="0" distL="0" distR="0" wp14:anchorId="3C1BF4D4" wp14:editId="178C4914">
            <wp:extent cx="3524250" cy="1285875"/>
            <wp:effectExtent l="0" t="0" r="0" b="0"/>
            <wp:docPr id="3" name="Picture 3" descr="C:\Users\ADMINI~1\AppData\Local\Temp\1\SNAGHTML4ca58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SNAGHTML4ca58f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4250" cy="1285875"/>
                    </a:xfrm>
                    <a:prstGeom prst="rect">
                      <a:avLst/>
                    </a:prstGeom>
                    <a:noFill/>
                    <a:ln>
                      <a:noFill/>
                    </a:ln>
                  </pic:spPr>
                </pic:pic>
              </a:graphicData>
            </a:graphic>
          </wp:inline>
        </w:drawing>
      </w:r>
    </w:p>
    <w:p w:rsidR="004B5243" w:rsidRDefault="004B5243" w:rsidP="005B2074">
      <w:pPr>
        <w:pStyle w:val="ppFigureNumber"/>
      </w:pPr>
      <w:r>
        <w:t xml:space="preserve">Figure </w:t>
      </w:r>
      <w:fldSimple w:instr=" SEQ Figure \* ARABIC ">
        <w:r w:rsidR="00DD5F2F">
          <w:rPr>
            <w:noProof/>
          </w:rPr>
          <w:t>2</w:t>
        </w:r>
      </w:fldSimple>
    </w:p>
    <w:p w:rsidR="004B5243" w:rsidRDefault="004B5243" w:rsidP="005B2074">
      <w:pPr>
        <w:pStyle w:val="ppFigureCaption"/>
      </w:pPr>
      <w:r>
        <w:t>Start typing the snippet name</w:t>
      </w:r>
    </w:p>
    <w:p w:rsidR="004B5243" w:rsidRPr="00923D90" w:rsidRDefault="004B5243" w:rsidP="005B2074">
      <w:pPr>
        <w:pStyle w:val="ppBodyText"/>
      </w:pPr>
    </w:p>
    <w:p w:rsidR="004B5243" w:rsidRPr="009B34D6" w:rsidRDefault="004B5243" w:rsidP="005B2074">
      <w:pPr>
        <w:pStyle w:val="ppFigure"/>
      </w:pPr>
      <w:r w:rsidRPr="00A11285">
        <w:t xml:space="preserve"> </w:t>
      </w:r>
      <w:r w:rsidRPr="002A253B">
        <w:t xml:space="preserve"> </w:t>
      </w:r>
      <w:r>
        <w:rPr>
          <w:noProof/>
          <w:lang w:bidi="ar-SA"/>
        </w:rPr>
        <w:drawing>
          <wp:inline distT="0" distB="0" distL="0" distR="0" wp14:anchorId="7BDC327E" wp14:editId="498A0EBF">
            <wp:extent cx="3829050" cy="838200"/>
            <wp:effectExtent l="0" t="0" r="0" b="0"/>
            <wp:docPr id="4" name="Picture 4" descr="C:\Users\ADMINI~1\AppData\Local\Temp\1\SNAGHTML4d475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SNAGHTML4d475df.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9050" cy="838200"/>
                    </a:xfrm>
                    <a:prstGeom prst="rect">
                      <a:avLst/>
                    </a:prstGeom>
                    <a:noFill/>
                    <a:ln>
                      <a:noFill/>
                    </a:ln>
                  </pic:spPr>
                </pic:pic>
              </a:graphicData>
            </a:graphic>
          </wp:inline>
        </w:drawing>
      </w:r>
    </w:p>
    <w:p w:rsidR="004B5243" w:rsidRDefault="004B5243" w:rsidP="005B2074">
      <w:pPr>
        <w:pStyle w:val="ppFigureNumber"/>
      </w:pPr>
      <w:r>
        <w:t xml:space="preserve">Figure </w:t>
      </w:r>
      <w:fldSimple w:instr=" SEQ Figure \* ARABIC ">
        <w:r w:rsidR="00DD5F2F">
          <w:rPr>
            <w:noProof/>
          </w:rPr>
          <w:t>3</w:t>
        </w:r>
      </w:fldSimple>
    </w:p>
    <w:p w:rsidR="004B5243" w:rsidRDefault="004B5243" w:rsidP="005B2074">
      <w:pPr>
        <w:pStyle w:val="ppFigureCaption"/>
      </w:pPr>
      <w:r>
        <w:t>Press Tab to select the highlighted snippet</w:t>
      </w:r>
    </w:p>
    <w:p w:rsidR="004B5243" w:rsidRPr="007128A7" w:rsidRDefault="004B5243" w:rsidP="005B2074">
      <w:pPr>
        <w:pStyle w:val="ppBodyText"/>
      </w:pPr>
    </w:p>
    <w:p w:rsidR="004B5243" w:rsidRPr="009B34D6" w:rsidRDefault="004B5243" w:rsidP="005B2074">
      <w:pPr>
        <w:pStyle w:val="ppFigure"/>
      </w:pPr>
      <w:r w:rsidRPr="00A11285">
        <w:rPr>
          <w:noProof/>
        </w:rPr>
        <w:t xml:space="preserve">  </w:t>
      </w:r>
      <w:r>
        <w:rPr>
          <w:noProof/>
          <w:lang w:bidi="ar-SA"/>
        </w:rPr>
        <w:drawing>
          <wp:inline distT="0" distB="0" distL="0" distR="0" wp14:anchorId="5064A2B5" wp14:editId="3FC2D41E">
            <wp:extent cx="4542857" cy="1019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542857" cy="1019048"/>
                    </a:xfrm>
                    <a:prstGeom prst="rect">
                      <a:avLst/>
                    </a:prstGeom>
                  </pic:spPr>
                </pic:pic>
              </a:graphicData>
            </a:graphic>
          </wp:inline>
        </w:drawing>
      </w:r>
    </w:p>
    <w:p w:rsidR="004B5243" w:rsidRDefault="004B5243" w:rsidP="005B2074">
      <w:pPr>
        <w:pStyle w:val="ppFigureNumber"/>
      </w:pPr>
      <w:r>
        <w:t xml:space="preserve">Figure </w:t>
      </w:r>
      <w:fldSimple w:instr=" SEQ Figure \* ARABIC ">
        <w:r w:rsidR="00DD5F2F">
          <w:rPr>
            <w:noProof/>
          </w:rPr>
          <w:t>4</w:t>
        </w:r>
      </w:fldSimple>
    </w:p>
    <w:p w:rsidR="004B5243" w:rsidRDefault="004B5243" w:rsidP="005B2074">
      <w:pPr>
        <w:pStyle w:val="ppFigureCaption"/>
      </w:pPr>
      <w:r>
        <w:t xml:space="preserve">Press Tab again and the snippet will </w:t>
      </w:r>
      <w:r w:rsidRPr="00B671C3">
        <w:t>expand</w:t>
      </w:r>
    </w:p>
    <w:p w:rsidR="004B5243" w:rsidRDefault="004B5243" w:rsidP="005B2074">
      <w:pPr>
        <w:pStyle w:val="ppBodyText"/>
      </w:pPr>
    </w:p>
    <w:p w:rsidR="004B5243" w:rsidRDefault="004B5243" w:rsidP="005B2074">
      <w:pPr>
        <w:pStyle w:val="Heading4"/>
        <w:spacing w:after="240"/>
      </w:pPr>
      <w:r>
        <w:t>To add a code snippet u</w:t>
      </w:r>
      <w:r w:rsidRPr="00122911">
        <w:t xml:space="preserve">sing the </w:t>
      </w:r>
      <w:r>
        <w:t>mouse (C#, Visual Basic and XML</w:t>
      </w:r>
      <w:r w:rsidRPr="00122911">
        <w:t>)</w:t>
      </w:r>
    </w:p>
    <w:p w:rsidR="004B5243" w:rsidRDefault="004B5243" w:rsidP="00203D01">
      <w:pPr>
        <w:pStyle w:val="ppNumberList"/>
        <w:ind w:left="1037" w:hanging="360"/>
      </w:pPr>
      <w:proofErr w:type="gramStart"/>
      <w:r>
        <w:t xml:space="preserve">Right-click where you want </w:t>
      </w:r>
      <w:r w:rsidRPr="00203D01">
        <w:t>to</w:t>
      </w:r>
      <w:r>
        <w:t xml:space="preserve"> insert the code snippet.</w:t>
      </w:r>
      <w:proofErr w:type="gramEnd"/>
    </w:p>
    <w:p w:rsidR="004B5243" w:rsidRPr="00203D01" w:rsidRDefault="004B5243" w:rsidP="00203D01">
      <w:pPr>
        <w:pStyle w:val="ppNumberList"/>
        <w:ind w:left="1037" w:hanging="360"/>
      </w:pPr>
      <w:r w:rsidRPr="00203D01">
        <w:rPr>
          <w:b/>
        </w:rPr>
        <w:t>Select Insert Snippet</w:t>
      </w:r>
      <w:r w:rsidRPr="00203D01">
        <w:t xml:space="preserve"> followed by </w:t>
      </w:r>
      <w:r w:rsidRPr="00203D01">
        <w:rPr>
          <w:b/>
        </w:rPr>
        <w:t>My Code Snippets</w:t>
      </w:r>
      <w:r w:rsidRPr="00203D01">
        <w:t>.</w:t>
      </w:r>
    </w:p>
    <w:p w:rsidR="004B5243" w:rsidRDefault="004B5243" w:rsidP="00203D01">
      <w:pPr>
        <w:pStyle w:val="ppNumberList"/>
        <w:ind w:left="1037" w:hanging="360"/>
      </w:pPr>
      <w:r>
        <w:lastRenderedPageBreak/>
        <w:t>Pick the relevant snippet from the list, by clicking on it.</w:t>
      </w:r>
    </w:p>
    <w:p w:rsidR="004B5243" w:rsidRDefault="004B5243" w:rsidP="005B2074">
      <w:pPr>
        <w:pStyle w:val="ppListEnd"/>
        <w:tabs>
          <w:tab w:val="clear" w:pos="173"/>
          <w:tab w:val="num" w:pos="-317"/>
        </w:tabs>
        <w:ind w:left="77" w:hanging="357"/>
      </w:pPr>
    </w:p>
    <w:p w:rsidR="004B5243" w:rsidRDefault="004B5243" w:rsidP="005B2074">
      <w:pPr>
        <w:pStyle w:val="ppFigure"/>
      </w:pPr>
      <w:r w:rsidRPr="00EA1C0E">
        <w:t xml:space="preserve"> </w:t>
      </w:r>
      <w:r>
        <w:rPr>
          <w:noProof/>
          <w:lang w:bidi="ar-SA"/>
        </w:rPr>
        <w:drawing>
          <wp:inline distT="0" distB="0" distL="0" distR="0" wp14:anchorId="30505EFD" wp14:editId="1658CC75">
            <wp:extent cx="3952875" cy="1695450"/>
            <wp:effectExtent l="0" t="0" r="0" b="0"/>
            <wp:docPr id="7" name="Picture 7" descr="C:\Users\ADMINI~1\AppData\Local\Temp\1\SNAGHTML4f18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SNAGHTML4f18a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52875" cy="1695450"/>
                    </a:xfrm>
                    <a:prstGeom prst="rect">
                      <a:avLst/>
                    </a:prstGeom>
                    <a:noFill/>
                    <a:ln>
                      <a:noFill/>
                    </a:ln>
                  </pic:spPr>
                </pic:pic>
              </a:graphicData>
            </a:graphic>
          </wp:inline>
        </w:drawing>
      </w:r>
    </w:p>
    <w:p w:rsidR="004B5243" w:rsidRDefault="004B5243" w:rsidP="005B2074">
      <w:pPr>
        <w:pStyle w:val="ppFigureNumber"/>
      </w:pPr>
      <w:r w:rsidRPr="00675EFB">
        <w:t>Figure</w:t>
      </w:r>
      <w:r>
        <w:t xml:space="preserve"> </w:t>
      </w:r>
      <w:fldSimple w:instr=" SEQ Figure \* ARABIC ">
        <w:r w:rsidR="00DD5F2F">
          <w:rPr>
            <w:noProof/>
          </w:rPr>
          <w:t>5</w:t>
        </w:r>
      </w:fldSimple>
    </w:p>
    <w:p w:rsidR="004B5243" w:rsidRPr="00BF74D1" w:rsidRDefault="004B5243" w:rsidP="005B2074">
      <w:pPr>
        <w:pStyle w:val="ppFigureCaption"/>
      </w:pPr>
      <w:r w:rsidRPr="00BF74D1">
        <w:t>Right-click where you want to insert the code snippet and select Insert Snippet</w:t>
      </w:r>
    </w:p>
    <w:p w:rsidR="004B5243" w:rsidRPr="00332030" w:rsidRDefault="004B5243" w:rsidP="005B2074">
      <w:pPr>
        <w:pStyle w:val="ppBodyText"/>
      </w:pPr>
    </w:p>
    <w:p w:rsidR="004B5243" w:rsidRDefault="004B5243" w:rsidP="005B2074">
      <w:pPr>
        <w:pStyle w:val="ppFigure"/>
      </w:pPr>
      <w:r>
        <w:rPr>
          <w:noProof/>
          <w:lang w:bidi="ar-SA"/>
        </w:rPr>
        <w:drawing>
          <wp:inline distT="0" distB="0" distL="0" distR="0" wp14:anchorId="67A84EFC" wp14:editId="3EEB1960">
            <wp:extent cx="4752975" cy="1009650"/>
            <wp:effectExtent l="0" t="0" r="9525" b="0"/>
            <wp:docPr id="13" name="Picture 13" descr="C:\Users\ADMINI~1\AppData\Local\Temp\1\SNAGHTML47c51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SNAGHTML47c514c.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975" cy="1009650"/>
                    </a:xfrm>
                    <a:prstGeom prst="rect">
                      <a:avLst/>
                    </a:prstGeom>
                    <a:noFill/>
                    <a:ln>
                      <a:noFill/>
                    </a:ln>
                  </pic:spPr>
                </pic:pic>
              </a:graphicData>
            </a:graphic>
          </wp:inline>
        </w:drawing>
      </w:r>
    </w:p>
    <w:p w:rsidR="004B5243" w:rsidRDefault="004B5243" w:rsidP="005B2074">
      <w:pPr>
        <w:pStyle w:val="ppFigureNumber"/>
        <w:numPr>
          <w:ilvl w:val="0"/>
          <w:numId w:val="0"/>
        </w:numPr>
      </w:pPr>
      <w:r>
        <w:t xml:space="preserve">Figure </w:t>
      </w:r>
      <w:fldSimple w:instr=" SEQ Figure \* ARABIC ">
        <w:r w:rsidR="00DD5F2F">
          <w:rPr>
            <w:noProof/>
          </w:rPr>
          <w:t>6</w:t>
        </w:r>
      </w:fldSimple>
    </w:p>
    <w:p w:rsidR="00E546CD" w:rsidRDefault="004B5243" w:rsidP="005B2074">
      <w:pPr>
        <w:pStyle w:val="ppFigureCaption"/>
      </w:pPr>
      <w:r w:rsidRPr="00BF74D1">
        <w:t>Pick the relevant snippet from the list, by clicking on it</w:t>
      </w:r>
    </w:p>
    <w:p w:rsidR="00E21E0E" w:rsidRPr="00E21E0E" w:rsidRDefault="00E21E0E" w:rsidP="005B2074">
      <w:pPr>
        <w:pStyle w:val="ppBodyText"/>
      </w:pPr>
    </w:p>
    <w:p w:rsidR="00B25173" w:rsidRDefault="000E3657" w:rsidP="005B2074">
      <w:pPr>
        <w:pStyle w:val="Heading1"/>
        <w:rPr>
          <w:noProof/>
        </w:rPr>
      </w:pPr>
      <w:r w:rsidRPr="008C6EE1">
        <w:rPr>
          <w:noProof/>
        </w:rPr>
        <w:t>Exercises</w:t>
      </w:r>
    </w:p>
    <w:p w:rsidR="000E3657" w:rsidRPr="008C6EE1" w:rsidRDefault="000E3657" w:rsidP="005B2074">
      <w:pPr>
        <w:pStyle w:val="ppBodyText"/>
        <w:rPr>
          <w:noProof/>
        </w:rPr>
      </w:pPr>
      <w:r w:rsidRPr="008C6EE1">
        <w:rPr>
          <w:noProof/>
        </w:rPr>
        <w:t xml:space="preserve">This </w:t>
      </w:r>
      <w:r w:rsidR="0090666A">
        <w:rPr>
          <w:noProof/>
        </w:rPr>
        <w:t>h</w:t>
      </w:r>
      <w:r w:rsidRPr="008C6EE1">
        <w:rPr>
          <w:noProof/>
        </w:rPr>
        <w:t>ands-</w:t>
      </w:r>
      <w:r w:rsidR="0090666A">
        <w:rPr>
          <w:noProof/>
        </w:rPr>
        <w:t>o</w:t>
      </w:r>
      <w:r w:rsidRPr="008C6EE1">
        <w:rPr>
          <w:noProof/>
        </w:rPr>
        <w:t xml:space="preserve">n </w:t>
      </w:r>
      <w:r w:rsidR="0090666A">
        <w:rPr>
          <w:noProof/>
        </w:rPr>
        <w:t>l</w:t>
      </w:r>
      <w:r w:rsidRPr="008C6EE1">
        <w:rPr>
          <w:noProof/>
        </w:rPr>
        <w:t xml:space="preserve">ab </w:t>
      </w:r>
      <w:r w:rsidR="00E373A4">
        <w:rPr>
          <w:noProof/>
        </w:rPr>
        <w:t>includ</w:t>
      </w:r>
      <w:r w:rsidR="00A512C1">
        <w:rPr>
          <w:noProof/>
        </w:rPr>
        <w:t>es</w:t>
      </w:r>
      <w:r w:rsidRPr="008C6EE1">
        <w:rPr>
          <w:noProof/>
        </w:rPr>
        <w:t xml:space="preserve"> the following exercise:</w:t>
      </w:r>
    </w:p>
    <w:p w:rsidR="00680AF0" w:rsidRDefault="0045592E" w:rsidP="00203D01">
      <w:pPr>
        <w:pStyle w:val="ppNumberList"/>
        <w:ind w:left="1037" w:hanging="360"/>
      </w:pPr>
      <w:r>
        <w:t xml:space="preserve">Create a </w:t>
      </w:r>
      <w:r w:rsidRPr="00203D01">
        <w:t>Read</w:t>
      </w:r>
      <w:r>
        <w:t xml:space="preserve">-Only </w:t>
      </w:r>
      <w:r w:rsidR="00657534">
        <w:t>Web API</w:t>
      </w:r>
    </w:p>
    <w:p w:rsidR="00543584" w:rsidRDefault="00582DBF" w:rsidP="00203D01">
      <w:pPr>
        <w:pStyle w:val="ppNumberList"/>
        <w:ind w:left="1037" w:hanging="360"/>
      </w:pPr>
      <w:r>
        <w:t>Extend the Read-Only</w:t>
      </w:r>
      <w:r w:rsidR="0045592E">
        <w:t xml:space="preserve"> </w:t>
      </w:r>
      <w:r w:rsidR="00657534">
        <w:t>Web API</w:t>
      </w:r>
      <w:r>
        <w:t xml:space="preserve"> so that it persists data</w:t>
      </w:r>
    </w:p>
    <w:p w:rsidR="00D934D8" w:rsidRDefault="00C2372F" w:rsidP="00203D01">
      <w:pPr>
        <w:pStyle w:val="ppNumberList"/>
        <w:ind w:left="1037" w:hanging="360"/>
        <w:rPr>
          <w:noProof/>
        </w:rPr>
      </w:pPr>
      <w:r>
        <w:t xml:space="preserve">Consume the Web API from </w:t>
      </w:r>
      <w:r w:rsidRPr="00203D01">
        <w:t>a</w:t>
      </w:r>
      <w:r>
        <w:t>n HTML Client</w:t>
      </w:r>
    </w:p>
    <w:p w:rsidR="001B7D2B" w:rsidRDefault="001B7D2B" w:rsidP="001B7D2B">
      <w:pPr>
        <w:pStyle w:val="ppListEnd"/>
        <w:tabs>
          <w:tab w:val="num" w:pos="360"/>
        </w:tabs>
        <w:rPr>
          <w:noProof/>
        </w:rPr>
      </w:pPr>
    </w:p>
    <w:p w:rsidR="003C0AA3" w:rsidRPr="003C0AA3" w:rsidRDefault="003C0AA3" w:rsidP="00896BC9">
      <w:pPr>
        <w:pStyle w:val="ppBodyText"/>
        <w:numPr>
          <w:ilvl w:val="0"/>
          <w:numId w:val="0"/>
        </w:numPr>
      </w:pPr>
    </w:p>
    <w:p w:rsidR="000E3657" w:rsidRDefault="000E3657" w:rsidP="005B2074">
      <w:pPr>
        <w:pStyle w:val="ppBodyText"/>
        <w:rPr>
          <w:noProof/>
        </w:rPr>
      </w:pPr>
      <w:r w:rsidRPr="008C6EE1">
        <w:rPr>
          <w:noProof/>
        </w:rPr>
        <w:t xml:space="preserve">Estimated time to complete this lab: </w:t>
      </w:r>
      <w:r w:rsidR="00C822B1">
        <w:rPr>
          <w:noProof/>
        </w:rPr>
        <w:t>60</w:t>
      </w:r>
      <w:r w:rsidRPr="008C6EE1">
        <w:rPr>
          <w:b/>
          <w:noProof/>
        </w:rPr>
        <w:t xml:space="preserve"> minutes</w:t>
      </w:r>
      <w:r w:rsidRPr="008C6EE1">
        <w:rPr>
          <w:noProof/>
        </w:rPr>
        <w:t>.</w:t>
      </w:r>
    </w:p>
    <w:p w:rsidR="005C24B4" w:rsidRPr="008C6EE1" w:rsidRDefault="005C24B4" w:rsidP="005B2074">
      <w:pPr>
        <w:pStyle w:val="ppBodyText"/>
        <w:rPr>
          <w:noProof/>
        </w:rPr>
      </w:pPr>
    </w:p>
    <w:bookmarkEnd w:id="3"/>
    <w:p w:rsidR="009D05B4" w:rsidRDefault="00D01678" w:rsidP="00B10EB8">
      <w:pPr>
        <w:pStyle w:val="ppNote"/>
        <w:numPr>
          <w:ilvl w:val="1"/>
          <w:numId w:val="11"/>
        </w:numPr>
        <w:ind w:left="0"/>
        <w:rPr>
          <w:b/>
          <w:noProof/>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 xml:space="preserve">General </w:t>
      </w:r>
      <w:r w:rsidRPr="00E373A4">
        <w:rPr>
          <w:b/>
          <w:noProof/>
        </w:rPr>
        <w:lastRenderedPageBreak/>
        <w:t>Development Settings</w:t>
      </w:r>
      <w:r>
        <w:t xml:space="preserve"> collection</w:t>
      </w:r>
      <w:r>
        <w:rPr>
          <w:noProof/>
        </w:rPr>
        <w:t>. If you choose a different settings collection for your development environment, there may be differences in these procedures that you need to take into account.</w:t>
      </w:r>
    </w:p>
    <w:p w:rsidR="00E51C86" w:rsidRPr="00401BD4" w:rsidRDefault="00E51C86" w:rsidP="0079681E">
      <w:pPr>
        <w:pStyle w:val="ppListEnd"/>
      </w:pPr>
    </w:p>
    <w:bookmarkStart w:id="4" w:name="_Toc319921198" w:displacedByCustomXml="next"/>
    <w:sdt>
      <w:sdtPr>
        <w:alias w:val="Topic"/>
        <w:tag w:val="7eabd185-3460-4adc-aceb-2a1b5e99206c"/>
        <w:id w:val="-1732228115"/>
        <w:placeholder>
          <w:docPart w:val="DefaultPlaceholder_1082065158"/>
        </w:placeholder>
        <w:text/>
      </w:sdtPr>
      <w:sdtEndPr/>
      <w:sdtContent>
        <w:p w:rsidR="009B4156" w:rsidRDefault="009B4156" w:rsidP="009B4156">
          <w:pPr>
            <w:pStyle w:val="ppTopic"/>
          </w:pPr>
          <w:r>
            <w:t>Exercise 1: Create a Read-Only Web API</w:t>
          </w:r>
        </w:p>
      </w:sdtContent>
    </w:sdt>
    <w:bookmarkEnd w:id="4" w:displacedByCustomXml="prev"/>
    <w:p w:rsidR="002F115A" w:rsidRDefault="000B4E87" w:rsidP="00896BC9">
      <w:pPr>
        <w:pStyle w:val="ppBodyText"/>
        <w:numPr>
          <w:ilvl w:val="0"/>
          <w:numId w:val="0"/>
        </w:numPr>
      </w:pPr>
      <w:r>
        <w:t>In this exercise, you will implement the read-only GET m</w:t>
      </w:r>
      <w:r w:rsidR="00404E71">
        <w:t>ethods for the contact manager.</w:t>
      </w:r>
    </w:p>
    <w:p w:rsidR="00BE4F13" w:rsidRDefault="00BE4F13" w:rsidP="00B10EB8">
      <w:pPr>
        <w:pStyle w:val="ppProcedureStart"/>
        <w:numPr>
          <w:ilvl w:val="0"/>
          <w:numId w:val="12"/>
        </w:numPr>
      </w:pPr>
      <w:bookmarkStart w:id="5" w:name="_Toc267496401"/>
      <w:bookmarkStart w:id="6" w:name="_Toc319921199"/>
      <w:r>
        <w:t xml:space="preserve">Task 1 – </w:t>
      </w:r>
      <w:bookmarkEnd w:id="5"/>
      <w:r w:rsidR="008A54A0">
        <w:t>Creating</w:t>
      </w:r>
      <w:r w:rsidR="000B4E87">
        <w:t xml:space="preserve"> the API Project</w:t>
      </w:r>
      <w:bookmarkEnd w:id="6"/>
    </w:p>
    <w:p w:rsidR="00BE4F13" w:rsidRDefault="000B4E87" w:rsidP="00896BC9">
      <w:pPr>
        <w:pStyle w:val="ppBodyText"/>
        <w:numPr>
          <w:ilvl w:val="0"/>
          <w:numId w:val="0"/>
        </w:numPr>
      </w:pPr>
      <w:r>
        <w:t>In this task</w:t>
      </w:r>
      <w:r w:rsidR="00896BC9">
        <w:t>,</w:t>
      </w:r>
      <w:r>
        <w:t xml:space="preserve"> you will use the new ASP.NET web project templates to create</w:t>
      </w:r>
      <w:r w:rsidR="00860DD6">
        <w:t xml:space="preserve"> a Web API web application</w:t>
      </w:r>
      <w:r w:rsidR="00D66556">
        <w:t>.</w:t>
      </w:r>
    </w:p>
    <w:p w:rsidR="00BE4F13" w:rsidRDefault="00106E90" w:rsidP="00404E71">
      <w:pPr>
        <w:pStyle w:val="ppNumberList"/>
      </w:pPr>
      <w:r w:rsidRPr="00404E71">
        <w:t>Run</w:t>
      </w:r>
      <w:r>
        <w:t xml:space="preserve"> Visual Studio 11</w:t>
      </w:r>
      <w:r w:rsidR="00404E71">
        <w:t>.</w:t>
      </w:r>
    </w:p>
    <w:p w:rsidR="002E3790" w:rsidRDefault="00106E90" w:rsidP="00404E71">
      <w:pPr>
        <w:pStyle w:val="ppNumberList"/>
      </w:pPr>
      <w:r>
        <w:t xml:space="preserve">From the </w:t>
      </w:r>
      <w:r w:rsidRPr="00203D01">
        <w:rPr>
          <w:b/>
        </w:rPr>
        <w:t xml:space="preserve">File </w:t>
      </w:r>
      <w:r>
        <w:t xml:space="preserve">menu, select </w:t>
      </w:r>
      <w:r w:rsidRPr="00203D01">
        <w:rPr>
          <w:b/>
        </w:rPr>
        <w:t>New Project</w:t>
      </w:r>
      <w:r>
        <w:t xml:space="preserve">. Select the </w:t>
      </w:r>
      <w:r w:rsidR="00FC761D">
        <w:rPr>
          <w:b/>
        </w:rPr>
        <w:t>Visual C# |</w:t>
      </w:r>
      <w:r w:rsidRPr="00203D01">
        <w:rPr>
          <w:b/>
        </w:rPr>
        <w:t xml:space="preserve"> Web</w:t>
      </w:r>
      <w:r>
        <w:t xml:space="preserve"> project type from the project type tree view, </w:t>
      </w:r>
      <w:proofErr w:type="gramStart"/>
      <w:r>
        <w:t>then</w:t>
      </w:r>
      <w:proofErr w:type="gramEnd"/>
      <w:r>
        <w:t xml:space="preserve"> select the </w:t>
      </w:r>
      <w:r w:rsidRPr="00203D01">
        <w:rPr>
          <w:b/>
        </w:rPr>
        <w:t>ASP.NET MVC 4 Web Application</w:t>
      </w:r>
      <w:r>
        <w:t xml:space="preserve"> project type. Name the project </w:t>
      </w:r>
      <w:proofErr w:type="spellStart"/>
      <w:r w:rsidRPr="00203D01">
        <w:rPr>
          <w:b/>
        </w:rPr>
        <w:t>ContactManager</w:t>
      </w:r>
      <w:proofErr w:type="spellEnd"/>
      <w:r>
        <w:t xml:space="preserve"> and then click OK</w:t>
      </w:r>
      <w:r w:rsidR="0079681E">
        <w:t>.</w:t>
      </w:r>
    </w:p>
    <w:p w:rsidR="002E3790" w:rsidRDefault="00106E90" w:rsidP="00203D01">
      <w:pPr>
        <w:pStyle w:val="ppFigureIndent"/>
      </w:pPr>
      <w:r w:rsidRPr="00203D01">
        <w:rPr>
          <w:noProof/>
          <w:lang w:bidi="ar-SA"/>
        </w:rPr>
        <w:drawing>
          <wp:inline distT="0" distB="0" distL="0" distR="0" wp14:anchorId="5C394D11" wp14:editId="1D4E732C">
            <wp:extent cx="5943600" cy="4107619"/>
            <wp:effectExtent l="0" t="0" r="0" b="7620"/>
            <wp:docPr id="1" name="Picture 1" descr="C:\Users\bradyg\AppData\Local\Temp\SNAGHTML10a09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10a098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07619"/>
                    </a:xfrm>
                    <a:prstGeom prst="rect">
                      <a:avLst/>
                    </a:prstGeom>
                    <a:noFill/>
                    <a:ln>
                      <a:noFill/>
                    </a:ln>
                  </pic:spPr>
                </pic:pic>
              </a:graphicData>
            </a:graphic>
          </wp:inline>
        </w:drawing>
      </w:r>
    </w:p>
    <w:p w:rsidR="002E3790" w:rsidRDefault="002E3790" w:rsidP="00203D01">
      <w:pPr>
        <w:pStyle w:val="ppFigureNumberIndent"/>
      </w:pPr>
      <w:r w:rsidRPr="00203D01">
        <w:t>Figure</w:t>
      </w:r>
      <w:r>
        <w:t xml:space="preserve"> </w:t>
      </w:r>
      <w:fldSimple w:instr=" SEQ Figure \* ARABIC ">
        <w:r w:rsidR="00DD5F2F">
          <w:rPr>
            <w:noProof/>
          </w:rPr>
          <w:t>7</w:t>
        </w:r>
      </w:fldSimple>
    </w:p>
    <w:p w:rsidR="002E3790" w:rsidRDefault="00106E90" w:rsidP="00203D01">
      <w:pPr>
        <w:pStyle w:val="ppFigureCaptionIndent"/>
      </w:pPr>
      <w:r>
        <w:t xml:space="preserve">Creating a new MVC 4.0 Web </w:t>
      </w:r>
      <w:r w:rsidR="00772DA0">
        <w:t>Application</w:t>
      </w:r>
      <w:r w:rsidR="00781B54">
        <w:t xml:space="preserve"> P</w:t>
      </w:r>
      <w:r>
        <w:t>roject</w:t>
      </w:r>
    </w:p>
    <w:p w:rsidR="002E3790" w:rsidRPr="002E3790" w:rsidRDefault="002E3790" w:rsidP="005B2074">
      <w:pPr>
        <w:pStyle w:val="ppBodyTextIndent"/>
        <w:ind w:left="43"/>
      </w:pPr>
    </w:p>
    <w:p w:rsidR="00826E3A" w:rsidRDefault="00826E3A" w:rsidP="00404E71">
      <w:pPr>
        <w:pStyle w:val="ppNumberList"/>
      </w:pPr>
      <w:r>
        <w:t xml:space="preserve">In </w:t>
      </w:r>
      <w:r w:rsidRPr="00203D01">
        <w:t>the</w:t>
      </w:r>
      <w:r>
        <w:t xml:space="preserve"> ASP.NET MVC 4 project type dialog, select the </w:t>
      </w:r>
      <w:r w:rsidRPr="00203D01">
        <w:rPr>
          <w:b/>
        </w:rPr>
        <w:t>Web API</w:t>
      </w:r>
      <w:r>
        <w:t xml:space="preserve"> project type. Click OK.</w:t>
      </w:r>
    </w:p>
    <w:p w:rsidR="00826E3A" w:rsidRDefault="00826E3A" w:rsidP="00203D01">
      <w:pPr>
        <w:pStyle w:val="ppFigureIndent"/>
      </w:pPr>
      <w:r w:rsidRPr="00203D01">
        <w:rPr>
          <w:noProof/>
          <w:lang w:bidi="ar-SA"/>
        </w:rPr>
        <w:lastRenderedPageBreak/>
        <w:drawing>
          <wp:inline distT="0" distB="0" distL="0" distR="0" wp14:anchorId="65A52B56" wp14:editId="0C7C5F9B">
            <wp:extent cx="3626069" cy="3281824"/>
            <wp:effectExtent l="0" t="0" r="0" b="0"/>
            <wp:docPr id="11" name="Picture 11" descr="C:\Users\bradyg\AppData\Local\Temp\SNAGHTML11178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adyg\AppData\Local\Temp\SNAGHTML11178a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0480" cy="3285816"/>
                    </a:xfrm>
                    <a:prstGeom prst="rect">
                      <a:avLst/>
                    </a:prstGeom>
                    <a:noFill/>
                    <a:ln>
                      <a:noFill/>
                    </a:ln>
                  </pic:spPr>
                </pic:pic>
              </a:graphicData>
            </a:graphic>
          </wp:inline>
        </w:drawing>
      </w:r>
    </w:p>
    <w:p w:rsidR="00826E3A" w:rsidRDefault="00826E3A" w:rsidP="00203D01">
      <w:pPr>
        <w:pStyle w:val="ppFigureNumberIndent"/>
      </w:pPr>
      <w:r w:rsidRPr="00203D01">
        <w:t>Figure</w:t>
      </w:r>
      <w:r>
        <w:t xml:space="preserve"> </w:t>
      </w:r>
      <w:fldSimple w:instr=" SEQ Figure \* ARABIC ">
        <w:r w:rsidR="00DD5F2F">
          <w:rPr>
            <w:noProof/>
          </w:rPr>
          <w:t>8</w:t>
        </w:r>
      </w:fldSimple>
      <w:r w:rsidR="00FA60A1">
        <w:t xml:space="preserve"> </w:t>
      </w:r>
    </w:p>
    <w:p w:rsidR="00826E3A" w:rsidRPr="00FC1F54" w:rsidRDefault="00826E3A" w:rsidP="00203D01">
      <w:pPr>
        <w:pStyle w:val="ppFigureCaptionIndent"/>
      </w:pPr>
      <w:r w:rsidRPr="00FC1F54">
        <w:t>Specifying the Web API project type</w:t>
      </w:r>
    </w:p>
    <w:p w:rsidR="00BE4F13" w:rsidRDefault="00BE4F13" w:rsidP="005B2074">
      <w:pPr>
        <w:pStyle w:val="ppListEnd"/>
        <w:tabs>
          <w:tab w:val="clear" w:pos="173"/>
          <w:tab w:val="num" w:pos="-504"/>
        </w:tabs>
        <w:ind w:left="0"/>
      </w:pPr>
    </w:p>
    <w:p w:rsidR="00313A4B" w:rsidRDefault="00313A4B" w:rsidP="005B2074">
      <w:pPr>
        <w:pStyle w:val="ppBodyText"/>
      </w:pPr>
    </w:p>
    <w:p w:rsidR="00966559" w:rsidRPr="00865828" w:rsidRDefault="00313A4B" w:rsidP="00B10EB8">
      <w:pPr>
        <w:pStyle w:val="ppProcedureStart"/>
        <w:numPr>
          <w:ilvl w:val="0"/>
          <w:numId w:val="12"/>
        </w:numPr>
        <w:rPr>
          <w:b w:val="0"/>
        </w:rPr>
      </w:pPr>
      <w:bookmarkStart w:id="7" w:name="_Toc319921200"/>
      <w:r>
        <w:t xml:space="preserve">Task </w:t>
      </w:r>
      <w:r w:rsidR="00F3147C">
        <w:t>2</w:t>
      </w:r>
      <w:r>
        <w:t xml:space="preserve"> – </w:t>
      </w:r>
      <w:r w:rsidR="008A54A0">
        <w:t>Creating</w:t>
      </w:r>
      <w:r w:rsidR="00F3147C" w:rsidRPr="00865828">
        <w:t xml:space="preserve"> the Contact Manager API Controllers</w:t>
      </w:r>
      <w:bookmarkEnd w:id="7"/>
    </w:p>
    <w:p w:rsidR="00D52B49" w:rsidRDefault="00D52B49" w:rsidP="00DB7421">
      <w:pPr>
        <w:pStyle w:val="ppBodyText"/>
      </w:pPr>
      <w:r>
        <w:t xml:space="preserve">In </w:t>
      </w:r>
      <w:r w:rsidRPr="00DB7421">
        <w:t>this</w:t>
      </w:r>
      <w:r>
        <w:t xml:space="preserve"> task, you will create the controller classes in which API methods will reside. </w:t>
      </w:r>
    </w:p>
    <w:p w:rsidR="00875F30" w:rsidRDefault="00944B35" w:rsidP="00DB7421">
      <w:pPr>
        <w:pStyle w:val="ppNumberList"/>
      </w:pPr>
      <w:r w:rsidRPr="00DB7421">
        <w:t>Delete</w:t>
      </w:r>
      <w:r>
        <w:t xml:space="preserve"> the file named</w:t>
      </w:r>
      <w:r w:rsidRPr="00DB7421">
        <w:rPr>
          <w:b/>
        </w:rPr>
        <w:t xml:space="preserve"> </w:t>
      </w:r>
      <w:proofErr w:type="spellStart"/>
      <w:r w:rsidRPr="00DB7421">
        <w:rPr>
          <w:b/>
        </w:rPr>
        <w:t>ValuesController.cs</w:t>
      </w:r>
      <w:proofErr w:type="spellEnd"/>
      <w:r w:rsidRPr="00DB7421">
        <w:rPr>
          <w:b/>
        </w:rPr>
        <w:t xml:space="preserve"> </w:t>
      </w:r>
      <w:r>
        <w:t>from the project</w:t>
      </w:r>
      <w:r w:rsidR="0079681E">
        <w:t>.</w:t>
      </w:r>
    </w:p>
    <w:p w:rsidR="00944B35" w:rsidRDefault="00C0033F" w:rsidP="00DB7421">
      <w:pPr>
        <w:pStyle w:val="ppNumberList"/>
      </w:pPr>
      <w:proofErr w:type="gramStart"/>
      <w:r>
        <w:t xml:space="preserve">Right-click the </w:t>
      </w:r>
      <w:r w:rsidRPr="00DB7421">
        <w:rPr>
          <w:b/>
        </w:rPr>
        <w:t>Controllers</w:t>
      </w:r>
      <w:r>
        <w:t xml:space="preserve"> folder in the project and select </w:t>
      </w:r>
      <w:r w:rsidR="00F70CE5">
        <w:rPr>
          <w:b/>
        </w:rPr>
        <w:t>Add |</w:t>
      </w:r>
      <w:r w:rsidRPr="00DB7421">
        <w:rPr>
          <w:b/>
        </w:rPr>
        <w:t xml:space="preserve"> Controller</w:t>
      </w:r>
      <w:r>
        <w:t xml:space="preserve"> from the context menu</w:t>
      </w:r>
      <w:r w:rsidR="0079681E">
        <w:t>.</w:t>
      </w:r>
      <w:proofErr w:type="gramEnd"/>
    </w:p>
    <w:p w:rsidR="0090507B" w:rsidRDefault="00A60FE0" w:rsidP="00DB7421">
      <w:pPr>
        <w:pStyle w:val="ppFigureIndent"/>
      </w:pPr>
      <w:r w:rsidRPr="00DB7421">
        <w:rPr>
          <w:noProof/>
          <w:lang w:bidi="ar-SA"/>
        </w:rPr>
        <w:lastRenderedPageBreak/>
        <w:drawing>
          <wp:inline distT="0" distB="0" distL="0" distR="0" wp14:anchorId="1A6C7D3A" wp14:editId="4F0CCB39">
            <wp:extent cx="5943600" cy="4455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455795"/>
                    </a:xfrm>
                    <a:prstGeom prst="rect">
                      <a:avLst/>
                    </a:prstGeom>
                  </pic:spPr>
                </pic:pic>
              </a:graphicData>
            </a:graphic>
          </wp:inline>
        </w:drawing>
      </w:r>
    </w:p>
    <w:p w:rsidR="0090507B" w:rsidRDefault="0090507B" w:rsidP="00DB7421">
      <w:pPr>
        <w:pStyle w:val="ppFigureNumberIndent"/>
      </w:pPr>
      <w:r w:rsidRPr="00DB7421">
        <w:t>Figure</w:t>
      </w:r>
      <w:r>
        <w:t xml:space="preserve"> </w:t>
      </w:r>
      <w:fldSimple w:instr=" SEQ Figure \* ARABIC ">
        <w:r w:rsidR="00DD5F2F">
          <w:rPr>
            <w:noProof/>
          </w:rPr>
          <w:t>9</w:t>
        </w:r>
      </w:fldSimple>
    </w:p>
    <w:p w:rsidR="0090507B" w:rsidRPr="005C6DDC" w:rsidRDefault="0090507B" w:rsidP="00DB7421">
      <w:pPr>
        <w:pStyle w:val="ppFigureCaptionIndent"/>
      </w:pPr>
      <w:r w:rsidRPr="005C6DDC">
        <w:t>Adding a new controller to the project</w:t>
      </w:r>
    </w:p>
    <w:p w:rsidR="00C55A18" w:rsidRPr="00C55A18" w:rsidRDefault="00C55A18" w:rsidP="00490F21">
      <w:pPr>
        <w:pStyle w:val="ppBodyTextIndent"/>
      </w:pPr>
    </w:p>
    <w:p w:rsidR="0090507B" w:rsidRPr="003E7776" w:rsidRDefault="005D2F35" w:rsidP="00DB7421">
      <w:pPr>
        <w:pStyle w:val="ppNumberList"/>
      </w:pPr>
      <w:r>
        <w:t xml:space="preserve">In the </w:t>
      </w:r>
      <w:r>
        <w:rPr>
          <w:b/>
        </w:rPr>
        <w:t xml:space="preserve">Add Controller </w:t>
      </w:r>
      <w:r>
        <w:t xml:space="preserve">dialog that appears, select </w:t>
      </w:r>
      <w:r>
        <w:rPr>
          <w:b/>
        </w:rPr>
        <w:t xml:space="preserve">Empty API Controller </w:t>
      </w:r>
      <w:r>
        <w:t xml:space="preserve">from the Template menu. Name the controller class </w:t>
      </w:r>
      <w:proofErr w:type="spellStart"/>
      <w:r>
        <w:rPr>
          <w:b/>
        </w:rPr>
        <w:t>ContactController</w:t>
      </w:r>
      <w:proofErr w:type="spellEnd"/>
      <w:r>
        <w:t xml:space="preserve">. Then, click </w:t>
      </w:r>
      <w:r w:rsidR="0079681E">
        <w:rPr>
          <w:b/>
        </w:rPr>
        <w:t>Add.</w:t>
      </w:r>
    </w:p>
    <w:p w:rsidR="003E7776" w:rsidRDefault="003E7776" w:rsidP="00DB7421">
      <w:pPr>
        <w:pStyle w:val="ppFigureIndent"/>
      </w:pPr>
      <w:r w:rsidRPr="00DB7421">
        <w:rPr>
          <w:noProof/>
          <w:lang w:bidi="ar-SA"/>
        </w:rPr>
        <w:lastRenderedPageBreak/>
        <w:drawing>
          <wp:inline distT="0" distB="0" distL="0" distR="0" wp14:anchorId="38DD298B" wp14:editId="178F7930">
            <wp:extent cx="4521550" cy="2944973"/>
            <wp:effectExtent l="0" t="0" r="0" b="8255"/>
            <wp:docPr id="9" name="Picture 9" descr="C:\Users\bradyg\AppData\Local\Temp\SNAGHTML61d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61d735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1523" cy="2944956"/>
                    </a:xfrm>
                    <a:prstGeom prst="rect">
                      <a:avLst/>
                    </a:prstGeom>
                    <a:noFill/>
                    <a:ln>
                      <a:noFill/>
                    </a:ln>
                  </pic:spPr>
                </pic:pic>
              </a:graphicData>
            </a:graphic>
          </wp:inline>
        </w:drawing>
      </w:r>
    </w:p>
    <w:p w:rsidR="003E7776" w:rsidRDefault="003E7776" w:rsidP="00DB7421">
      <w:pPr>
        <w:pStyle w:val="ppFigureNumberIndent"/>
      </w:pPr>
      <w:r>
        <w:t xml:space="preserve">Figure </w:t>
      </w:r>
      <w:fldSimple w:instr=" SEQ Figure \* ARABIC ">
        <w:r w:rsidR="00DD5F2F">
          <w:rPr>
            <w:noProof/>
          </w:rPr>
          <w:t>10</w:t>
        </w:r>
      </w:fldSimple>
    </w:p>
    <w:p w:rsidR="003E7776" w:rsidRDefault="003E7776" w:rsidP="00DB7421">
      <w:pPr>
        <w:pStyle w:val="ppFigureCaptionIndent"/>
      </w:pPr>
      <w:r>
        <w:t xml:space="preserve">Using the Add Controller </w:t>
      </w:r>
      <w:r w:rsidRPr="00DB7421">
        <w:t>dialog</w:t>
      </w:r>
      <w:r>
        <w:t xml:space="preserve"> to create a new Web API controller</w:t>
      </w:r>
    </w:p>
    <w:p w:rsidR="00E913D7" w:rsidRPr="00E913D7" w:rsidRDefault="00E913D7" w:rsidP="00490F21">
      <w:pPr>
        <w:pStyle w:val="ppBodyTextIndent"/>
      </w:pPr>
    </w:p>
    <w:p w:rsidR="003E7776" w:rsidRPr="006E5588" w:rsidRDefault="003118B7" w:rsidP="00DB7421">
      <w:pPr>
        <w:pStyle w:val="ppNumberList"/>
      </w:pPr>
      <w:r>
        <w:t xml:space="preserve">Add the code below to the </w:t>
      </w:r>
      <w:proofErr w:type="spellStart"/>
      <w:r w:rsidR="006E5588">
        <w:rPr>
          <w:b/>
        </w:rPr>
        <w:t>ContactController</w:t>
      </w:r>
      <w:proofErr w:type="spellEnd"/>
      <w:r w:rsidR="006E5588">
        <w:rPr>
          <w:b/>
        </w:rPr>
        <w:t>.</w:t>
      </w:r>
    </w:p>
    <w:p w:rsidR="00137FA3" w:rsidRDefault="00137FA3" w:rsidP="00DB7421">
      <w:pPr>
        <w:pStyle w:val="ppBodyTextIndent"/>
      </w:pPr>
      <w:r>
        <w:t xml:space="preserve">(Code Snippet – </w:t>
      </w:r>
      <w:r w:rsidRPr="00404E71">
        <w:rPr>
          <w:i/>
        </w:rPr>
        <w:t>Web API Lab - Ex01 – Get API Method</w:t>
      </w:r>
      <w:r>
        <w:t>)</w:t>
      </w:r>
    </w:p>
    <w:p w:rsidR="006E5588" w:rsidRDefault="00A21DF7" w:rsidP="00DB7421">
      <w:pPr>
        <w:pStyle w:val="ppCodeLanguageIndent"/>
      </w:pPr>
      <w:r>
        <w:t>C#</w:t>
      </w:r>
    </w:p>
    <w:p w:rsidR="00A21DF7" w:rsidRPr="003973CD" w:rsidRDefault="00A21DF7" w:rsidP="00DB7421">
      <w:pPr>
        <w:pStyle w:val="ppCodeIndent"/>
        <w:rPr>
          <w:b/>
        </w:rPr>
      </w:pPr>
      <w:r w:rsidRPr="003973CD">
        <w:rPr>
          <w:b/>
          <w:color w:val="0000FF"/>
        </w:rPr>
        <w:t>public</w:t>
      </w:r>
      <w:r w:rsidR="00575DDE" w:rsidRPr="003973CD">
        <w:rPr>
          <w:b/>
        </w:rPr>
        <w:t xml:space="preserve"> </w:t>
      </w:r>
      <w:r w:rsidRPr="003973CD">
        <w:rPr>
          <w:b/>
          <w:color w:val="0000FF"/>
        </w:rPr>
        <w:t>string</w:t>
      </w:r>
      <w:r w:rsidRPr="003973CD">
        <w:rPr>
          <w:b/>
        </w:rPr>
        <w:t>[]</w:t>
      </w:r>
      <w:r w:rsidR="00575DDE" w:rsidRPr="003973CD">
        <w:rPr>
          <w:b/>
        </w:rPr>
        <w:t xml:space="preserve"> </w:t>
      </w:r>
      <w:r w:rsidRPr="003973CD">
        <w:rPr>
          <w:b/>
        </w:rPr>
        <w:t>Get()</w:t>
      </w:r>
    </w:p>
    <w:p w:rsidR="00A21DF7" w:rsidRPr="003973CD" w:rsidRDefault="00A21DF7" w:rsidP="00DB7421">
      <w:pPr>
        <w:pStyle w:val="ppCodeIndent"/>
        <w:rPr>
          <w:b/>
        </w:rPr>
      </w:pPr>
      <w:r w:rsidRPr="003973CD">
        <w:rPr>
          <w:b/>
        </w:rPr>
        <w:t>{</w:t>
      </w:r>
    </w:p>
    <w:p w:rsidR="00A21DF7" w:rsidRPr="003973CD" w:rsidRDefault="00575DDE" w:rsidP="00DB7421">
      <w:pPr>
        <w:pStyle w:val="ppCodeIndent"/>
        <w:rPr>
          <w:b/>
        </w:rPr>
      </w:pPr>
      <w:r w:rsidRPr="003973CD">
        <w:rPr>
          <w:b/>
        </w:rPr>
        <w:t xml:space="preserve">    </w:t>
      </w:r>
      <w:r w:rsidR="00A21DF7" w:rsidRPr="003973CD">
        <w:rPr>
          <w:b/>
          <w:color w:val="0000FF"/>
        </w:rPr>
        <w:t>return</w:t>
      </w:r>
      <w:r w:rsidRPr="003973CD">
        <w:rPr>
          <w:b/>
        </w:rPr>
        <w:t xml:space="preserve"> </w:t>
      </w:r>
      <w:r w:rsidR="00A21DF7" w:rsidRPr="003973CD">
        <w:rPr>
          <w:b/>
          <w:color w:val="0000FF"/>
        </w:rPr>
        <w:t>new</w:t>
      </w:r>
      <w:r w:rsidRPr="003973CD">
        <w:rPr>
          <w:b/>
        </w:rPr>
        <w:t xml:space="preserve"> </w:t>
      </w:r>
      <w:r w:rsidR="00A21DF7" w:rsidRPr="003973CD">
        <w:rPr>
          <w:b/>
          <w:color w:val="0000FF"/>
        </w:rPr>
        <w:t>string</w:t>
      </w:r>
      <w:r w:rsidR="00A21DF7" w:rsidRPr="003973CD">
        <w:rPr>
          <w:b/>
        </w:rPr>
        <w:t>[]</w:t>
      </w:r>
    </w:p>
    <w:p w:rsidR="00A21DF7" w:rsidRPr="003973CD" w:rsidRDefault="00575DDE" w:rsidP="00DB7421">
      <w:pPr>
        <w:pStyle w:val="ppCodeIndent"/>
        <w:rPr>
          <w:b/>
        </w:rPr>
      </w:pPr>
      <w:r w:rsidRPr="003973CD">
        <w:rPr>
          <w:b/>
        </w:rPr>
        <w:t xml:space="preserve">    </w:t>
      </w:r>
      <w:r w:rsidR="00A21DF7" w:rsidRPr="003973CD">
        <w:rPr>
          <w:b/>
        </w:rPr>
        <w:t>{</w:t>
      </w:r>
    </w:p>
    <w:p w:rsidR="00A21DF7" w:rsidRPr="003973CD" w:rsidRDefault="00575DDE" w:rsidP="00DB7421">
      <w:pPr>
        <w:pStyle w:val="ppCodeIndent"/>
        <w:rPr>
          <w:b/>
        </w:rPr>
      </w:pPr>
      <w:r w:rsidRPr="003973CD">
        <w:rPr>
          <w:b/>
        </w:rPr>
        <w:t xml:space="preserve">        </w:t>
      </w:r>
      <w:r w:rsidR="00A21DF7" w:rsidRPr="003973CD">
        <w:rPr>
          <w:b/>
          <w:color w:val="A31515"/>
        </w:rPr>
        <w:t>"Hello"</w:t>
      </w:r>
      <w:r w:rsidR="00A21DF7" w:rsidRPr="003973CD">
        <w:rPr>
          <w:b/>
        </w:rPr>
        <w:t>,</w:t>
      </w:r>
    </w:p>
    <w:p w:rsidR="00A21DF7" w:rsidRPr="003973CD" w:rsidRDefault="00575DDE" w:rsidP="00DB7421">
      <w:pPr>
        <w:pStyle w:val="ppCodeIndent"/>
        <w:rPr>
          <w:b/>
        </w:rPr>
      </w:pPr>
      <w:r w:rsidRPr="003973CD">
        <w:rPr>
          <w:b/>
        </w:rPr>
        <w:t xml:space="preserve">        </w:t>
      </w:r>
      <w:r w:rsidR="00A21DF7" w:rsidRPr="003973CD">
        <w:rPr>
          <w:b/>
          <w:color w:val="A31515"/>
        </w:rPr>
        <w:t>"World"</w:t>
      </w:r>
    </w:p>
    <w:p w:rsidR="00A21DF7" w:rsidRPr="003973CD" w:rsidRDefault="00575DDE" w:rsidP="00DB7421">
      <w:pPr>
        <w:pStyle w:val="ppCodeIndent"/>
        <w:rPr>
          <w:b/>
        </w:rPr>
      </w:pPr>
      <w:r w:rsidRPr="003973CD">
        <w:rPr>
          <w:b/>
        </w:rPr>
        <w:t xml:space="preserve">    </w:t>
      </w:r>
      <w:r w:rsidR="00A21DF7" w:rsidRPr="003973CD">
        <w:rPr>
          <w:b/>
        </w:rPr>
        <w:t>};</w:t>
      </w:r>
    </w:p>
    <w:p w:rsidR="00A21DF7" w:rsidRPr="003973CD" w:rsidRDefault="00A21DF7" w:rsidP="00DB7421">
      <w:pPr>
        <w:pStyle w:val="ppCodeIndent"/>
        <w:rPr>
          <w:b/>
        </w:rPr>
      </w:pPr>
      <w:r w:rsidRPr="003973CD">
        <w:rPr>
          <w:b/>
        </w:rPr>
        <w:t>}</w:t>
      </w:r>
    </w:p>
    <w:p w:rsidR="00A21DF7" w:rsidRPr="00A21DF7" w:rsidRDefault="00A21DF7" w:rsidP="00193E38">
      <w:pPr>
        <w:pStyle w:val="ppBodyTextIndent"/>
      </w:pPr>
    </w:p>
    <w:p w:rsidR="00A21DF7" w:rsidRDefault="00282204" w:rsidP="00DB7421">
      <w:pPr>
        <w:pStyle w:val="ppNumberList"/>
      </w:pPr>
      <w:r>
        <w:t xml:space="preserve">Press </w:t>
      </w:r>
      <w:r w:rsidRPr="00DB7421">
        <w:rPr>
          <w:b/>
        </w:rPr>
        <w:t>F5</w:t>
      </w:r>
      <w:r>
        <w:t xml:space="preserve"> to debug the application. The default home page for a</w:t>
      </w:r>
      <w:r w:rsidR="0079681E">
        <w:t xml:space="preserve"> Web API project should appear.</w:t>
      </w:r>
    </w:p>
    <w:p w:rsidR="00282204" w:rsidRDefault="00282204" w:rsidP="00DB7421">
      <w:pPr>
        <w:pStyle w:val="ppFigureIndent"/>
      </w:pPr>
      <w:r>
        <w:rPr>
          <w:noProof/>
          <w:lang w:bidi="ar-SA"/>
        </w:rPr>
        <w:lastRenderedPageBreak/>
        <w:drawing>
          <wp:inline distT="0" distB="0" distL="0" distR="0" wp14:anchorId="7628E90C" wp14:editId="1A815D8F">
            <wp:extent cx="5943600" cy="3625250"/>
            <wp:effectExtent l="0" t="0" r="0" b="0"/>
            <wp:docPr id="12" name="Picture 12" descr="C:\Users\bradyg\AppData\Local\Temp\SNAGHTML560f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560f7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25250"/>
                    </a:xfrm>
                    <a:prstGeom prst="rect">
                      <a:avLst/>
                    </a:prstGeom>
                    <a:noFill/>
                    <a:ln>
                      <a:noFill/>
                    </a:ln>
                  </pic:spPr>
                </pic:pic>
              </a:graphicData>
            </a:graphic>
          </wp:inline>
        </w:drawing>
      </w:r>
    </w:p>
    <w:p w:rsidR="00282204" w:rsidRDefault="00282204" w:rsidP="00DB7421">
      <w:pPr>
        <w:pStyle w:val="ppFigureNumberIndent"/>
      </w:pPr>
      <w:r>
        <w:t xml:space="preserve">Figure </w:t>
      </w:r>
      <w:fldSimple w:instr=" SEQ Figure \* ARABIC ">
        <w:r w:rsidR="00DD5F2F">
          <w:rPr>
            <w:noProof/>
          </w:rPr>
          <w:t>11</w:t>
        </w:r>
      </w:fldSimple>
    </w:p>
    <w:p w:rsidR="00282204" w:rsidRDefault="00282204" w:rsidP="00DB7421">
      <w:pPr>
        <w:pStyle w:val="ppFigureCaptionIndent"/>
      </w:pPr>
      <w:r>
        <w:t>The default home page of an ASP.NET Web API application</w:t>
      </w:r>
    </w:p>
    <w:p w:rsidR="005C6DDC" w:rsidRPr="005C6DDC" w:rsidRDefault="005C6DDC" w:rsidP="00193E38">
      <w:pPr>
        <w:pStyle w:val="ppBodyTextIndent"/>
      </w:pPr>
    </w:p>
    <w:p w:rsidR="00423569" w:rsidRDefault="00423569" w:rsidP="00DB7421">
      <w:pPr>
        <w:pStyle w:val="ppNumberList"/>
      </w:pPr>
      <w:r>
        <w:t xml:space="preserve">Press the F12 key to open the Developer Tools window. Click the </w:t>
      </w:r>
      <w:r>
        <w:rPr>
          <w:b/>
        </w:rPr>
        <w:t xml:space="preserve">Network </w:t>
      </w:r>
      <w:r>
        <w:t xml:space="preserve">tab, </w:t>
      </w:r>
      <w:r w:rsidR="00E94F7E">
        <w:t>and then</w:t>
      </w:r>
      <w:r>
        <w:t xml:space="preserve"> click the </w:t>
      </w:r>
      <w:r>
        <w:rPr>
          <w:b/>
        </w:rPr>
        <w:t>Start Capturing</w:t>
      </w:r>
      <w:r>
        <w:t xml:space="preserve"> button to begin capturing n</w:t>
      </w:r>
      <w:r w:rsidR="0079681E">
        <w:t>etwork traffic into the window.</w:t>
      </w:r>
    </w:p>
    <w:p w:rsidR="00E94F7E" w:rsidRDefault="00E94F7E" w:rsidP="00DB7421">
      <w:pPr>
        <w:pStyle w:val="ppFigureIndent"/>
      </w:pPr>
      <w:r>
        <w:rPr>
          <w:noProof/>
          <w:lang w:bidi="ar-SA"/>
        </w:rPr>
        <w:lastRenderedPageBreak/>
        <w:drawing>
          <wp:inline distT="0" distB="0" distL="0" distR="0" wp14:anchorId="6FEEF583" wp14:editId="3D4D9621">
            <wp:extent cx="5943600" cy="3625250"/>
            <wp:effectExtent l="0" t="0" r="0" b="0"/>
            <wp:docPr id="15" name="Picture 15" descr="C:\Users\bradyg\AppData\Local\Temp\SNAGHTML565b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dyg\AppData\Local\Temp\SNAGHTML565b21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5250"/>
                    </a:xfrm>
                    <a:prstGeom prst="rect">
                      <a:avLst/>
                    </a:prstGeom>
                    <a:noFill/>
                    <a:ln>
                      <a:noFill/>
                    </a:ln>
                  </pic:spPr>
                </pic:pic>
              </a:graphicData>
            </a:graphic>
          </wp:inline>
        </w:drawing>
      </w:r>
    </w:p>
    <w:p w:rsidR="00E94F7E" w:rsidRDefault="00E94F7E" w:rsidP="00DB7421">
      <w:pPr>
        <w:pStyle w:val="ppFigureNumberIndent"/>
      </w:pPr>
      <w:r>
        <w:t xml:space="preserve">Figure </w:t>
      </w:r>
      <w:fldSimple w:instr=" SEQ Figure \* ARABIC ">
        <w:r w:rsidR="00DD5F2F">
          <w:rPr>
            <w:noProof/>
          </w:rPr>
          <w:t>12</w:t>
        </w:r>
      </w:fldSimple>
    </w:p>
    <w:p w:rsidR="00E94F7E" w:rsidRDefault="00E94F7E" w:rsidP="00DB7421">
      <w:pPr>
        <w:pStyle w:val="ppFigureCaptionIndent"/>
      </w:pPr>
      <w:r>
        <w:t>Opening the network ta</w:t>
      </w:r>
      <w:r w:rsidR="00EF1300">
        <w:t>b and initiating network capture</w:t>
      </w:r>
    </w:p>
    <w:p w:rsidR="00FD2491" w:rsidRPr="00FD2491" w:rsidRDefault="00FD2491" w:rsidP="00490F21">
      <w:pPr>
        <w:pStyle w:val="ppBodyTextIndent"/>
      </w:pPr>
    </w:p>
    <w:p w:rsidR="0012106D" w:rsidRDefault="00EF1300" w:rsidP="0012106D">
      <w:pPr>
        <w:pStyle w:val="ppNumberList"/>
      </w:pPr>
      <w:r>
        <w:t xml:space="preserve">Append the URL in the browser’s address bar with </w:t>
      </w:r>
      <w:r w:rsidRPr="00EF3A98">
        <w:rPr>
          <w:b/>
        </w:rPr>
        <w:t>/</w:t>
      </w:r>
      <w:proofErr w:type="spellStart"/>
      <w:r w:rsidRPr="00EF3A98">
        <w:rPr>
          <w:b/>
        </w:rPr>
        <w:t>api</w:t>
      </w:r>
      <w:proofErr w:type="spellEnd"/>
      <w:r w:rsidRPr="00EF3A98">
        <w:rPr>
          <w:b/>
        </w:rPr>
        <w:t>/contact</w:t>
      </w:r>
      <w:r>
        <w:t xml:space="preserve"> and press enter.</w:t>
      </w:r>
      <w:r w:rsidR="0075582B">
        <w:t xml:space="preserve"> The transmission details will appear in the </w:t>
      </w:r>
      <w:r w:rsidR="009F23C5">
        <w:t xml:space="preserve">network </w:t>
      </w:r>
      <w:r w:rsidR="0075582B">
        <w:t xml:space="preserve">capture window. </w:t>
      </w:r>
      <w:r w:rsidR="009F23C5">
        <w:t xml:space="preserve">Note that the response’s MIME type is </w:t>
      </w:r>
      <w:r w:rsidR="009F23C5" w:rsidRPr="00EF3A98">
        <w:rPr>
          <w:b/>
        </w:rPr>
        <w:t>application/</w:t>
      </w:r>
      <w:proofErr w:type="spellStart"/>
      <w:r w:rsidR="009F23C5" w:rsidRPr="00EF3A98">
        <w:rPr>
          <w:b/>
        </w:rPr>
        <w:t>json</w:t>
      </w:r>
      <w:proofErr w:type="spellEnd"/>
      <w:r w:rsidR="009F23C5">
        <w:t>. This demonstrates how the default output for</w:t>
      </w:r>
      <w:r w:rsidR="0012106D">
        <w:t>mat is JSON.</w:t>
      </w:r>
    </w:p>
    <w:p w:rsidR="009F23C5" w:rsidRDefault="009F23C5" w:rsidP="0012106D">
      <w:pPr>
        <w:pStyle w:val="ppFigureIndent"/>
      </w:pPr>
      <w:r>
        <w:rPr>
          <w:noProof/>
          <w:lang w:bidi="ar-SA"/>
        </w:rPr>
        <w:lastRenderedPageBreak/>
        <w:drawing>
          <wp:inline distT="0" distB="0" distL="0" distR="0" wp14:anchorId="64854D46" wp14:editId="68F255BC">
            <wp:extent cx="5943600" cy="3379899"/>
            <wp:effectExtent l="0" t="0" r="0" b="0"/>
            <wp:docPr id="18" name="Picture 18" descr="C:\Users\bradyg\AppData\Local\Temp\SNAGHTML5ba2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dyg\AppData\Local\Temp\SNAGHTML5ba28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79899"/>
                    </a:xfrm>
                    <a:prstGeom prst="rect">
                      <a:avLst/>
                    </a:prstGeom>
                    <a:noFill/>
                    <a:ln>
                      <a:noFill/>
                    </a:ln>
                  </pic:spPr>
                </pic:pic>
              </a:graphicData>
            </a:graphic>
          </wp:inline>
        </w:drawing>
      </w:r>
    </w:p>
    <w:p w:rsidR="009F23C5" w:rsidRDefault="009F23C5" w:rsidP="0012106D">
      <w:pPr>
        <w:pStyle w:val="ppFigureNumberIndent"/>
      </w:pPr>
      <w:r>
        <w:t xml:space="preserve">Figure </w:t>
      </w:r>
      <w:fldSimple w:instr=" SEQ Figure \* ARABIC ">
        <w:r w:rsidR="00DD5F2F">
          <w:rPr>
            <w:noProof/>
          </w:rPr>
          <w:t>13</w:t>
        </w:r>
      </w:fldSimple>
    </w:p>
    <w:p w:rsidR="009F23C5" w:rsidRPr="009F23C5" w:rsidRDefault="009F23C5" w:rsidP="0012106D">
      <w:pPr>
        <w:pStyle w:val="ppFigureCaptionIndent"/>
      </w:pPr>
      <w:r>
        <w:t>Viewing the output of the Web API request in the Network view</w:t>
      </w:r>
    </w:p>
    <w:p w:rsidR="0075582B" w:rsidRPr="0012106D" w:rsidRDefault="0075582B" w:rsidP="0012106D">
      <w:pPr>
        <w:pStyle w:val="ppNoteIndent"/>
      </w:pPr>
      <w:r w:rsidRPr="0012106D">
        <w:rPr>
          <w:b/>
        </w:rPr>
        <w:t>Note:</w:t>
      </w:r>
      <w:r w:rsidRPr="0012106D">
        <w:t xml:space="preserve"> Internet Explorer 9’s default behavior at this point will be to ask if the user would like to save or open the stream resulting from the Web API call. </w:t>
      </w:r>
      <w:r w:rsidR="009F23C5" w:rsidRPr="0012106D">
        <w:t xml:space="preserve">The output will be a text file containing the JSON result of the Web API URL call. Press the cancel button unless you want to see the text contents of the output. </w:t>
      </w:r>
    </w:p>
    <w:p w:rsidR="00902A29" w:rsidRDefault="00902A29" w:rsidP="00193E38">
      <w:pPr>
        <w:pStyle w:val="ppBodyTextIndent"/>
      </w:pPr>
    </w:p>
    <w:p w:rsidR="00EF3A98" w:rsidRDefault="00EF3A98" w:rsidP="00A97CE8">
      <w:pPr>
        <w:pStyle w:val="ppNumberList"/>
      </w:pPr>
      <w:r w:rsidRPr="0012106D">
        <w:t>Click</w:t>
      </w:r>
      <w:r>
        <w:t xml:space="preserve"> the </w:t>
      </w:r>
      <w:r w:rsidRPr="0012106D">
        <w:rPr>
          <w:b/>
        </w:rPr>
        <w:t xml:space="preserve">Go to detailed view </w:t>
      </w:r>
      <w:r>
        <w:t xml:space="preserve">button to see more details about the response of this API call, </w:t>
      </w:r>
      <w:proofErr w:type="gramStart"/>
      <w:r>
        <w:t>then</w:t>
      </w:r>
      <w:proofErr w:type="gramEnd"/>
      <w:r>
        <w:t xml:space="preserve"> click the </w:t>
      </w:r>
      <w:r w:rsidRPr="0012106D">
        <w:rPr>
          <w:b/>
        </w:rPr>
        <w:t>Response body</w:t>
      </w:r>
      <w:r>
        <w:t xml:space="preserve"> tab to view</w:t>
      </w:r>
      <w:r w:rsidR="00A97CE8">
        <w:t xml:space="preserve"> the actual JSON response text.</w:t>
      </w:r>
    </w:p>
    <w:p w:rsidR="00BA15B2" w:rsidRDefault="00BA15B2" w:rsidP="00A97CE8">
      <w:pPr>
        <w:pStyle w:val="ppFigureIndent"/>
      </w:pPr>
      <w:r w:rsidRPr="00A97CE8">
        <w:rPr>
          <w:noProof/>
          <w:lang w:bidi="ar-SA"/>
        </w:rPr>
        <w:drawing>
          <wp:inline distT="0" distB="0" distL="0" distR="0" wp14:anchorId="33D00F4C" wp14:editId="4FE7B611">
            <wp:extent cx="4690018" cy="2068436"/>
            <wp:effectExtent l="0" t="0" r="0" b="8255"/>
            <wp:docPr id="20" name="Picture 20" descr="C:\Users\bradyg\AppData\Local\Temp\SNAGHTML5be19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adyg\AppData\Local\Temp\SNAGHTML5be19c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474" cy="2068196"/>
                    </a:xfrm>
                    <a:prstGeom prst="rect">
                      <a:avLst/>
                    </a:prstGeom>
                    <a:noFill/>
                    <a:ln>
                      <a:noFill/>
                    </a:ln>
                  </pic:spPr>
                </pic:pic>
              </a:graphicData>
            </a:graphic>
          </wp:inline>
        </w:drawing>
      </w:r>
    </w:p>
    <w:p w:rsidR="00BA15B2" w:rsidRDefault="00BA15B2" w:rsidP="0012106D">
      <w:pPr>
        <w:pStyle w:val="ppFigureNumberIndent"/>
      </w:pPr>
      <w:r>
        <w:t xml:space="preserve">Figure </w:t>
      </w:r>
      <w:fldSimple w:instr=" SEQ Figure \* ARABIC ">
        <w:r w:rsidR="00DD5F2F">
          <w:rPr>
            <w:noProof/>
          </w:rPr>
          <w:t>14</w:t>
        </w:r>
      </w:fldSimple>
    </w:p>
    <w:p w:rsidR="00BA15B2" w:rsidRPr="00BA15B2" w:rsidRDefault="0081773B" w:rsidP="0012106D">
      <w:pPr>
        <w:pStyle w:val="ppFigureCaptionIndent"/>
      </w:pPr>
      <w:r>
        <w:t>Viewing the JSON output text in the network monitor</w:t>
      </w:r>
    </w:p>
    <w:p w:rsidR="00A11371" w:rsidRDefault="00A11371" w:rsidP="00FC1F54">
      <w:pPr>
        <w:pStyle w:val="ppListEnd"/>
      </w:pPr>
    </w:p>
    <w:p w:rsidR="00FC1F54" w:rsidRPr="00FC1F54" w:rsidRDefault="00FC1F54" w:rsidP="00B031DD">
      <w:pPr>
        <w:pStyle w:val="ppBodyText"/>
      </w:pPr>
    </w:p>
    <w:p w:rsidR="00A11371" w:rsidRDefault="00A11371" w:rsidP="00B10EB8">
      <w:pPr>
        <w:pStyle w:val="ppProcedureStart"/>
        <w:numPr>
          <w:ilvl w:val="0"/>
          <w:numId w:val="12"/>
        </w:numPr>
      </w:pPr>
      <w:bookmarkStart w:id="8" w:name="_Toc319921201"/>
      <w:r>
        <w:t xml:space="preserve">Task </w:t>
      </w:r>
      <w:r w:rsidR="007D18F8">
        <w:t xml:space="preserve">3 </w:t>
      </w:r>
      <w:r>
        <w:t xml:space="preserve">– </w:t>
      </w:r>
      <w:r w:rsidR="00193E38">
        <w:t>Creating</w:t>
      </w:r>
      <w:r w:rsidR="007D18F8">
        <w:t xml:space="preserve"> the Contact Models and Augment the Contact Controller</w:t>
      </w:r>
      <w:bookmarkEnd w:id="8"/>
    </w:p>
    <w:p w:rsidR="00AC3EE0" w:rsidRDefault="00AC3EE0" w:rsidP="00B10EB8">
      <w:pPr>
        <w:pStyle w:val="ppBodyText"/>
        <w:numPr>
          <w:ilvl w:val="1"/>
          <w:numId w:val="12"/>
        </w:numPr>
      </w:pPr>
      <w:r>
        <w:t>In this task, you will create the controller classes in</w:t>
      </w:r>
      <w:r w:rsidR="00A97CE8">
        <w:t xml:space="preserve"> which API methods will reside.</w:t>
      </w:r>
    </w:p>
    <w:p w:rsidR="00D52B49" w:rsidRDefault="007952EF" w:rsidP="00A97CE8">
      <w:pPr>
        <w:pStyle w:val="ppNumberList"/>
      </w:pPr>
      <w:proofErr w:type="gramStart"/>
      <w:r>
        <w:t>Right-</w:t>
      </w:r>
      <w:r w:rsidRPr="00A97CE8">
        <w:t>click</w:t>
      </w:r>
      <w:r>
        <w:t xml:space="preserve"> the </w:t>
      </w:r>
      <w:r w:rsidRPr="00A97CE8">
        <w:rPr>
          <w:b/>
        </w:rPr>
        <w:t>Models</w:t>
      </w:r>
      <w:r>
        <w:t xml:space="preserve"> folder and select </w:t>
      </w:r>
      <w:r w:rsidR="00F70CE5">
        <w:rPr>
          <w:b/>
        </w:rPr>
        <w:t>Add |</w:t>
      </w:r>
      <w:r w:rsidRPr="00A97CE8">
        <w:rPr>
          <w:b/>
        </w:rPr>
        <w:t xml:space="preserve"> New Item</w:t>
      </w:r>
      <w:r w:rsidR="00F70CE5">
        <w:t xml:space="preserve"> from the context menu.</w:t>
      </w:r>
      <w:proofErr w:type="gramEnd"/>
    </w:p>
    <w:p w:rsidR="00CD4221" w:rsidRDefault="00CD4221" w:rsidP="0012106D">
      <w:pPr>
        <w:pStyle w:val="ppFigureIndent"/>
      </w:pPr>
      <w:r>
        <w:rPr>
          <w:noProof/>
          <w:lang w:bidi="ar-SA"/>
        </w:rPr>
        <w:drawing>
          <wp:inline distT="0" distB="0" distL="0" distR="0" wp14:anchorId="074093C1" wp14:editId="537103F7">
            <wp:extent cx="5943600" cy="4635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35500"/>
                    </a:xfrm>
                    <a:prstGeom prst="rect">
                      <a:avLst/>
                    </a:prstGeom>
                  </pic:spPr>
                </pic:pic>
              </a:graphicData>
            </a:graphic>
          </wp:inline>
        </w:drawing>
      </w:r>
    </w:p>
    <w:p w:rsidR="00CD4221" w:rsidRDefault="00CD4221" w:rsidP="0012106D">
      <w:pPr>
        <w:pStyle w:val="ppFigureNumberIndent"/>
      </w:pPr>
      <w:r w:rsidRPr="0012106D">
        <w:t>Figure</w:t>
      </w:r>
      <w:r>
        <w:t xml:space="preserve"> </w:t>
      </w:r>
      <w:fldSimple w:instr=" SEQ Figure \* ARABIC ">
        <w:r w:rsidR="00DD5F2F">
          <w:rPr>
            <w:noProof/>
          </w:rPr>
          <w:t>15</w:t>
        </w:r>
      </w:fldSimple>
    </w:p>
    <w:p w:rsidR="00CD4221" w:rsidRDefault="00CD4221" w:rsidP="0012106D">
      <w:pPr>
        <w:pStyle w:val="ppFigureCaptionIndent"/>
      </w:pPr>
      <w:r>
        <w:t>Adding a new model to the web application</w:t>
      </w:r>
    </w:p>
    <w:p w:rsidR="0012106D" w:rsidRPr="0012106D" w:rsidRDefault="0012106D" w:rsidP="0012106D">
      <w:pPr>
        <w:pStyle w:val="ppBodyTextIndent"/>
      </w:pPr>
    </w:p>
    <w:p w:rsidR="00CD4221" w:rsidRDefault="00CD4221" w:rsidP="00A97CE8">
      <w:pPr>
        <w:pStyle w:val="ppNumberList"/>
      </w:pPr>
      <w:r>
        <w:t xml:space="preserve">In the </w:t>
      </w:r>
      <w:r w:rsidRPr="00CD4221">
        <w:rPr>
          <w:b/>
        </w:rPr>
        <w:t>Add New Item</w:t>
      </w:r>
      <w:r>
        <w:t xml:space="preserve"> dialog, name the new file </w:t>
      </w:r>
      <w:proofErr w:type="spellStart"/>
      <w:r>
        <w:rPr>
          <w:b/>
        </w:rPr>
        <w:t>Contact.cs</w:t>
      </w:r>
      <w:proofErr w:type="spellEnd"/>
      <w:r>
        <w:rPr>
          <w:b/>
        </w:rPr>
        <w:t xml:space="preserve"> </w:t>
      </w:r>
      <w:r>
        <w:t xml:space="preserve">and click </w:t>
      </w:r>
      <w:r w:rsidR="00404E71">
        <w:rPr>
          <w:b/>
        </w:rPr>
        <w:t>Add.</w:t>
      </w:r>
    </w:p>
    <w:p w:rsidR="00CD4221" w:rsidRDefault="00CD4221" w:rsidP="0012106D">
      <w:pPr>
        <w:pStyle w:val="ppFigureIndent"/>
      </w:pPr>
      <w:r w:rsidRPr="0012106D">
        <w:rPr>
          <w:noProof/>
          <w:lang w:bidi="ar-SA"/>
        </w:rPr>
        <w:lastRenderedPageBreak/>
        <w:drawing>
          <wp:inline distT="0" distB="0" distL="0" distR="0" wp14:anchorId="31B2050E" wp14:editId="1578BA43">
            <wp:extent cx="5943600" cy="4109181"/>
            <wp:effectExtent l="0" t="0" r="0" b="5715"/>
            <wp:docPr id="19" name="Picture 19" descr="C:\Users\bradyg\AppData\Local\Temp\SNAGHTML5d0c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5d0c47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09181"/>
                    </a:xfrm>
                    <a:prstGeom prst="rect">
                      <a:avLst/>
                    </a:prstGeom>
                    <a:noFill/>
                    <a:ln>
                      <a:noFill/>
                    </a:ln>
                  </pic:spPr>
                </pic:pic>
              </a:graphicData>
            </a:graphic>
          </wp:inline>
        </w:drawing>
      </w:r>
    </w:p>
    <w:p w:rsidR="00CD4221" w:rsidRDefault="00CD4221" w:rsidP="0012106D">
      <w:pPr>
        <w:pStyle w:val="ppFigureNumberIndent"/>
      </w:pPr>
      <w:r w:rsidRPr="0012106D">
        <w:t>Figure</w:t>
      </w:r>
      <w:r>
        <w:t xml:space="preserve"> </w:t>
      </w:r>
      <w:fldSimple w:instr=" SEQ Figure \* ARABIC ">
        <w:r w:rsidR="00DD5F2F">
          <w:rPr>
            <w:noProof/>
          </w:rPr>
          <w:t>16</w:t>
        </w:r>
      </w:fldSimple>
    </w:p>
    <w:p w:rsidR="00CD4221" w:rsidRDefault="00CD4221" w:rsidP="0012106D">
      <w:pPr>
        <w:pStyle w:val="ppFigureCaptionIndent"/>
      </w:pPr>
      <w:r>
        <w:t>Creating the new Contact class file</w:t>
      </w:r>
    </w:p>
    <w:p w:rsidR="0012106D" w:rsidRPr="0012106D" w:rsidRDefault="0012106D" w:rsidP="0012106D">
      <w:pPr>
        <w:pStyle w:val="ppBodyTextIndent"/>
      </w:pPr>
    </w:p>
    <w:p w:rsidR="0012106D" w:rsidRDefault="000A1F22" w:rsidP="0012106D">
      <w:pPr>
        <w:pStyle w:val="ppNumberList"/>
      </w:pPr>
      <w:r>
        <w:t>Add the follo</w:t>
      </w:r>
      <w:r w:rsidR="00A97CE8">
        <w:t>wing code to the Contact class.</w:t>
      </w:r>
    </w:p>
    <w:p w:rsidR="00CD4221" w:rsidRDefault="00E5203E" w:rsidP="0012106D">
      <w:pPr>
        <w:pStyle w:val="ppBodyTextIndent"/>
      </w:pPr>
      <w:r>
        <w:t xml:space="preserve">(Code Snippet – </w:t>
      </w:r>
      <w:r w:rsidRPr="00404E71">
        <w:rPr>
          <w:i/>
        </w:rPr>
        <w:t>Web API Lab - Ex01 – Get API Method</w:t>
      </w:r>
      <w:r>
        <w:t>)</w:t>
      </w:r>
    </w:p>
    <w:p w:rsidR="000A1F22" w:rsidRDefault="000A1F22" w:rsidP="0012106D">
      <w:pPr>
        <w:pStyle w:val="ppCodeLanguageIndent"/>
      </w:pPr>
      <w:r>
        <w:t>C#</w:t>
      </w:r>
    </w:p>
    <w:p w:rsidR="000A1F22" w:rsidRPr="003973CD" w:rsidRDefault="000A1F22" w:rsidP="0012106D">
      <w:pPr>
        <w:pStyle w:val="ppCodeIndent"/>
        <w:rPr>
          <w:b/>
          <w:lang w:bidi="ar-SA"/>
        </w:rPr>
      </w:pPr>
      <w:r w:rsidRPr="003973CD">
        <w:rPr>
          <w:b/>
          <w:color w:val="0000FF"/>
          <w:lang w:bidi="ar-SA"/>
        </w:rPr>
        <w:t>public</w:t>
      </w:r>
      <w:r w:rsidR="00575DDE" w:rsidRPr="003973CD">
        <w:rPr>
          <w:b/>
          <w:lang w:bidi="ar-SA"/>
        </w:rPr>
        <w:t xml:space="preserve"> </w:t>
      </w:r>
      <w:r w:rsidRPr="003973CD">
        <w:rPr>
          <w:b/>
          <w:color w:val="0000FF"/>
          <w:lang w:bidi="ar-SA"/>
        </w:rPr>
        <w:t>class</w:t>
      </w:r>
      <w:r w:rsidR="00575DDE" w:rsidRPr="003973CD">
        <w:rPr>
          <w:b/>
          <w:lang w:bidi="ar-SA"/>
        </w:rPr>
        <w:t xml:space="preserve"> </w:t>
      </w:r>
      <w:r w:rsidRPr="003973CD">
        <w:rPr>
          <w:b/>
          <w:color w:val="2B91AF"/>
          <w:lang w:bidi="ar-SA"/>
        </w:rPr>
        <w:t>Contact</w:t>
      </w:r>
    </w:p>
    <w:p w:rsidR="000A1F22" w:rsidRPr="003973CD" w:rsidRDefault="000A1F22" w:rsidP="0012106D">
      <w:pPr>
        <w:pStyle w:val="ppCodeIndent"/>
        <w:rPr>
          <w:b/>
          <w:lang w:bidi="ar-SA"/>
        </w:rPr>
      </w:pPr>
      <w:r w:rsidRPr="003973CD">
        <w:rPr>
          <w:b/>
          <w:lang w:bidi="ar-SA"/>
        </w:rPr>
        <w:t>{</w:t>
      </w:r>
    </w:p>
    <w:p w:rsidR="000A1F22" w:rsidRPr="003973CD" w:rsidRDefault="00575DDE" w:rsidP="0012106D">
      <w:pPr>
        <w:pStyle w:val="ppCodeIndent"/>
        <w:rPr>
          <w:b/>
          <w:lang w:bidi="ar-SA"/>
        </w:rPr>
      </w:pPr>
      <w:r w:rsidRPr="003973CD">
        <w:rPr>
          <w:b/>
          <w:lang w:bidi="ar-SA"/>
        </w:rPr>
        <w:t xml:space="preserve">    </w:t>
      </w:r>
      <w:r w:rsidR="000A1F22" w:rsidRPr="003973CD">
        <w:rPr>
          <w:b/>
          <w:color w:val="0000FF"/>
          <w:lang w:bidi="ar-SA"/>
        </w:rPr>
        <w:t>public</w:t>
      </w:r>
      <w:r w:rsidRPr="003973CD">
        <w:rPr>
          <w:b/>
          <w:lang w:bidi="ar-SA"/>
        </w:rPr>
        <w:t xml:space="preserve"> </w:t>
      </w:r>
      <w:proofErr w:type="spellStart"/>
      <w:r w:rsidR="000A1F22" w:rsidRPr="003973CD">
        <w:rPr>
          <w:b/>
          <w:color w:val="0000FF"/>
          <w:lang w:bidi="ar-SA"/>
        </w:rPr>
        <w:t>int</w:t>
      </w:r>
      <w:proofErr w:type="spellEnd"/>
      <w:r w:rsidRPr="003973CD">
        <w:rPr>
          <w:b/>
          <w:lang w:bidi="ar-SA"/>
        </w:rPr>
        <w:t xml:space="preserve"> </w:t>
      </w:r>
      <w:r w:rsidR="000A1F22" w:rsidRPr="003973CD">
        <w:rPr>
          <w:b/>
          <w:lang w:bidi="ar-SA"/>
        </w:rPr>
        <w:t>Id</w:t>
      </w:r>
      <w:r w:rsidRPr="003973CD">
        <w:rPr>
          <w:b/>
          <w:lang w:bidi="ar-SA"/>
        </w:rPr>
        <w:t xml:space="preserve"> </w:t>
      </w:r>
      <w:r w:rsidR="000A1F22" w:rsidRPr="003973CD">
        <w:rPr>
          <w:b/>
          <w:lang w:bidi="ar-SA"/>
        </w:rPr>
        <w:t>{</w:t>
      </w:r>
      <w:r w:rsidRPr="003973CD">
        <w:rPr>
          <w:b/>
          <w:lang w:bidi="ar-SA"/>
        </w:rPr>
        <w:t xml:space="preserve"> </w:t>
      </w:r>
      <w:r w:rsidR="000A1F22" w:rsidRPr="003973CD">
        <w:rPr>
          <w:b/>
          <w:color w:val="0000FF"/>
          <w:lang w:bidi="ar-SA"/>
        </w:rPr>
        <w:t>get</w:t>
      </w:r>
      <w:r w:rsidR="000A1F22" w:rsidRPr="003973CD">
        <w:rPr>
          <w:b/>
          <w:lang w:bidi="ar-SA"/>
        </w:rPr>
        <w:t>;</w:t>
      </w:r>
      <w:r w:rsidRPr="003973CD">
        <w:rPr>
          <w:b/>
          <w:lang w:bidi="ar-SA"/>
        </w:rPr>
        <w:t xml:space="preserve"> </w:t>
      </w:r>
      <w:r w:rsidR="000A1F22" w:rsidRPr="003973CD">
        <w:rPr>
          <w:b/>
          <w:color w:val="0000FF"/>
          <w:lang w:bidi="ar-SA"/>
        </w:rPr>
        <w:t>set</w:t>
      </w:r>
      <w:r w:rsidR="000A1F22" w:rsidRPr="003973CD">
        <w:rPr>
          <w:b/>
          <w:lang w:bidi="ar-SA"/>
        </w:rPr>
        <w:t>;</w:t>
      </w:r>
      <w:r w:rsidRPr="003973CD">
        <w:rPr>
          <w:b/>
          <w:lang w:bidi="ar-SA"/>
        </w:rPr>
        <w:t xml:space="preserve"> </w:t>
      </w:r>
      <w:r w:rsidR="000A1F22" w:rsidRPr="003973CD">
        <w:rPr>
          <w:b/>
          <w:lang w:bidi="ar-SA"/>
        </w:rPr>
        <w:t>}</w:t>
      </w:r>
    </w:p>
    <w:p w:rsidR="000A1F22" w:rsidRPr="003973CD" w:rsidRDefault="00575DDE" w:rsidP="0012106D">
      <w:pPr>
        <w:pStyle w:val="ppCodeIndent"/>
        <w:rPr>
          <w:b/>
          <w:lang w:bidi="ar-SA"/>
        </w:rPr>
      </w:pPr>
      <w:r w:rsidRPr="003973CD">
        <w:rPr>
          <w:b/>
          <w:lang w:bidi="ar-SA"/>
        </w:rPr>
        <w:t xml:space="preserve">    </w:t>
      </w:r>
      <w:r w:rsidR="000A1F22" w:rsidRPr="003973CD">
        <w:rPr>
          <w:b/>
          <w:color w:val="0000FF"/>
          <w:lang w:bidi="ar-SA"/>
        </w:rPr>
        <w:t>public</w:t>
      </w:r>
      <w:r w:rsidRPr="003973CD">
        <w:rPr>
          <w:b/>
          <w:lang w:bidi="ar-SA"/>
        </w:rPr>
        <w:t xml:space="preserve"> </w:t>
      </w:r>
      <w:r w:rsidR="000A1F22" w:rsidRPr="003973CD">
        <w:rPr>
          <w:b/>
          <w:color w:val="0000FF"/>
          <w:lang w:bidi="ar-SA"/>
        </w:rPr>
        <w:t>string</w:t>
      </w:r>
      <w:r w:rsidRPr="003973CD">
        <w:rPr>
          <w:b/>
          <w:lang w:bidi="ar-SA"/>
        </w:rPr>
        <w:t xml:space="preserve"> </w:t>
      </w:r>
      <w:r w:rsidR="000A1F22" w:rsidRPr="003973CD">
        <w:rPr>
          <w:b/>
          <w:lang w:bidi="ar-SA"/>
        </w:rPr>
        <w:t>Name</w:t>
      </w:r>
      <w:r w:rsidRPr="003973CD">
        <w:rPr>
          <w:b/>
          <w:lang w:bidi="ar-SA"/>
        </w:rPr>
        <w:t xml:space="preserve"> </w:t>
      </w:r>
      <w:r w:rsidR="000A1F22" w:rsidRPr="003973CD">
        <w:rPr>
          <w:b/>
          <w:lang w:bidi="ar-SA"/>
        </w:rPr>
        <w:t>{</w:t>
      </w:r>
      <w:r w:rsidRPr="003973CD">
        <w:rPr>
          <w:b/>
          <w:lang w:bidi="ar-SA"/>
        </w:rPr>
        <w:t xml:space="preserve"> </w:t>
      </w:r>
      <w:r w:rsidR="000A1F22" w:rsidRPr="003973CD">
        <w:rPr>
          <w:b/>
          <w:color w:val="0000FF"/>
          <w:lang w:bidi="ar-SA"/>
        </w:rPr>
        <w:t>get</w:t>
      </w:r>
      <w:r w:rsidR="000A1F22" w:rsidRPr="003973CD">
        <w:rPr>
          <w:b/>
          <w:lang w:bidi="ar-SA"/>
        </w:rPr>
        <w:t>;</w:t>
      </w:r>
      <w:r w:rsidRPr="003973CD">
        <w:rPr>
          <w:b/>
          <w:lang w:bidi="ar-SA"/>
        </w:rPr>
        <w:t xml:space="preserve"> </w:t>
      </w:r>
      <w:r w:rsidR="000A1F22" w:rsidRPr="003973CD">
        <w:rPr>
          <w:b/>
          <w:color w:val="0000FF"/>
          <w:lang w:bidi="ar-SA"/>
        </w:rPr>
        <w:t>set</w:t>
      </w:r>
      <w:r w:rsidR="000A1F22" w:rsidRPr="003973CD">
        <w:rPr>
          <w:b/>
          <w:lang w:bidi="ar-SA"/>
        </w:rPr>
        <w:t>;</w:t>
      </w:r>
      <w:r w:rsidRPr="003973CD">
        <w:rPr>
          <w:b/>
          <w:lang w:bidi="ar-SA"/>
        </w:rPr>
        <w:t xml:space="preserve"> </w:t>
      </w:r>
      <w:r w:rsidR="000A1F22" w:rsidRPr="003973CD">
        <w:rPr>
          <w:b/>
          <w:lang w:bidi="ar-SA"/>
        </w:rPr>
        <w:t>}</w:t>
      </w:r>
    </w:p>
    <w:p w:rsidR="000A1F22" w:rsidRPr="003973CD" w:rsidRDefault="000A1F22" w:rsidP="0012106D">
      <w:pPr>
        <w:pStyle w:val="ppCodeIndent"/>
        <w:rPr>
          <w:b/>
          <w:lang w:bidi="ar-SA"/>
        </w:rPr>
      </w:pPr>
      <w:r w:rsidRPr="003973CD">
        <w:rPr>
          <w:b/>
          <w:lang w:bidi="ar-SA"/>
        </w:rPr>
        <w:t>}</w:t>
      </w:r>
    </w:p>
    <w:p w:rsidR="000A1F22" w:rsidRPr="000A1F22" w:rsidRDefault="000A1F22" w:rsidP="008A54A0">
      <w:pPr>
        <w:pStyle w:val="ppBodyTextIndent"/>
      </w:pPr>
    </w:p>
    <w:p w:rsidR="003A5C4E" w:rsidRDefault="00722341" w:rsidP="00217C88">
      <w:pPr>
        <w:pStyle w:val="ppNumberList"/>
      </w:pPr>
      <w:r>
        <w:t xml:space="preserve">In the </w:t>
      </w:r>
      <w:proofErr w:type="spellStart"/>
      <w:r>
        <w:rPr>
          <w:b/>
        </w:rPr>
        <w:t>ContactController</w:t>
      </w:r>
      <w:proofErr w:type="spellEnd"/>
      <w:r>
        <w:t xml:space="preserve"> class, select the word </w:t>
      </w:r>
      <w:r>
        <w:rPr>
          <w:b/>
        </w:rPr>
        <w:t>string</w:t>
      </w:r>
      <w:r>
        <w:t xml:space="preserve"> in method definition of the Get method, and type the word </w:t>
      </w:r>
      <w:r>
        <w:rPr>
          <w:b/>
        </w:rPr>
        <w:t>Contact</w:t>
      </w:r>
      <w:r>
        <w:t xml:space="preserve">. Once the word </w:t>
      </w:r>
      <w:proofErr w:type="gramStart"/>
      <w:r>
        <w:t>is typed</w:t>
      </w:r>
      <w:proofErr w:type="gramEnd"/>
      <w:r>
        <w:t xml:space="preserve"> in, an indicator will appear at the </w:t>
      </w:r>
      <w:r w:rsidR="00A1180E">
        <w:t>beginning</w:t>
      </w:r>
      <w:r>
        <w:t xml:space="preserve"> of the word</w:t>
      </w:r>
      <w:r w:rsidR="00A1180E">
        <w:t xml:space="preserve"> </w:t>
      </w:r>
      <w:r w:rsidR="00A1180E">
        <w:rPr>
          <w:i/>
        </w:rPr>
        <w:t>Contact</w:t>
      </w:r>
      <w:r>
        <w:t xml:space="preserve">. </w:t>
      </w:r>
      <w:r w:rsidR="00A1180E">
        <w:t xml:space="preserve">Either </w:t>
      </w:r>
      <w:proofErr w:type="gramStart"/>
      <w:r w:rsidR="00A1180E">
        <w:t>h</w:t>
      </w:r>
      <w:r>
        <w:t>old</w:t>
      </w:r>
      <w:proofErr w:type="gramEnd"/>
      <w:r>
        <w:t xml:space="preserve"> down the Ctrl key and press the period (.) key</w:t>
      </w:r>
      <w:r w:rsidR="00A1180E">
        <w:t xml:space="preserve"> or click the icon using your mouse</w:t>
      </w:r>
      <w:r>
        <w:t xml:space="preserve"> to open up the assist</w:t>
      </w:r>
      <w:r w:rsidR="00A1180E">
        <w:t xml:space="preserve">ance dialog in the code editor, to automatically fill in the </w:t>
      </w:r>
      <w:r w:rsidR="00A1180E">
        <w:rPr>
          <w:b/>
        </w:rPr>
        <w:t xml:space="preserve">using </w:t>
      </w:r>
      <w:r w:rsidR="00A1180E">
        <w:t>dire</w:t>
      </w:r>
      <w:r w:rsidR="00404E71">
        <w:t>ctive for the Models namespace.</w:t>
      </w:r>
    </w:p>
    <w:p w:rsidR="00A1180E" w:rsidRDefault="00A1180E" w:rsidP="00217C88">
      <w:pPr>
        <w:pStyle w:val="ppFigureIndent"/>
      </w:pPr>
      <w:r w:rsidRPr="00217C88">
        <w:rPr>
          <w:noProof/>
          <w:lang w:bidi="ar-SA"/>
        </w:rPr>
        <w:lastRenderedPageBreak/>
        <w:drawing>
          <wp:inline distT="0" distB="0" distL="0" distR="0" wp14:anchorId="538E5D74" wp14:editId="17A3FF10">
            <wp:extent cx="6286997" cy="1217098"/>
            <wp:effectExtent l="0" t="0" r="0" b="254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r:link="rId34"/>
                    <a:stretch>
                      <a:fillRect/>
                    </a:stretch>
                  </pic:blipFill>
                  <pic:spPr>
                    <a:xfrm>
                      <a:off x="0" y="0"/>
                      <a:ext cx="6302828" cy="1220163"/>
                    </a:xfrm>
                    <a:prstGeom prst="rect">
                      <a:avLst/>
                    </a:prstGeom>
                  </pic:spPr>
                </pic:pic>
              </a:graphicData>
            </a:graphic>
          </wp:inline>
        </w:drawing>
      </w:r>
    </w:p>
    <w:p w:rsidR="00A1180E" w:rsidRDefault="00A1180E" w:rsidP="00217C88">
      <w:pPr>
        <w:pStyle w:val="ppFigureNumberIndent"/>
      </w:pPr>
      <w:r w:rsidRPr="00217C88">
        <w:t>Figure</w:t>
      </w:r>
      <w:r>
        <w:t xml:space="preserve"> </w:t>
      </w:r>
      <w:fldSimple w:instr=" SEQ Figure \* ARABIC ">
        <w:r w:rsidR="00DD5F2F">
          <w:rPr>
            <w:noProof/>
          </w:rPr>
          <w:t>17</w:t>
        </w:r>
      </w:fldSimple>
    </w:p>
    <w:p w:rsidR="00A1180E" w:rsidRDefault="006E597E" w:rsidP="00217C88">
      <w:pPr>
        <w:pStyle w:val="ppFigureCaptionIndent"/>
      </w:pPr>
      <w:r>
        <w:t>Using</w:t>
      </w:r>
      <w:r w:rsidR="001E38AC">
        <w:t xml:space="preserve"> </w:t>
      </w:r>
      <w:proofErr w:type="spellStart"/>
      <w:r w:rsidR="00A1180E">
        <w:t>Intellisense</w:t>
      </w:r>
      <w:proofErr w:type="spellEnd"/>
      <w:r w:rsidR="00A1180E">
        <w:t xml:space="preserve"> </w:t>
      </w:r>
      <w:r w:rsidR="00A1180E" w:rsidRPr="00217C88">
        <w:t>assistance</w:t>
      </w:r>
      <w:r w:rsidR="00A1180E">
        <w:t xml:space="preserve"> for namespace declarations</w:t>
      </w:r>
    </w:p>
    <w:p w:rsidR="00217C88" w:rsidRPr="00217C88" w:rsidRDefault="00217C88" w:rsidP="00217C88">
      <w:pPr>
        <w:pStyle w:val="ppBodyTextIndent"/>
      </w:pPr>
    </w:p>
    <w:p w:rsidR="008E5B67" w:rsidRDefault="00B766F6" w:rsidP="008E5B67">
      <w:pPr>
        <w:pStyle w:val="ppNumberList"/>
      </w:pPr>
      <w:r>
        <w:t xml:space="preserve">Modify the code for the </w:t>
      </w:r>
      <w:r w:rsidRPr="00BB6BAD">
        <w:rPr>
          <w:b/>
        </w:rPr>
        <w:t>Get</w:t>
      </w:r>
      <w:r>
        <w:t xml:space="preserve"> method so that it returns an array of Contact model instances.</w:t>
      </w:r>
    </w:p>
    <w:p w:rsidR="00B766F6" w:rsidRDefault="00BB6BAD" w:rsidP="008E5B67">
      <w:pPr>
        <w:pStyle w:val="ppBodyTextIndent"/>
      </w:pPr>
      <w:r>
        <w:t xml:space="preserve">(Code Snippet – </w:t>
      </w:r>
      <w:r w:rsidRPr="00404E71">
        <w:rPr>
          <w:i/>
        </w:rPr>
        <w:t>Web API Lab - Ex01 – Returning a list of contacts</w:t>
      </w:r>
      <w:r>
        <w:t>)</w:t>
      </w:r>
    </w:p>
    <w:p w:rsidR="00B766F6" w:rsidRDefault="00B766F6" w:rsidP="008E5B67">
      <w:pPr>
        <w:pStyle w:val="ppCodeLanguageIndent"/>
      </w:pPr>
      <w:r>
        <w:t>C#</w:t>
      </w:r>
    </w:p>
    <w:p w:rsidR="00B766F6" w:rsidRPr="003973CD" w:rsidRDefault="00B766F6" w:rsidP="008E5B67">
      <w:pPr>
        <w:pStyle w:val="ppCodeIndent"/>
        <w:rPr>
          <w:b/>
          <w:lang w:bidi="ar-SA"/>
        </w:rPr>
      </w:pPr>
      <w:r w:rsidRPr="003973CD">
        <w:rPr>
          <w:b/>
          <w:color w:val="0000FF"/>
          <w:lang w:bidi="ar-SA"/>
        </w:rPr>
        <w:t>public</w:t>
      </w:r>
      <w:r w:rsidR="00575DDE" w:rsidRPr="003973CD">
        <w:rPr>
          <w:b/>
          <w:lang w:bidi="ar-SA"/>
        </w:rPr>
        <w:t xml:space="preserve"> </w:t>
      </w:r>
      <w:r w:rsidRPr="003973CD">
        <w:rPr>
          <w:b/>
          <w:lang w:bidi="ar-SA"/>
        </w:rPr>
        <w:t>Contact[]</w:t>
      </w:r>
      <w:r w:rsidR="00575DDE" w:rsidRPr="003973CD">
        <w:rPr>
          <w:b/>
          <w:lang w:bidi="ar-SA"/>
        </w:rPr>
        <w:t xml:space="preserve"> </w:t>
      </w:r>
      <w:r w:rsidRPr="003973CD">
        <w:rPr>
          <w:b/>
          <w:lang w:bidi="ar-SA"/>
        </w:rPr>
        <w:t>Get()</w:t>
      </w:r>
    </w:p>
    <w:p w:rsidR="00B766F6" w:rsidRPr="003973CD" w:rsidRDefault="00B766F6" w:rsidP="008E5B67">
      <w:pPr>
        <w:pStyle w:val="ppCodeIndent"/>
        <w:rPr>
          <w:b/>
          <w:lang w:bidi="ar-SA"/>
        </w:rPr>
      </w:pPr>
      <w:r w:rsidRPr="003973CD">
        <w:rPr>
          <w:b/>
          <w:lang w:bidi="ar-SA"/>
        </w:rPr>
        <w:t>{</w:t>
      </w:r>
    </w:p>
    <w:p w:rsidR="00B766F6" w:rsidRPr="003973CD" w:rsidRDefault="00575DDE" w:rsidP="008E5B67">
      <w:pPr>
        <w:pStyle w:val="ppCodeIndent"/>
        <w:rPr>
          <w:b/>
          <w:lang w:bidi="ar-SA"/>
        </w:rPr>
      </w:pPr>
      <w:r w:rsidRPr="003973CD">
        <w:rPr>
          <w:b/>
          <w:lang w:bidi="ar-SA"/>
        </w:rPr>
        <w:t xml:space="preserve">    </w:t>
      </w:r>
      <w:r w:rsidR="00B766F6" w:rsidRPr="003973CD">
        <w:rPr>
          <w:b/>
          <w:color w:val="0000FF"/>
          <w:lang w:bidi="ar-SA"/>
        </w:rPr>
        <w:t>return</w:t>
      </w:r>
      <w:r w:rsidRPr="003973CD">
        <w:rPr>
          <w:b/>
          <w:lang w:bidi="ar-SA"/>
        </w:rPr>
        <w:t xml:space="preserve"> </w:t>
      </w:r>
      <w:r w:rsidR="00B766F6" w:rsidRPr="003973CD">
        <w:rPr>
          <w:b/>
          <w:color w:val="0000FF"/>
          <w:lang w:bidi="ar-SA"/>
        </w:rPr>
        <w:t>new</w:t>
      </w:r>
      <w:r w:rsidRPr="003973CD">
        <w:rPr>
          <w:b/>
          <w:lang w:bidi="ar-SA"/>
        </w:rPr>
        <w:t xml:space="preserve"> </w:t>
      </w:r>
      <w:r w:rsidR="00B766F6" w:rsidRPr="003973CD">
        <w:rPr>
          <w:b/>
          <w:lang w:bidi="ar-SA"/>
        </w:rPr>
        <w:t>Contact[]</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w:t>
      </w:r>
    </w:p>
    <w:p w:rsidR="00B766F6" w:rsidRPr="003973CD" w:rsidRDefault="00575DDE" w:rsidP="008E5B67">
      <w:pPr>
        <w:pStyle w:val="ppCodeIndent"/>
        <w:rPr>
          <w:b/>
          <w:lang w:bidi="ar-SA"/>
        </w:rPr>
      </w:pPr>
      <w:r w:rsidRPr="003973CD">
        <w:rPr>
          <w:b/>
          <w:lang w:bidi="ar-SA"/>
        </w:rPr>
        <w:t xml:space="preserve">        </w:t>
      </w:r>
      <w:r w:rsidR="00B766F6" w:rsidRPr="003973CD">
        <w:rPr>
          <w:b/>
          <w:color w:val="0000FF"/>
          <w:lang w:bidi="ar-SA"/>
        </w:rPr>
        <w:t>new</w:t>
      </w:r>
      <w:r w:rsidRPr="003973CD">
        <w:rPr>
          <w:b/>
          <w:lang w:bidi="ar-SA"/>
        </w:rPr>
        <w:t xml:space="preserve"> </w:t>
      </w:r>
      <w:r w:rsidR="00B766F6" w:rsidRPr="003973CD">
        <w:rPr>
          <w:b/>
          <w:lang w:bidi="ar-SA"/>
        </w:rPr>
        <w:t>Contact</w:t>
      </w:r>
      <w:bookmarkStart w:id="9" w:name="_GoBack"/>
      <w:bookmarkEnd w:id="9"/>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Id</w:t>
      </w:r>
      <w:r w:rsidRPr="003973CD">
        <w:rPr>
          <w:b/>
          <w:lang w:bidi="ar-SA"/>
        </w:rPr>
        <w:t xml:space="preserve"> </w:t>
      </w:r>
      <w:r w:rsidR="00B766F6" w:rsidRPr="003973CD">
        <w:rPr>
          <w:b/>
          <w:lang w:bidi="ar-SA"/>
        </w:rPr>
        <w:t>=</w:t>
      </w:r>
      <w:r w:rsidRPr="003973CD">
        <w:rPr>
          <w:b/>
          <w:lang w:bidi="ar-SA"/>
        </w:rPr>
        <w:t xml:space="preserve"> </w:t>
      </w:r>
      <w:r w:rsidR="00B766F6" w:rsidRPr="003973CD">
        <w:rPr>
          <w:b/>
          <w:lang w:bidi="ar-SA"/>
        </w:rPr>
        <w:t>1,</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Name</w:t>
      </w:r>
      <w:r w:rsidRPr="003973CD">
        <w:rPr>
          <w:b/>
          <w:lang w:bidi="ar-SA"/>
        </w:rPr>
        <w:t xml:space="preserve"> </w:t>
      </w:r>
      <w:r w:rsidR="00B766F6" w:rsidRPr="003973CD">
        <w:rPr>
          <w:b/>
          <w:lang w:bidi="ar-SA"/>
        </w:rPr>
        <w:t>=</w:t>
      </w:r>
      <w:r w:rsidRPr="003973CD">
        <w:rPr>
          <w:b/>
          <w:lang w:bidi="ar-SA"/>
        </w:rPr>
        <w:t xml:space="preserve"> </w:t>
      </w:r>
      <w:r w:rsidR="00B766F6" w:rsidRPr="003973CD">
        <w:rPr>
          <w:b/>
          <w:color w:val="A31515"/>
          <w:lang w:bidi="ar-SA"/>
        </w:rPr>
        <w:t>"Glenn</w:t>
      </w:r>
      <w:r w:rsidRPr="003973CD">
        <w:rPr>
          <w:b/>
          <w:color w:val="A31515"/>
          <w:lang w:bidi="ar-SA"/>
        </w:rPr>
        <w:t xml:space="preserve"> </w:t>
      </w:r>
      <w:r w:rsidR="00B766F6" w:rsidRPr="003973CD">
        <w:rPr>
          <w:b/>
          <w:color w:val="A31515"/>
          <w:lang w:bidi="ar-SA"/>
        </w:rPr>
        <w:t>Block"</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w:t>
      </w:r>
    </w:p>
    <w:p w:rsidR="00B766F6" w:rsidRPr="003973CD" w:rsidRDefault="00575DDE" w:rsidP="008E5B67">
      <w:pPr>
        <w:pStyle w:val="ppCodeIndent"/>
        <w:rPr>
          <w:b/>
          <w:lang w:bidi="ar-SA"/>
        </w:rPr>
      </w:pPr>
      <w:r w:rsidRPr="003973CD">
        <w:rPr>
          <w:b/>
          <w:lang w:bidi="ar-SA"/>
        </w:rPr>
        <w:t xml:space="preserve">        </w:t>
      </w:r>
      <w:r w:rsidR="00B766F6" w:rsidRPr="003973CD">
        <w:rPr>
          <w:b/>
          <w:color w:val="0000FF"/>
          <w:lang w:bidi="ar-SA"/>
        </w:rPr>
        <w:t>new</w:t>
      </w:r>
      <w:r w:rsidRPr="003973CD">
        <w:rPr>
          <w:b/>
          <w:lang w:bidi="ar-SA"/>
        </w:rPr>
        <w:t xml:space="preserve"> </w:t>
      </w:r>
      <w:r w:rsidR="00B766F6" w:rsidRPr="003973CD">
        <w:rPr>
          <w:b/>
          <w:lang w:bidi="ar-SA"/>
        </w:rPr>
        <w:t>Contact</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Id</w:t>
      </w:r>
      <w:r w:rsidRPr="003973CD">
        <w:rPr>
          <w:b/>
          <w:lang w:bidi="ar-SA"/>
        </w:rPr>
        <w:t xml:space="preserve"> </w:t>
      </w:r>
      <w:r w:rsidR="00B766F6" w:rsidRPr="003973CD">
        <w:rPr>
          <w:b/>
          <w:lang w:bidi="ar-SA"/>
        </w:rPr>
        <w:t>=</w:t>
      </w:r>
      <w:r w:rsidRPr="003973CD">
        <w:rPr>
          <w:b/>
          <w:lang w:bidi="ar-SA"/>
        </w:rPr>
        <w:t xml:space="preserve"> </w:t>
      </w:r>
      <w:r w:rsidR="00B766F6" w:rsidRPr="003973CD">
        <w:rPr>
          <w:b/>
          <w:lang w:bidi="ar-SA"/>
        </w:rPr>
        <w:t>2,</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Name</w:t>
      </w:r>
      <w:r w:rsidRPr="003973CD">
        <w:rPr>
          <w:b/>
          <w:lang w:bidi="ar-SA"/>
        </w:rPr>
        <w:t xml:space="preserve"> </w:t>
      </w:r>
      <w:r w:rsidR="00B766F6" w:rsidRPr="003973CD">
        <w:rPr>
          <w:b/>
          <w:lang w:bidi="ar-SA"/>
        </w:rPr>
        <w:t>=</w:t>
      </w:r>
      <w:r w:rsidRPr="003973CD">
        <w:rPr>
          <w:b/>
          <w:lang w:bidi="ar-SA"/>
        </w:rPr>
        <w:t xml:space="preserve"> </w:t>
      </w:r>
      <w:r w:rsidR="00B766F6" w:rsidRPr="003973CD">
        <w:rPr>
          <w:b/>
          <w:color w:val="A31515"/>
          <w:lang w:bidi="ar-SA"/>
        </w:rPr>
        <w:t>"Dan</w:t>
      </w:r>
      <w:r w:rsidRPr="003973CD">
        <w:rPr>
          <w:b/>
          <w:color w:val="A31515"/>
          <w:lang w:bidi="ar-SA"/>
        </w:rPr>
        <w:t xml:space="preserve"> </w:t>
      </w:r>
      <w:r w:rsidR="00B766F6" w:rsidRPr="003973CD">
        <w:rPr>
          <w:b/>
          <w:color w:val="A31515"/>
          <w:lang w:bidi="ar-SA"/>
        </w:rPr>
        <w:t>Roth"</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w:t>
      </w:r>
    </w:p>
    <w:p w:rsidR="00B766F6" w:rsidRPr="003973CD" w:rsidRDefault="00575DDE" w:rsidP="008E5B67">
      <w:pPr>
        <w:pStyle w:val="ppCodeIndent"/>
        <w:rPr>
          <w:b/>
          <w:lang w:bidi="ar-SA"/>
        </w:rPr>
      </w:pPr>
      <w:r w:rsidRPr="003973CD">
        <w:rPr>
          <w:b/>
          <w:lang w:bidi="ar-SA"/>
        </w:rPr>
        <w:t xml:space="preserve">    </w:t>
      </w:r>
      <w:r w:rsidR="00B766F6" w:rsidRPr="003973CD">
        <w:rPr>
          <w:b/>
          <w:lang w:bidi="ar-SA"/>
        </w:rPr>
        <w:t>};</w:t>
      </w:r>
    </w:p>
    <w:p w:rsidR="00B766F6" w:rsidRPr="003973CD" w:rsidRDefault="00B766F6" w:rsidP="008E5B67">
      <w:pPr>
        <w:pStyle w:val="ppCodeIndent"/>
        <w:rPr>
          <w:b/>
          <w:lang w:bidi="ar-SA"/>
        </w:rPr>
      </w:pPr>
      <w:r w:rsidRPr="003973CD">
        <w:rPr>
          <w:b/>
          <w:lang w:bidi="ar-SA"/>
        </w:rPr>
        <w:t>}</w:t>
      </w:r>
    </w:p>
    <w:p w:rsidR="00B766F6" w:rsidRPr="00B766F6" w:rsidRDefault="00B766F6" w:rsidP="008A54A0">
      <w:pPr>
        <w:pStyle w:val="ppBodyTextIndent"/>
      </w:pPr>
    </w:p>
    <w:p w:rsidR="004C71EB" w:rsidRDefault="004C71EB" w:rsidP="008E5B67">
      <w:pPr>
        <w:pStyle w:val="ppNumberList"/>
      </w:pPr>
      <w:r>
        <w:t xml:space="preserve">Press </w:t>
      </w:r>
      <w:r w:rsidRPr="008E5B67">
        <w:rPr>
          <w:b/>
        </w:rPr>
        <w:t>F5</w:t>
      </w:r>
      <w:r>
        <w:t xml:space="preserve"> to debug the web application in the browser. To view the changes made to the response output of the API, perform the following steps.</w:t>
      </w:r>
    </w:p>
    <w:p w:rsidR="004C71EB" w:rsidRDefault="004C71EB" w:rsidP="008E5B67">
      <w:pPr>
        <w:pStyle w:val="ppNumberListIndent"/>
      </w:pPr>
      <w:r>
        <w:t xml:space="preserve">Once the browser opens, press F12 </w:t>
      </w:r>
      <w:r w:rsidR="00A97CE8">
        <w:t>to re-open the developer tools.</w:t>
      </w:r>
    </w:p>
    <w:p w:rsidR="003B5285" w:rsidRDefault="004C71EB" w:rsidP="008E5B67">
      <w:pPr>
        <w:pStyle w:val="ppNumberListIndent"/>
      </w:pPr>
      <w:r>
        <w:t xml:space="preserve">Click the </w:t>
      </w:r>
      <w:r>
        <w:rPr>
          <w:b/>
        </w:rPr>
        <w:t xml:space="preserve">Network </w:t>
      </w:r>
      <w:r>
        <w:t>tab.</w:t>
      </w:r>
    </w:p>
    <w:p w:rsidR="004C71EB" w:rsidRDefault="004C71EB" w:rsidP="008E5B67">
      <w:pPr>
        <w:pStyle w:val="ppNumberListIndent"/>
      </w:pPr>
      <w:r>
        <w:t xml:space="preserve">Press the </w:t>
      </w:r>
      <w:r>
        <w:rPr>
          <w:b/>
        </w:rPr>
        <w:t xml:space="preserve">Start Capturing </w:t>
      </w:r>
      <w:r>
        <w:t>button.</w:t>
      </w:r>
    </w:p>
    <w:p w:rsidR="004C71EB" w:rsidRDefault="004C71EB" w:rsidP="008E5B67">
      <w:pPr>
        <w:pStyle w:val="ppNumberListIndent"/>
      </w:pPr>
      <w:r>
        <w:t xml:space="preserve">Add the URL suffix </w:t>
      </w:r>
      <w:r>
        <w:rPr>
          <w:b/>
        </w:rPr>
        <w:t>/</w:t>
      </w:r>
      <w:proofErr w:type="spellStart"/>
      <w:r>
        <w:rPr>
          <w:b/>
        </w:rPr>
        <w:t>api</w:t>
      </w:r>
      <w:proofErr w:type="spellEnd"/>
      <w:r>
        <w:rPr>
          <w:b/>
        </w:rPr>
        <w:t>/contact</w:t>
      </w:r>
      <w:r>
        <w:t xml:space="preserve"> to the URL in the address bar and press the Enter key.</w:t>
      </w:r>
    </w:p>
    <w:p w:rsidR="004C71EB" w:rsidRDefault="004C71EB" w:rsidP="008E5B67">
      <w:pPr>
        <w:pStyle w:val="ppNumberListIndent"/>
      </w:pPr>
      <w:r>
        <w:t xml:space="preserve">Press the </w:t>
      </w:r>
      <w:r>
        <w:rPr>
          <w:b/>
        </w:rPr>
        <w:t xml:space="preserve">Go to detailed view </w:t>
      </w:r>
      <w:r>
        <w:t>button.</w:t>
      </w:r>
    </w:p>
    <w:p w:rsidR="004C71EB" w:rsidRDefault="004C71EB" w:rsidP="008E5B67">
      <w:pPr>
        <w:pStyle w:val="ppNumberListIndent"/>
      </w:pPr>
      <w:r>
        <w:t xml:space="preserve">Select the </w:t>
      </w:r>
      <w:r>
        <w:rPr>
          <w:b/>
        </w:rPr>
        <w:t>Response body</w:t>
      </w:r>
      <w:r>
        <w:t xml:space="preserve"> tab. You should see a JSON string representing the serialized form of an array of Contact instances.</w:t>
      </w:r>
    </w:p>
    <w:p w:rsidR="008E5B67" w:rsidRDefault="004C71EB" w:rsidP="00490F21">
      <w:pPr>
        <w:pStyle w:val="ppFigureIndent2"/>
      </w:pPr>
      <w:r>
        <w:rPr>
          <w:noProof/>
          <w:lang w:bidi="ar-SA"/>
        </w:rPr>
        <w:lastRenderedPageBreak/>
        <w:drawing>
          <wp:inline distT="0" distB="0" distL="0" distR="0" wp14:anchorId="01E00F99" wp14:editId="0BC3030D">
            <wp:extent cx="5744955" cy="2632767"/>
            <wp:effectExtent l="0" t="0" r="8255" b="0"/>
            <wp:docPr id="23" name="Picture 23" descr="C:\Users\bradyg\AppData\Local\Temp\SNAGHTML5f4d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dyg\AppData\Local\Temp\SNAGHTML5f4d8e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5146" cy="2632854"/>
                    </a:xfrm>
                    <a:prstGeom prst="rect">
                      <a:avLst/>
                    </a:prstGeom>
                    <a:noFill/>
                    <a:ln>
                      <a:noFill/>
                    </a:ln>
                  </pic:spPr>
                </pic:pic>
              </a:graphicData>
            </a:graphic>
          </wp:inline>
        </w:drawing>
      </w:r>
    </w:p>
    <w:p w:rsidR="004C71EB" w:rsidRDefault="004C71EB" w:rsidP="00490F21">
      <w:pPr>
        <w:pStyle w:val="ppFigureNumberIndent2"/>
      </w:pPr>
      <w:r>
        <w:t xml:space="preserve">Figure </w:t>
      </w:r>
      <w:fldSimple w:instr=" SEQ Figure \* ARABIC ">
        <w:r w:rsidR="00DD5F2F">
          <w:rPr>
            <w:noProof/>
          </w:rPr>
          <w:t>18</w:t>
        </w:r>
      </w:fldSimple>
    </w:p>
    <w:p w:rsidR="004C71EB" w:rsidRPr="004C71EB" w:rsidRDefault="002A5293" w:rsidP="00490F21">
      <w:pPr>
        <w:pStyle w:val="ppFigureCaptionIndent2"/>
      </w:pPr>
      <w:r>
        <w:t xml:space="preserve">JSON serialized </w:t>
      </w:r>
      <w:r w:rsidRPr="008E5B67">
        <w:t>output</w:t>
      </w:r>
      <w:r>
        <w:t xml:space="preserve"> of a complex Web API method call</w:t>
      </w:r>
    </w:p>
    <w:p w:rsidR="00905262" w:rsidRDefault="00905262" w:rsidP="003F0334">
      <w:pPr>
        <w:pStyle w:val="ppListEnd"/>
      </w:pPr>
    </w:p>
    <w:p w:rsidR="003F0334" w:rsidRPr="003F0334" w:rsidRDefault="003F0334" w:rsidP="003F0334">
      <w:pPr>
        <w:pStyle w:val="ppBodyText"/>
      </w:pPr>
    </w:p>
    <w:p w:rsidR="00905262" w:rsidRDefault="00905262" w:rsidP="00B10EB8">
      <w:pPr>
        <w:pStyle w:val="ppProcedureStart"/>
        <w:numPr>
          <w:ilvl w:val="0"/>
          <w:numId w:val="12"/>
        </w:numPr>
      </w:pPr>
      <w:bookmarkStart w:id="10" w:name="_Toc319921202"/>
      <w:r>
        <w:t xml:space="preserve">Task 4 – Extracting Functionality into a </w:t>
      </w:r>
      <w:r w:rsidR="00490F21">
        <w:t>Service Layer and Injecting it U</w:t>
      </w:r>
      <w:r>
        <w:t>sing MEF 2.0</w:t>
      </w:r>
      <w:bookmarkEnd w:id="10"/>
    </w:p>
    <w:p w:rsidR="003E2C42" w:rsidRPr="00D723C0" w:rsidRDefault="00B01942" w:rsidP="00B10EB8">
      <w:pPr>
        <w:pStyle w:val="ppBodyText"/>
        <w:numPr>
          <w:ilvl w:val="1"/>
          <w:numId w:val="12"/>
        </w:numPr>
      </w:pPr>
      <w:r w:rsidRPr="00D723C0">
        <w:t xml:space="preserve">This task will demonstrate how the Microsoft Managed Extensibility Framework (MEF) can provide more separation between controller logic and the services that offer functionality to Web API. </w:t>
      </w:r>
      <w:r w:rsidR="008B0E96" w:rsidRPr="00D723C0">
        <w:t xml:space="preserve">MEF 2.0, which ships with the Microsoft .NET 4.5 Framework provides Dependency Injection features and makes it easy for developers to separate their service functionality from the controller layer, thereby allowing reusability of the services that actually do the work. </w:t>
      </w:r>
      <w:r w:rsidR="00F274CD" w:rsidRPr="00D723C0">
        <w:t xml:space="preserve">MEF 2.0 is available via </w:t>
      </w:r>
      <w:proofErr w:type="spellStart"/>
      <w:r w:rsidR="00F274CD" w:rsidRPr="00D723C0">
        <w:t>NuGet</w:t>
      </w:r>
      <w:proofErr w:type="spellEnd"/>
      <w:r w:rsidR="00F274CD" w:rsidRPr="00D723C0">
        <w:t xml:space="preserve"> as a free component and is accessible v</w:t>
      </w:r>
      <w:r w:rsidR="00076761" w:rsidRPr="00D723C0">
        <w:t>ia the Package Manager Console i</w:t>
      </w:r>
      <w:r w:rsidR="00A97CE8" w:rsidRPr="00D723C0">
        <w:t>n Visual Studio 11.</w:t>
      </w:r>
    </w:p>
    <w:p w:rsidR="00B01942" w:rsidRDefault="00D129D6" w:rsidP="00FD7560">
      <w:pPr>
        <w:pStyle w:val="ppNumberList"/>
      </w:pPr>
      <w:r>
        <w:t xml:space="preserve">Click on the </w:t>
      </w:r>
      <w:r>
        <w:rPr>
          <w:b/>
        </w:rPr>
        <w:t xml:space="preserve">Tools </w:t>
      </w:r>
      <w:r>
        <w:t xml:space="preserve">menu and select </w:t>
      </w:r>
      <w:r w:rsidR="00D723C0">
        <w:rPr>
          <w:b/>
        </w:rPr>
        <w:t>Library Package Manager |</w:t>
      </w:r>
      <w:r>
        <w:rPr>
          <w:b/>
        </w:rPr>
        <w:t xml:space="preserve"> Package Manager Console </w:t>
      </w:r>
      <w:r>
        <w:t>from the menu. The Package Ma</w:t>
      </w:r>
      <w:r w:rsidR="00A97CE8">
        <w:t>nager Console window will open.</w:t>
      </w:r>
    </w:p>
    <w:p w:rsidR="00D129D6" w:rsidRDefault="00E078E2" w:rsidP="00FD7560">
      <w:pPr>
        <w:pStyle w:val="ppNumberList"/>
      </w:pPr>
      <w:r>
        <w:t xml:space="preserve">In the Package Manager Window, type the command </w:t>
      </w:r>
      <w:r>
        <w:rPr>
          <w:b/>
        </w:rPr>
        <w:t xml:space="preserve">Install-Package </w:t>
      </w:r>
      <w:proofErr w:type="spellStart"/>
      <w:r>
        <w:rPr>
          <w:b/>
        </w:rPr>
        <w:t>Microsoft.Mef.MvcCompositionProvider</w:t>
      </w:r>
      <w:proofErr w:type="spellEnd"/>
      <w:r>
        <w:rPr>
          <w:b/>
        </w:rPr>
        <w:t xml:space="preserve"> </w:t>
      </w:r>
      <w:r w:rsidR="00220763">
        <w:rPr>
          <w:b/>
        </w:rPr>
        <w:t>–</w:t>
      </w:r>
      <w:r>
        <w:rPr>
          <w:b/>
        </w:rPr>
        <w:t>Prerelease</w:t>
      </w:r>
      <w:r w:rsidR="00220763">
        <w:t xml:space="preserve"> in order to pull the package from </w:t>
      </w:r>
      <w:proofErr w:type="spellStart"/>
      <w:r w:rsidR="00220763">
        <w:t>NuGet</w:t>
      </w:r>
      <w:proofErr w:type="spellEnd"/>
      <w:r w:rsidR="00220763">
        <w:t xml:space="preserve"> and</w:t>
      </w:r>
      <w:r w:rsidR="00A97CE8">
        <w:t xml:space="preserve"> add it to the Web API project.</w:t>
      </w:r>
    </w:p>
    <w:p w:rsidR="00220763" w:rsidRDefault="00220763" w:rsidP="00A97CE8">
      <w:pPr>
        <w:pStyle w:val="ppFigureIndent"/>
      </w:pPr>
      <w:r w:rsidRPr="00A97CE8">
        <w:rPr>
          <w:noProof/>
          <w:lang w:bidi="ar-SA"/>
        </w:rPr>
        <w:lastRenderedPageBreak/>
        <w:drawing>
          <wp:inline distT="0" distB="0" distL="0" distR="0" wp14:anchorId="4A99AC7C" wp14:editId="047AE678">
            <wp:extent cx="4087188" cy="236482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87714" cy="2365132"/>
                    </a:xfrm>
                    <a:prstGeom prst="rect">
                      <a:avLst/>
                    </a:prstGeom>
                  </pic:spPr>
                </pic:pic>
              </a:graphicData>
            </a:graphic>
          </wp:inline>
        </w:drawing>
      </w:r>
    </w:p>
    <w:p w:rsidR="00220763" w:rsidRDefault="00220763" w:rsidP="00FD7560">
      <w:pPr>
        <w:pStyle w:val="ppFigureNumberIndent"/>
      </w:pPr>
      <w:r>
        <w:t xml:space="preserve">Figure </w:t>
      </w:r>
      <w:fldSimple w:instr=" SEQ Figure \* ARABIC ">
        <w:r w:rsidR="00DD5F2F">
          <w:rPr>
            <w:noProof/>
          </w:rPr>
          <w:t>19</w:t>
        </w:r>
      </w:fldSimple>
    </w:p>
    <w:p w:rsidR="00220763" w:rsidRDefault="00220763" w:rsidP="00FD7560">
      <w:pPr>
        <w:pStyle w:val="ppFigureCaptionIndent"/>
      </w:pPr>
      <w:r>
        <w:t xml:space="preserve">Adding a reference </w:t>
      </w:r>
      <w:r w:rsidRPr="00FD7560">
        <w:t>to</w:t>
      </w:r>
      <w:r>
        <w:t xml:space="preserve"> MEF 2.0 using </w:t>
      </w:r>
      <w:proofErr w:type="spellStart"/>
      <w:r>
        <w:t>NuGet</w:t>
      </w:r>
      <w:proofErr w:type="spellEnd"/>
    </w:p>
    <w:p w:rsidR="00A97CE8" w:rsidRPr="00A97CE8" w:rsidRDefault="00A97CE8" w:rsidP="00A97CE8">
      <w:pPr>
        <w:pStyle w:val="ppBodyTextIndent"/>
      </w:pPr>
    </w:p>
    <w:p w:rsidR="00220763" w:rsidRDefault="00AF328B" w:rsidP="00FD7560">
      <w:pPr>
        <w:pStyle w:val="ppNumberList"/>
      </w:pPr>
      <w:r>
        <w:t xml:space="preserve">A new folder </w:t>
      </w:r>
      <w:proofErr w:type="gramStart"/>
      <w:r>
        <w:t>will be added</w:t>
      </w:r>
      <w:proofErr w:type="gramEnd"/>
      <w:r>
        <w:t xml:space="preserve"> to the project during the MEF package install process. The </w:t>
      </w:r>
      <w:r>
        <w:rPr>
          <w:b/>
        </w:rPr>
        <w:t>Parts</w:t>
      </w:r>
      <w:r>
        <w:t xml:space="preserve"> folder’s purpose is to contain any custom service interfaces and implementations required by the Web API application to function. </w:t>
      </w:r>
      <w:r w:rsidR="006B12F8">
        <w:t xml:space="preserve">Within the folder will be a new file by default, named </w:t>
      </w:r>
      <w:r w:rsidR="006B12F8">
        <w:rPr>
          <w:b/>
        </w:rPr>
        <w:t>Part1.cs.</w:t>
      </w:r>
      <w:r w:rsidR="006B12F8">
        <w:t xml:space="preserve"> Delete this file, as it </w:t>
      </w:r>
      <w:proofErr w:type="gramStart"/>
      <w:r w:rsidR="006B12F8">
        <w:t>won’t</w:t>
      </w:r>
      <w:proofErr w:type="gramEnd"/>
      <w:r w:rsidR="006B12F8">
        <w:t xml:space="preserve"> be used by the </w:t>
      </w:r>
      <w:r w:rsidR="00A97CE8">
        <w:t>Web API application.</w:t>
      </w:r>
    </w:p>
    <w:p w:rsidR="00277343" w:rsidRDefault="00D35F4D" w:rsidP="00FD7560">
      <w:pPr>
        <w:pStyle w:val="ppFigureIndent"/>
      </w:pPr>
      <w:r>
        <w:rPr>
          <w:noProof/>
          <w:lang w:bidi="ar-SA"/>
        </w:rPr>
        <w:drawing>
          <wp:inline distT="0" distB="0" distL="0" distR="0" wp14:anchorId="79E83FC4" wp14:editId="5DE3288E">
            <wp:extent cx="1702676" cy="378783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04162" cy="3791143"/>
                    </a:xfrm>
                    <a:prstGeom prst="rect">
                      <a:avLst/>
                    </a:prstGeom>
                  </pic:spPr>
                </pic:pic>
              </a:graphicData>
            </a:graphic>
          </wp:inline>
        </w:drawing>
      </w:r>
    </w:p>
    <w:p w:rsidR="00D35F4D" w:rsidRDefault="00D35F4D" w:rsidP="00FD7560">
      <w:pPr>
        <w:pStyle w:val="ppFigureNumberIndent"/>
      </w:pPr>
      <w:r w:rsidRPr="00FD7560">
        <w:t>Figure</w:t>
      </w:r>
      <w:r>
        <w:t xml:space="preserve"> </w:t>
      </w:r>
      <w:fldSimple w:instr=" SEQ Figure \* ARABIC ">
        <w:r w:rsidR="00DD5F2F">
          <w:rPr>
            <w:noProof/>
          </w:rPr>
          <w:t>20</w:t>
        </w:r>
      </w:fldSimple>
    </w:p>
    <w:p w:rsidR="00D35F4D" w:rsidRDefault="00D35F4D" w:rsidP="00FD7560">
      <w:pPr>
        <w:pStyle w:val="ppFigureCaptionIndent"/>
      </w:pPr>
      <w:r>
        <w:lastRenderedPageBreak/>
        <w:t xml:space="preserve">The MEF 2.0 Parts folder, </w:t>
      </w:r>
      <w:r w:rsidRPr="00FD7560">
        <w:t>which</w:t>
      </w:r>
      <w:r>
        <w:t xml:space="preserve"> should contain service interfaces and implementations</w:t>
      </w:r>
    </w:p>
    <w:p w:rsidR="00A97CE8" w:rsidRPr="00A97CE8" w:rsidRDefault="00A97CE8" w:rsidP="00A97CE8">
      <w:pPr>
        <w:pStyle w:val="ppBodyTextIndent"/>
      </w:pPr>
    </w:p>
    <w:p w:rsidR="00081D5E" w:rsidRDefault="003263F8" w:rsidP="00FD7560">
      <w:pPr>
        <w:pStyle w:val="ppNumberList"/>
      </w:pPr>
      <w:proofErr w:type="gramStart"/>
      <w:r>
        <w:t xml:space="preserve">Right-click the </w:t>
      </w:r>
      <w:r>
        <w:rPr>
          <w:b/>
        </w:rPr>
        <w:t xml:space="preserve">Parts </w:t>
      </w:r>
      <w:r>
        <w:t xml:space="preserve">folder and select </w:t>
      </w:r>
      <w:r w:rsidR="00404E71">
        <w:rPr>
          <w:b/>
        </w:rPr>
        <w:t>Add |</w:t>
      </w:r>
      <w:r>
        <w:rPr>
          <w:b/>
        </w:rPr>
        <w:t xml:space="preserve"> Class</w:t>
      </w:r>
      <w:r>
        <w:t xml:space="preserve"> from the context menu.</w:t>
      </w:r>
      <w:proofErr w:type="gramEnd"/>
    </w:p>
    <w:p w:rsidR="003263F8" w:rsidRDefault="003263F8" w:rsidP="00FD7560">
      <w:pPr>
        <w:pStyle w:val="ppFigureIndent"/>
      </w:pPr>
      <w:r w:rsidRPr="00FD7560">
        <w:rPr>
          <w:noProof/>
          <w:lang w:bidi="ar-SA"/>
        </w:rPr>
        <w:drawing>
          <wp:inline distT="0" distB="0" distL="0" distR="0" wp14:anchorId="6E97AE11" wp14:editId="4BFDC440">
            <wp:extent cx="5943600" cy="4999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999355"/>
                    </a:xfrm>
                    <a:prstGeom prst="rect">
                      <a:avLst/>
                    </a:prstGeom>
                  </pic:spPr>
                </pic:pic>
              </a:graphicData>
            </a:graphic>
          </wp:inline>
        </w:drawing>
      </w:r>
    </w:p>
    <w:p w:rsidR="003263F8" w:rsidRDefault="003263F8" w:rsidP="00FD7560">
      <w:pPr>
        <w:pStyle w:val="ppFigureNumberIndent"/>
      </w:pPr>
      <w:r w:rsidRPr="00FD7560">
        <w:t>Figure</w:t>
      </w:r>
      <w:r>
        <w:t xml:space="preserve"> </w:t>
      </w:r>
      <w:fldSimple w:instr=" SEQ Figure \* ARABIC ">
        <w:r w:rsidR="00DD5F2F">
          <w:rPr>
            <w:noProof/>
          </w:rPr>
          <w:t>21</w:t>
        </w:r>
      </w:fldSimple>
    </w:p>
    <w:p w:rsidR="003263F8" w:rsidRDefault="003263F8" w:rsidP="00FD7560">
      <w:pPr>
        <w:pStyle w:val="ppFigureCaptionIndent"/>
      </w:pPr>
      <w:r>
        <w:t>Adding a new class to the Parts folder</w:t>
      </w:r>
    </w:p>
    <w:p w:rsidR="00A97CE8" w:rsidRPr="00A97CE8" w:rsidRDefault="00A97CE8" w:rsidP="00A97CE8">
      <w:pPr>
        <w:pStyle w:val="ppBodyTextIndent"/>
      </w:pPr>
    </w:p>
    <w:p w:rsidR="003263F8" w:rsidRDefault="003263F8" w:rsidP="00FD7560">
      <w:pPr>
        <w:pStyle w:val="ppNumberList"/>
      </w:pPr>
      <w:r>
        <w:t xml:space="preserve">When the </w:t>
      </w:r>
      <w:r>
        <w:rPr>
          <w:b/>
        </w:rPr>
        <w:t>Specify Name for Item</w:t>
      </w:r>
      <w:r>
        <w:t xml:space="preserve"> dialog appears, name the new class </w:t>
      </w:r>
      <w:proofErr w:type="spellStart"/>
      <w:r>
        <w:rPr>
          <w:b/>
        </w:rPr>
        <w:t>ContactRepository</w:t>
      </w:r>
      <w:proofErr w:type="spellEnd"/>
      <w:r>
        <w:t xml:space="preserve"> and click </w:t>
      </w:r>
      <w:r>
        <w:rPr>
          <w:b/>
        </w:rPr>
        <w:t>OK</w:t>
      </w:r>
      <w:r w:rsidR="00A97CE8">
        <w:t>.</w:t>
      </w:r>
    </w:p>
    <w:p w:rsidR="003263F8" w:rsidRDefault="0016751A" w:rsidP="00FD7560">
      <w:pPr>
        <w:pStyle w:val="ppFigureIndent"/>
      </w:pPr>
      <w:r w:rsidRPr="00FD7560">
        <w:rPr>
          <w:noProof/>
          <w:lang w:bidi="ar-SA"/>
        </w:rPr>
        <w:lastRenderedPageBreak/>
        <w:drawing>
          <wp:inline distT="0" distB="0" distL="0" distR="0" wp14:anchorId="615EB1AD" wp14:editId="08D31F4E">
            <wp:extent cx="3808730" cy="1160145"/>
            <wp:effectExtent l="0" t="0" r="1270" b="1905"/>
            <wp:docPr id="28" name="Picture 28" descr="C:\Users\bradyg\AppData\Local\Temp\SNAGHTML717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71718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8730" cy="1160145"/>
                    </a:xfrm>
                    <a:prstGeom prst="rect">
                      <a:avLst/>
                    </a:prstGeom>
                    <a:noFill/>
                    <a:ln>
                      <a:noFill/>
                    </a:ln>
                  </pic:spPr>
                </pic:pic>
              </a:graphicData>
            </a:graphic>
          </wp:inline>
        </w:drawing>
      </w:r>
    </w:p>
    <w:p w:rsidR="0016751A" w:rsidRDefault="0016751A" w:rsidP="00FD7560">
      <w:pPr>
        <w:pStyle w:val="ppFigureNumberIndent"/>
      </w:pPr>
      <w:r>
        <w:t>Figu</w:t>
      </w:r>
      <w:r w:rsidRPr="00FD7560">
        <w:t>r</w:t>
      </w:r>
      <w:r>
        <w:t xml:space="preserve">e </w:t>
      </w:r>
      <w:fldSimple w:instr=" SEQ Figure \* ARABIC ">
        <w:r w:rsidR="00DD5F2F">
          <w:rPr>
            <w:noProof/>
          </w:rPr>
          <w:t>22</w:t>
        </w:r>
      </w:fldSimple>
    </w:p>
    <w:p w:rsidR="0016751A" w:rsidRDefault="0016751A" w:rsidP="00FD7560">
      <w:pPr>
        <w:pStyle w:val="ppFigureCaptionIndent"/>
      </w:pPr>
      <w:r>
        <w:t>Creating a class file to contain the code for the Contact Repository service layer</w:t>
      </w:r>
    </w:p>
    <w:p w:rsidR="00A97CE8" w:rsidRPr="00A97CE8" w:rsidRDefault="00A97CE8" w:rsidP="00A97CE8">
      <w:pPr>
        <w:pStyle w:val="ppBodyTextIndent"/>
      </w:pPr>
    </w:p>
    <w:p w:rsidR="0016751A" w:rsidRDefault="00DD741E" w:rsidP="00FD7560">
      <w:pPr>
        <w:pStyle w:val="ppNumberList"/>
      </w:pPr>
      <w:r>
        <w:t xml:space="preserve">Add a using directive to the </w:t>
      </w:r>
      <w:proofErr w:type="spellStart"/>
      <w:r>
        <w:rPr>
          <w:b/>
        </w:rPr>
        <w:t>ContactRepository.cs</w:t>
      </w:r>
      <w:proofErr w:type="spellEnd"/>
      <w:r>
        <w:t xml:space="preserve"> file to include the models namespace.</w:t>
      </w:r>
    </w:p>
    <w:p w:rsidR="00DD741E" w:rsidRDefault="00DD741E" w:rsidP="00FD7560">
      <w:pPr>
        <w:pStyle w:val="ppCodeLanguageIndent"/>
      </w:pPr>
      <w:r>
        <w:t>C#</w:t>
      </w:r>
    </w:p>
    <w:p w:rsidR="00DD741E" w:rsidRPr="003973CD" w:rsidRDefault="00DD741E" w:rsidP="00FD7560">
      <w:pPr>
        <w:pStyle w:val="ppCodeIndent"/>
        <w:rPr>
          <w:b/>
        </w:rPr>
      </w:pPr>
      <w:r w:rsidRPr="003973CD">
        <w:rPr>
          <w:b/>
          <w:color w:val="0000FF"/>
        </w:rPr>
        <w:t>using</w:t>
      </w:r>
      <w:r w:rsidR="00575DDE" w:rsidRPr="003973CD">
        <w:rPr>
          <w:b/>
        </w:rPr>
        <w:t xml:space="preserve"> </w:t>
      </w:r>
      <w:proofErr w:type="spellStart"/>
      <w:r w:rsidRPr="003973CD">
        <w:rPr>
          <w:b/>
        </w:rPr>
        <w:t>ContactManager.Models</w:t>
      </w:r>
      <w:proofErr w:type="spellEnd"/>
      <w:r w:rsidRPr="003973CD">
        <w:rPr>
          <w:b/>
        </w:rPr>
        <w:t>;</w:t>
      </w:r>
    </w:p>
    <w:p w:rsidR="00DD741E" w:rsidRPr="00DD741E" w:rsidRDefault="00DD741E" w:rsidP="00FD7560">
      <w:pPr>
        <w:pStyle w:val="ppBodyTextIndent"/>
      </w:pPr>
    </w:p>
    <w:p w:rsidR="00FD7560" w:rsidRDefault="000513A5" w:rsidP="00FD7560">
      <w:pPr>
        <w:pStyle w:val="ppNumberList"/>
      </w:pPr>
      <w:r>
        <w:t xml:space="preserve">Add the following code to the </w:t>
      </w:r>
      <w:proofErr w:type="spellStart"/>
      <w:r>
        <w:rPr>
          <w:b/>
        </w:rPr>
        <w:t>ContactRepository.cs</w:t>
      </w:r>
      <w:proofErr w:type="spellEnd"/>
      <w:r>
        <w:t xml:space="preserve"> file to implement the contact repository inte</w:t>
      </w:r>
      <w:r w:rsidR="00A97CE8">
        <w:t>rface and implementation class.</w:t>
      </w:r>
    </w:p>
    <w:p w:rsidR="00665E5C" w:rsidRDefault="00BB6BAD" w:rsidP="00FD7560">
      <w:pPr>
        <w:pStyle w:val="ppBodyTextIndent"/>
      </w:pPr>
      <w:r>
        <w:t xml:space="preserve">(Code Snippet – </w:t>
      </w:r>
      <w:r w:rsidRPr="00404E71">
        <w:rPr>
          <w:i/>
        </w:rPr>
        <w:t>Web API Lab - Ex01 – Contact Repository</w:t>
      </w:r>
      <w:r>
        <w:t>)</w:t>
      </w:r>
    </w:p>
    <w:p w:rsidR="000513A5" w:rsidRDefault="0020606E" w:rsidP="00FD7560">
      <w:pPr>
        <w:pStyle w:val="ppCodeLanguageIndent"/>
      </w:pPr>
      <w:r>
        <w:t>C#</w:t>
      </w:r>
    </w:p>
    <w:p w:rsidR="0020606E" w:rsidRPr="003973CD" w:rsidRDefault="0020606E" w:rsidP="00FD7560">
      <w:pPr>
        <w:pStyle w:val="ppCodeIndent"/>
        <w:rPr>
          <w:b/>
          <w:color w:val="000000"/>
        </w:rPr>
      </w:pPr>
      <w:r w:rsidRPr="003973CD">
        <w:rPr>
          <w:b/>
          <w:color w:val="0000FF"/>
        </w:rPr>
        <w:t>public</w:t>
      </w:r>
      <w:r w:rsidR="00575DDE" w:rsidRPr="003973CD">
        <w:rPr>
          <w:b/>
          <w:color w:val="000000"/>
        </w:rPr>
        <w:t xml:space="preserve"> </w:t>
      </w:r>
      <w:r w:rsidRPr="003973CD">
        <w:rPr>
          <w:b/>
          <w:color w:val="0000FF"/>
        </w:rPr>
        <w:t>interface</w:t>
      </w:r>
      <w:r w:rsidR="00575DDE" w:rsidRPr="003973CD">
        <w:rPr>
          <w:b/>
          <w:color w:val="000000"/>
        </w:rPr>
        <w:t xml:space="preserve"> </w:t>
      </w:r>
      <w:proofErr w:type="spellStart"/>
      <w:r w:rsidRPr="003973CD">
        <w:rPr>
          <w:b/>
        </w:rPr>
        <w:t>IContactRepository</w:t>
      </w:r>
      <w:proofErr w:type="spellEnd"/>
    </w:p>
    <w:p w:rsidR="0020606E" w:rsidRPr="003973CD" w:rsidRDefault="0020606E" w:rsidP="00FD7560">
      <w:pPr>
        <w:pStyle w:val="ppCodeIndent"/>
        <w:rPr>
          <w:b/>
          <w:color w:val="000000"/>
        </w:rPr>
      </w:pPr>
      <w:r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Contact[]</w:t>
      </w:r>
      <w:r w:rsidRPr="003973CD">
        <w:rPr>
          <w:b/>
          <w:color w:val="000000"/>
        </w:rPr>
        <w:t xml:space="preserve"> </w:t>
      </w:r>
      <w:proofErr w:type="spellStart"/>
      <w:r w:rsidR="0020606E" w:rsidRPr="003973CD">
        <w:rPr>
          <w:b/>
          <w:color w:val="000000"/>
        </w:rPr>
        <w:t>GetAllContacts</w:t>
      </w:r>
      <w:proofErr w:type="spellEnd"/>
      <w:r w:rsidR="0020606E" w:rsidRPr="003973CD">
        <w:rPr>
          <w:b/>
          <w:color w:val="000000"/>
        </w:rPr>
        <w:t>();</w:t>
      </w:r>
    </w:p>
    <w:p w:rsidR="0020606E" w:rsidRPr="003973CD" w:rsidRDefault="0020606E" w:rsidP="00FD7560">
      <w:pPr>
        <w:pStyle w:val="ppCodeIndent"/>
        <w:rPr>
          <w:b/>
          <w:color w:val="000000"/>
        </w:rPr>
      </w:pPr>
      <w:r w:rsidRPr="003973CD">
        <w:rPr>
          <w:b/>
          <w:color w:val="000000"/>
        </w:rPr>
        <w:t>}</w:t>
      </w:r>
    </w:p>
    <w:p w:rsidR="0020606E" w:rsidRPr="003973CD" w:rsidRDefault="0020606E" w:rsidP="00FD7560">
      <w:pPr>
        <w:pStyle w:val="ppCodeIndent"/>
        <w:rPr>
          <w:b/>
          <w:color w:val="000000"/>
        </w:rPr>
      </w:pPr>
      <w:r w:rsidRPr="003973CD">
        <w:rPr>
          <w:b/>
          <w:color w:val="000000"/>
        </w:rPr>
        <w:t xml:space="preserve"> </w:t>
      </w:r>
    </w:p>
    <w:p w:rsidR="0020606E" w:rsidRPr="003973CD" w:rsidRDefault="0020606E" w:rsidP="00FD7560">
      <w:pPr>
        <w:pStyle w:val="ppCodeIndent"/>
        <w:rPr>
          <w:b/>
          <w:color w:val="000000"/>
        </w:rPr>
      </w:pPr>
      <w:r w:rsidRPr="003973CD">
        <w:rPr>
          <w:b/>
          <w:color w:val="0000FF"/>
        </w:rPr>
        <w:t>public</w:t>
      </w:r>
      <w:r w:rsidR="00575DDE" w:rsidRPr="003973CD">
        <w:rPr>
          <w:b/>
          <w:color w:val="000000"/>
        </w:rPr>
        <w:t xml:space="preserve"> </w:t>
      </w:r>
      <w:r w:rsidRPr="003973CD">
        <w:rPr>
          <w:b/>
          <w:color w:val="0000FF"/>
        </w:rPr>
        <w:t>class</w:t>
      </w:r>
      <w:r w:rsidR="00575DDE" w:rsidRPr="003973CD">
        <w:rPr>
          <w:b/>
          <w:color w:val="000000"/>
        </w:rPr>
        <w:t xml:space="preserve"> </w:t>
      </w:r>
      <w:proofErr w:type="spellStart"/>
      <w:r w:rsidRPr="003973CD">
        <w:rPr>
          <w:b/>
        </w:rPr>
        <w:t>ContactRepository</w:t>
      </w:r>
      <w:proofErr w:type="spellEnd"/>
      <w:r w:rsidR="00575DDE" w:rsidRPr="003973CD">
        <w:rPr>
          <w:b/>
          <w:color w:val="000000"/>
        </w:rPr>
        <w:t xml:space="preserve"> </w:t>
      </w:r>
      <w:r w:rsidRPr="003973CD">
        <w:rPr>
          <w:b/>
          <w:color w:val="000000"/>
        </w:rPr>
        <w:t>:</w:t>
      </w:r>
      <w:r w:rsidR="00575DDE" w:rsidRPr="003973CD">
        <w:rPr>
          <w:b/>
          <w:color w:val="000000"/>
        </w:rPr>
        <w:t xml:space="preserve"> </w:t>
      </w:r>
      <w:proofErr w:type="spellStart"/>
      <w:r w:rsidRPr="003973CD">
        <w:rPr>
          <w:b/>
          <w:color w:val="000000"/>
        </w:rPr>
        <w:t>IContactRepository</w:t>
      </w:r>
      <w:proofErr w:type="spellEnd"/>
    </w:p>
    <w:p w:rsidR="0020606E" w:rsidRPr="003973CD" w:rsidRDefault="0020606E" w:rsidP="00FD7560">
      <w:pPr>
        <w:pStyle w:val="ppCodeIndent"/>
        <w:rPr>
          <w:b/>
          <w:color w:val="000000"/>
        </w:rPr>
      </w:pPr>
      <w:r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FF"/>
        </w:rPr>
        <w:t>public</w:t>
      </w:r>
      <w:r w:rsidRPr="003973CD">
        <w:rPr>
          <w:b/>
          <w:color w:val="000000"/>
        </w:rPr>
        <w:t xml:space="preserve"> </w:t>
      </w:r>
      <w:r w:rsidR="0020606E" w:rsidRPr="003973CD">
        <w:rPr>
          <w:b/>
          <w:color w:val="000000"/>
        </w:rPr>
        <w:t>Contact[]</w:t>
      </w:r>
      <w:r w:rsidRPr="003973CD">
        <w:rPr>
          <w:b/>
          <w:color w:val="000000"/>
        </w:rPr>
        <w:t xml:space="preserve"> </w:t>
      </w:r>
      <w:proofErr w:type="spellStart"/>
      <w:r w:rsidR="0020606E" w:rsidRPr="003973CD">
        <w:rPr>
          <w:b/>
          <w:color w:val="000000"/>
        </w:rPr>
        <w:t>GetAllContacts</w:t>
      </w:r>
      <w:proofErr w:type="spellEnd"/>
      <w:r w:rsidR="0020606E"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FF"/>
        </w:rPr>
        <w:t>return</w:t>
      </w:r>
      <w:r w:rsidRPr="003973CD">
        <w:rPr>
          <w:b/>
          <w:color w:val="000000"/>
        </w:rPr>
        <w:t xml:space="preserve"> </w:t>
      </w:r>
      <w:r w:rsidR="0020606E" w:rsidRPr="003973CD">
        <w:rPr>
          <w:b/>
          <w:color w:val="0000FF"/>
        </w:rPr>
        <w:t>new</w:t>
      </w:r>
      <w:r w:rsidRPr="003973CD">
        <w:rPr>
          <w:b/>
          <w:color w:val="000000"/>
        </w:rPr>
        <w:t xml:space="preserve"> </w:t>
      </w:r>
      <w:r w:rsidR="0020606E" w:rsidRPr="003973CD">
        <w:rPr>
          <w:b/>
          <w:color w:val="000000"/>
        </w:rPr>
        <w:t>Contact[]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FF"/>
        </w:rPr>
        <w:t>new</w:t>
      </w:r>
      <w:r w:rsidRPr="003973CD">
        <w:rPr>
          <w:b/>
          <w:color w:val="000000"/>
        </w:rPr>
        <w:t xml:space="preserve"> </w:t>
      </w:r>
      <w:r w:rsidR="0020606E" w:rsidRPr="003973CD">
        <w:rPr>
          <w:b/>
          <w:color w:val="000000"/>
        </w:rPr>
        <w:t>Contact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Id</w:t>
      </w:r>
      <w:r w:rsidRPr="003973CD">
        <w:rPr>
          <w:b/>
          <w:color w:val="000000"/>
        </w:rPr>
        <w:t xml:space="preserve"> </w:t>
      </w:r>
      <w:r w:rsidR="0020606E" w:rsidRPr="003973CD">
        <w:rPr>
          <w:b/>
          <w:color w:val="000000"/>
        </w:rPr>
        <w:t>=</w:t>
      </w:r>
      <w:r w:rsidRPr="003973CD">
        <w:rPr>
          <w:b/>
          <w:color w:val="000000"/>
        </w:rPr>
        <w:t xml:space="preserve"> </w:t>
      </w:r>
      <w:r w:rsidR="0020606E" w:rsidRPr="003973CD">
        <w:rPr>
          <w:b/>
          <w:color w:val="000000"/>
        </w:rPr>
        <w:t>1,</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Name</w:t>
      </w:r>
      <w:r w:rsidRPr="003973CD">
        <w:rPr>
          <w:b/>
          <w:color w:val="000000"/>
        </w:rPr>
        <w:t xml:space="preserve"> </w:t>
      </w:r>
      <w:r w:rsidR="0020606E" w:rsidRPr="003973CD">
        <w:rPr>
          <w:b/>
          <w:color w:val="000000"/>
        </w:rPr>
        <w:t>=</w:t>
      </w:r>
      <w:r w:rsidRPr="003973CD">
        <w:rPr>
          <w:b/>
          <w:color w:val="000000"/>
        </w:rPr>
        <w:t xml:space="preserve"> </w:t>
      </w:r>
      <w:r w:rsidR="0020606E" w:rsidRPr="003973CD">
        <w:rPr>
          <w:b/>
          <w:color w:val="A31515"/>
        </w:rPr>
        <w:t>"Glenn</w:t>
      </w:r>
      <w:r w:rsidRPr="003973CD">
        <w:rPr>
          <w:b/>
          <w:color w:val="A31515"/>
        </w:rPr>
        <w:t xml:space="preserve"> </w:t>
      </w:r>
      <w:r w:rsidR="0020606E" w:rsidRPr="003973CD">
        <w:rPr>
          <w:b/>
          <w:color w:val="A31515"/>
        </w:rPr>
        <w:t>Block"</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FF"/>
        </w:rPr>
        <w:t>new</w:t>
      </w:r>
      <w:r w:rsidRPr="003973CD">
        <w:rPr>
          <w:b/>
          <w:color w:val="000000"/>
        </w:rPr>
        <w:t xml:space="preserve"> </w:t>
      </w:r>
      <w:r w:rsidR="0020606E" w:rsidRPr="003973CD">
        <w:rPr>
          <w:b/>
          <w:color w:val="000000"/>
        </w:rPr>
        <w:t>Contact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Id</w:t>
      </w:r>
      <w:r w:rsidRPr="003973CD">
        <w:rPr>
          <w:b/>
          <w:color w:val="000000"/>
        </w:rPr>
        <w:t xml:space="preserve"> </w:t>
      </w:r>
      <w:r w:rsidR="0020606E" w:rsidRPr="003973CD">
        <w:rPr>
          <w:b/>
          <w:color w:val="000000"/>
        </w:rPr>
        <w:t>=</w:t>
      </w:r>
      <w:r w:rsidRPr="003973CD">
        <w:rPr>
          <w:b/>
          <w:color w:val="000000"/>
        </w:rPr>
        <w:t xml:space="preserve"> </w:t>
      </w:r>
      <w:r w:rsidR="0020606E" w:rsidRPr="003973CD">
        <w:rPr>
          <w:b/>
          <w:color w:val="000000"/>
        </w:rPr>
        <w:t>2,</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Name</w:t>
      </w:r>
      <w:r w:rsidRPr="003973CD">
        <w:rPr>
          <w:b/>
          <w:color w:val="000000"/>
        </w:rPr>
        <w:t xml:space="preserve"> </w:t>
      </w:r>
      <w:r w:rsidR="0020606E" w:rsidRPr="003973CD">
        <w:rPr>
          <w:b/>
          <w:color w:val="000000"/>
        </w:rPr>
        <w:t>=</w:t>
      </w:r>
      <w:r w:rsidRPr="003973CD">
        <w:rPr>
          <w:b/>
          <w:color w:val="000000"/>
        </w:rPr>
        <w:t xml:space="preserve"> </w:t>
      </w:r>
      <w:r w:rsidR="0020606E" w:rsidRPr="003973CD">
        <w:rPr>
          <w:b/>
          <w:color w:val="A31515"/>
        </w:rPr>
        <w:t>"Dan</w:t>
      </w:r>
      <w:r w:rsidRPr="003973CD">
        <w:rPr>
          <w:b/>
          <w:color w:val="A31515"/>
        </w:rPr>
        <w:t xml:space="preserve"> </w:t>
      </w:r>
      <w:r w:rsidR="0020606E" w:rsidRPr="003973CD">
        <w:rPr>
          <w:b/>
          <w:color w:val="A31515"/>
        </w:rPr>
        <w:t>Roth"</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w:t>
      </w:r>
    </w:p>
    <w:p w:rsidR="0020606E" w:rsidRPr="003973CD" w:rsidRDefault="00575DDE" w:rsidP="00FD7560">
      <w:pPr>
        <w:pStyle w:val="ppCodeIndent"/>
        <w:rPr>
          <w:b/>
          <w:color w:val="000000"/>
        </w:rPr>
      </w:pPr>
      <w:r w:rsidRPr="003973CD">
        <w:rPr>
          <w:b/>
          <w:color w:val="000000"/>
        </w:rPr>
        <w:t xml:space="preserve">    </w:t>
      </w:r>
      <w:r w:rsidR="0020606E" w:rsidRPr="003973CD">
        <w:rPr>
          <w:b/>
          <w:color w:val="000000"/>
        </w:rPr>
        <w:t>}</w:t>
      </w:r>
    </w:p>
    <w:p w:rsidR="0020606E" w:rsidRPr="003973CD" w:rsidRDefault="0020606E" w:rsidP="00FD7560">
      <w:pPr>
        <w:pStyle w:val="ppCodeIndent"/>
        <w:rPr>
          <w:b/>
          <w:color w:val="000000"/>
        </w:rPr>
      </w:pPr>
      <w:r w:rsidRPr="003973CD">
        <w:rPr>
          <w:b/>
          <w:color w:val="000000"/>
        </w:rPr>
        <w:t>}</w:t>
      </w:r>
    </w:p>
    <w:p w:rsidR="0020606E" w:rsidRPr="0020606E" w:rsidRDefault="0020606E" w:rsidP="00193E38">
      <w:pPr>
        <w:pStyle w:val="ppBodyTextIndent"/>
      </w:pPr>
    </w:p>
    <w:p w:rsidR="0020606E" w:rsidRPr="003A4F9F" w:rsidRDefault="003A4F9F" w:rsidP="00FD7560">
      <w:pPr>
        <w:pStyle w:val="ppNoteIndent"/>
      </w:pPr>
      <w:r w:rsidRPr="003A4F9F">
        <w:rPr>
          <w:b/>
        </w:rPr>
        <w:t xml:space="preserve">Note: </w:t>
      </w:r>
      <w:r w:rsidRPr="003A4F9F">
        <w:t xml:space="preserve">The </w:t>
      </w:r>
      <w:r w:rsidRPr="00FD7560">
        <w:t>interface</w:t>
      </w:r>
      <w:r w:rsidRPr="003A4F9F">
        <w:t xml:space="preserve"> and class </w:t>
      </w:r>
      <w:proofErr w:type="gramStart"/>
      <w:r w:rsidRPr="003A4F9F">
        <w:t>could be separated</w:t>
      </w:r>
      <w:proofErr w:type="gramEnd"/>
      <w:r w:rsidRPr="003A4F9F">
        <w:t xml:space="preserve"> into separate files if preferred.</w:t>
      </w:r>
    </w:p>
    <w:p w:rsidR="00213296" w:rsidRDefault="00213296" w:rsidP="008A54A0">
      <w:pPr>
        <w:pStyle w:val="ppBodyTextIndent"/>
      </w:pPr>
    </w:p>
    <w:p w:rsidR="00A97CE8" w:rsidRDefault="008618A4" w:rsidP="00FD7560">
      <w:pPr>
        <w:pStyle w:val="ppNumberList"/>
      </w:pPr>
      <w:r>
        <w:t xml:space="preserve">Change the </w:t>
      </w:r>
      <w:proofErr w:type="spellStart"/>
      <w:r w:rsidR="00E8144F">
        <w:rPr>
          <w:b/>
        </w:rPr>
        <w:t>HomeController</w:t>
      </w:r>
      <w:r w:rsidRPr="008618A4">
        <w:rPr>
          <w:b/>
        </w:rPr>
        <w:t>.cs</w:t>
      </w:r>
      <w:proofErr w:type="spellEnd"/>
      <w:r>
        <w:t xml:space="preserve"> code so that it supports constructor injection and add a private field to represent the instance supplied at construction, so that the rest of the class members can make use of the service implementation.</w:t>
      </w:r>
    </w:p>
    <w:p w:rsidR="008618A4" w:rsidRDefault="00BB6BAD" w:rsidP="00A97CE8">
      <w:pPr>
        <w:pStyle w:val="ppBodyTextIndent"/>
      </w:pPr>
      <w:r>
        <w:t xml:space="preserve">(Code Snippet – </w:t>
      </w:r>
      <w:r w:rsidRPr="00404E71">
        <w:rPr>
          <w:i/>
        </w:rPr>
        <w:t>Web API Lab - Ex01 – Contact Repository Implementation</w:t>
      </w:r>
      <w:r>
        <w:t>)</w:t>
      </w:r>
    </w:p>
    <w:p w:rsidR="008618A4" w:rsidRDefault="00124BF3" w:rsidP="00FD7560">
      <w:pPr>
        <w:pStyle w:val="ppCodeLanguageIndent"/>
      </w:pPr>
      <w:r>
        <w:t>C#</w:t>
      </w:r>
    </w:p>
    <w:p w:rsidR="00124BF3" w:rsidRPr="003973CD" w:rsidRDefault="00124BF3" w:rsidP="00FD7560">
      <w:pPr>
        <w:pStyle w:val="ppCodeIndent"/>
        <w:rPr>
          <w:b/>
        </w:rPr>
      </w:pPr>
      <w:r w:rsidRPr="003973CD">
        <w:rPr>
          <w:b/>
          <w:color w:val="0000FF"/>
        </w:rPr>
        <w:t>private</w:t>
      </w:r>
      <w:r w:rsidR="00575DDE" w:rsidRPr="003973CD">
        <w:rPr>
          <w:b/>
        </w:rPr>
        <w:t xml:space="preserve"> </w:t>
      </w:r>
      <w:proofErr w:type="spellStart"/>
      <w:r w:rsidRPr="003973CD">
        <w:rPr>
          <w:b/>
        </w:rPr>
        <w:t>IContactRepository</w:t>
      </w:r>
      <w:proofErr w:type="spellEnd"/>
      <w:r w:rsidR="00575DDE" w:rsidRPr="003973CD">
        <w:rPr>
          <w:b/>
        </w:rPr>
        <w:t xml:space="preserve"> </w:t>
      </w:r>
      <w:r w:rsidRPr="003973CD">
        <w:rPr>
          <w:b/>
        </w:rPr>
        <w:t>_</w:t>
      </w:r>
      <w:proofErr w:type="spellStart"/>
      <w:r w:rsidRPr="003973CD">
        <w:rPr>
          <w:b/>
        </w:rPr>
        <w:t>contactRepository</w:t>
      </w:r>
      <w:proofErr w:type="spellEnd"/>
      <w:r w:rsidRPr="003973CD">
        <w:rPr>
          <w:b/>
        </w:rPr>
        <w:t>;</w:t>
      </w:r>
    </w:p>
    <w:p w:rsidR="00124BF3" w:rsidRPr="003973CD" w:rsidRDefault="00124BF3" w:rsidP="00FD7560">
      <w:pPr>
        <w:pStyle w:val="ppCodeIndent"/>
        <w:rPr>
          <w:b/>
        </w:rPr>
      </w:pPr>
      <w:r w:rsidRPr="003973CD">
        <w:rPr>
          <w:b/>
        </w:rPr>
        <w:t xml:space="preserve"> </w:t>
      </w:r>
    </w:p>
    <w:p w:rsidR="00124BF3" w:rsidRPr="003973CD" w:rsidRDefault="00124BF3" w:rsidP="00FD7560">
      <w:pPr>
        <w:pStyle w:val="ppCodeIndent"/>
        <w:rPr>
          <w:b/>
        </w:rPr>
      </w:pPr>
      <w:r w:rsidRPr="003973CD">
        <w:rPr>
          <w:b/>
          <w:color w:val="0000FF"/>
        </w:rPr>
        <w:t>public</w:t>
      </w:r>
      <w:r w:rsidR="00575DDE" w:rsidRPr="003973CD">
        <w:rPr>
          <w:b/>
        </w:rPr>
        <w:t xml:space="preserve"> </w:t>
      </w:r>
      <w:proofErr w:type="spellStart"/>
      <w:r w:rsidR="00E8144F" w:rsidRPr="003973CD">
        <w:rPr>
          <w:b/>
        </w:rPr>
        <w:t>HomeController</w:t>
      </w:r>
      <w:proofErr w:type="spellEnd"/>
      <w:r w:rsidRPr="003973CD">
        <w:rPr>
          <w:b/>
        </w:rPr>
        <w:t>(</w:t>
      </w:r>
      <w:proofErr w:type="spellStart"/>
      <w:r w:rsidRPr="003973CD">
        <w:rPr>
          <w:b/>
        </w:rPr>
        <w:t>IContactRepository</w:t>
      </w:r>
      <w:proofErr w:type="spellEnd"/>
      <w:r w:rsidR="00575DDE" w:rsidRPr="003973CD">
        <w:rPr>
          <w:b/>
        </w:rPr>
        <w:t xml:space="preserve"> </w:t>
      </w:r>
      <w:proofErr w:type="spellStart"/>
      <w:r w:rsidRPr="003973CD">
        <w:rPr>
          <w:b/>
        </w:rPr>
        <w:t>contactRepo</w:t>
      </w:r>
      <w:proofErr w:type="spellEnd"/>
      <w:r w:rsidRPr="003973CD">
        <w:rPr>
          <w:b/>
        </w:rPr>
        <w:t>)</w:t>
      </w:r>
    </w:p>
    <w:p w:rsidR="00124BF3" w:rsidRPr="003973CD" w:rsidRDefault="00124BF3" w:rsidP="00FD7560">
      <w:pPr>
        <w:pStyle w:val="ppCodeIndent"/>
        <w:rPr>
          <w:b/>
        </w:rPr>
      </w:pPr>
      <w:r w:rsidRPr="003973CD">
        <w:rPr>
          <w:b/>
        </w:rPr>
        <w:t>{</w:t>
      </w:r>
    </w:p>
    <w:p w:rsidR="00124BF3" w:rsidRPr="003973CD" w:rsidRDefault="00575DDE" w:rsidP="00FD7560">
      <w:pPr>
        <w:pStyle w:val="ppCodeIndent"/>
        <w:rPr>
          <w:b/>
        </w:rPr>
      </w:pPr>
      <w:r w:rsidRPr="003973CD">
        <w:rPr>
          <w:b/>
        </w:rPr>
        <w:t xml:space="preserve">    </w:t>
      </w:r>
      <w:r w:rsidR="00124BF3" w:rsidRPr="003973CD">
        <w:rPr>
          <w:b/>
        </w:rPr>
        <w:t>_</w:t>
      </w:r>
      <w:proofErr w:type="spellStart"/>
      <w:r w:rsidR="00124BF3" w:rsidRPr="003973CD">
        <w:rPr>
          <w:b/>
        </w:rPr>
        <w:t>contactRepository</w:t>
      </w:r>
      <w:proofErr w:type="spellEnd"/>
      <w:r w:rsidRPr="003973CD">
        <w:rPr>
          <w:b/>
        </w:rPr>
        <w:t xml:space="preserve"> </w:t>
      </w:r>
      <w:r w:rsidR="00124BF3" w:rsidRPr="003973CD">
        <w:rPr>
          <w:b/>
        </w:rPr>
        <w:t>=</w:t>
      </w:r>
      <w:r w:rsidRPr="003973CD">
        <w:rPr>
          <w:b/>
        </w:rPr>
        <w:t xml:space="preserve"> </w:t>
      </w:r>
      <w:proofErr w:type="spellStart"/>
      <w:r w:rsidR="00124BF3" w:rsidRPr="003973CD">
        <w:rPr>
          <w:b/>
        </w:rPr>
        <w:t>contactRepo</w:t>
      </w:r>
      <w:proofErr w:type="spellEnd"/>
      <w:r w:rsidR="00124BF3" w:rsidRPr="003973CD">
        <w:rPr>
          <w:b/>
        </w:rPr>
        <w:t>;</w:t>
      </w:r>
    </w:p>
    <w:p w:rsidR="00124BF3" w:rsidRPr="003973CD" w:rsidRDefault="00124BF3" w:rsidP="00FD7560">
      <w:pPr>
        <w:pStyle w:val="ppCodeIndent"/>
        <w:rPr>
          <w:b/>
        </w:rPr>
      </w:pPr>
      <w:r w:rsidRPr="003973CD">
        <w:rPr>
          <w:b/>
        </w:rPr>
        <w:t>}</w:t>
      </w:r>
    </w:p>
    <w:p w:rsidR="00124BF3" w:rsidRPr="00124BF3" w:rsidRDefault="00124BF3" w:rsidP="008A54A0">
      <w:pPr>
        <w:pStyle w:val="ppBodyTextIndent"/>
      </w:pPr>
    </w:p>
    <w:p w:rsidR="001E546B" w:rsidRDefault="00EA7799" w:rsidP="00FD7560">
      <w:pPr>
        <w:pStyle w:val="ppNumberList"/>
      </w:pPr>
      <w:r>
        <w:t xml:space="preserve">Put a breakpoint on the constructor of the </w:t>
      </w:r>
      <w:proofErr w:type="spellStart"/>
      <w:r>
        <w:rPr>
          <w:b/>
        </w:rPr>
        <w:t>HomeController</w:t>
      </w:r>
      <w:proofErr w:type="spellEnd"/>
      <w:r>
        <w:t xml:space="preserve"> class. Press F5 to begin a debugging session and note that the breakpoint </w:t>
      </w:r>
      <w:proofErr w:type="gramStart"/>
      <w:r>
        <w:t>is hit</w:t>
      </w:r>
      <w:proofErr w:type="gramEnd"/>
      <w:r>
        <w:t xml:space="preserve"> and an instance of the </w:t>
      </w:r>
      <w:proofErr w:type="spellStart"/>
      <w:r>
        <w:rPr>
          <w:b/>
        </w:rPr>
        <w:t>ContactRepository</w:t>
      </w:r>
      <w:proofErr w:type="spellEnd"/>
      <w:r>
        <w:t xml:space="preserve"> c</w:t>
      </w:r>
      <w:r w:rsidR="00A97CE8">
        <w:t>lass has been passed to it.</w:t>
      </w:r>
    </w:p>
    <w:p w:rsidR="00EA7799" w:rsidRDefault="00486E71" w:rsidP="00FD7560">
      <w:pPr>
        <w:pStyle w:val="ppFigureIndent"/>
      </w:pPr>
      <w:r w:rsidRPr="00FD7560">
        <w:rPr>
          <w:noProof/>
          <w:lang w:bidi="ar-SA"/>
        </w:rPr>
        <w:drawing>
          <wp:inline distT="0" distB="0" distL="0" distR="0" wp14:anchorId="2664A491" wp14:editId="7E0A0F1C">
            <wp:extent cx="5943600" cy="15608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560830"/>
                    </a:xfrm>
                    <a:prstGeom prst="rect">
                      <a:avLst/>
                    </a:prstGeom>
                  </pic:spPr>
                </pic:pic>
              </a:graphicData>
            </a:graphic>
          </wp:inline>
        </w:drawing>
      </w:r>
    </w:p>
    <w:p w:rsidR="00486E71" w:rsidRDefault="00486E71" w:rsidP="00FD7560">
      <w:pPr>
        <w:pStyle w:val="ppFigureNumberIndent"/>
      </w:pPr>
      <w:r w:rsidRPr="00FD7560">
        <w:t>Figure</w:t>
      </w:r>
      <w:r>
        <w:t xml:space="preserve"> </w:t>
      </w:r>
      <w:fldSimple w:instr=" SEQ Figure \* ARABIC ">
        <w:r w:rsidR="00DD5F2F">
          <w:rPr>
            <w:noProof/>
          </w:rPr>
          <w:t>23</w:t>
        </w:r>
      </w:fldSimple>
    </w:p>
    <w:p w:rsidR="00486E71" w:rsidRDefault="00486E71" w:rsidP="00FD7560">
      <w:pPr>
        <w:pStyle w:val="ppFigureCaptionIndent"/>
      </w:pPr>
      <w:r>
        <w:t xml:space="preserve">The </w:t>
      </w:r>
      <w:proofErr w:type="spellStart"/>
      <w:r w:rsidRPr="00FD7560">
        <w:t>HomeController</w:t>
      </w:r>
      <w:proofErr w:type="spellEnd"/>
      <w:r>
        <w:t xml:space="preserve"> when passed a service instance via Dependency Injection</w:t>
      </w:r>
    </w:p>
    <w:p w:rsidR="00A97CE8" w:rsidRPr="00A97CE8" w:rsidRDefault="00A97CE8" w:rsidP="00A97CE8">
      <w:pPr>
        <w:pStyle w:val="ppBodyTextIndent"/>
      </w:pPr>
    </w:p>
    <w:p w:rsidR="001843A4" w:rsidRDefault="001843A4" w:rsidP="00FD7560">
      <w:pPr>
        <w:pStyle w:val="ppNumberList"/>
      </w:pPr>
      <w:r>
        <w:t xml:space="preserve">Add a reference to </w:t>
      </w:r>
      <w:proofErr w:type="spellStart"/>
      <w:r>
        <w:rPr>
          <w:b/>
        </w:rPr>
        <w:t>System.Reflection.Context</w:t>
      </w:r>
      <w:proofErr w:type="spellEnd"/>
      <w:r>
        <w:t xml:space="preserve"> to the project.</w:t>
      </w:r>
    </w:p>
    <w:p w:rsidR="001843A4" w:rsidRDefault="001843A4" w:rsidP="00FD7560">
      <w:pPr>
        <w:pStyle w:val="ppFigureIndent"/>
      </w:pPr>
      <w:r w:rsidRPr="00FD7560">
        <w:rPr>
          <w:noProof/>
          <w:lang w:bidi="ar-SA"/>
        </w:rPr>
        <w:lastRenderedPageBreak/>
        <w:drawing>
          <wp:inline distT="0" distB="0" distL="0" distR="0" wp14:anchorId="62F2AD77" wp14:editId="12F597A8">
            <wp:extent cx="4675190" cy="3216166"/>
            <wp:effectExtent l="0" t="0" r="0" b="3810"/>
            <wp:docPr id="25" name="Picture 25" descr="C:\Users\bradyg\AppData\Local\Temp\SNAGHTML2b9e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adyg\AppData\Local\Temp\SNAGHTML2b9e4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7834" cy="3217985"/>
                    </a:xfrm>
                    <a:prstGeom prst="rect">
                      <a:avLst/>
                    </a:prstGeom>
                    <a:noFill/>
                    <a:ln>
                      <a:noFill/>
                    </a:ln>
                  </pic:spPr>
                </pic:pic>
              </a:graphicData>
            </a:graphic>
          </wp:inline>
        </w:drawing>
      </w:r>
    </w:p>
    <w:p w:rsidR="001843A4" w:rsidRDefault="001843A4" w:rsidP="00FD7560">
      <w:pPr>
        <w:pStyle w:val="ppFigureNumberIndent"/>
      </w:pPr>
      <w:r w:rsidRPr="00FD7560">
        <w:t>Figure</w:t>
      </w:r>
      <w:r>
        <w:t xml:space="preserve"> </w:t>
      </w:r>
      <w:fldSimple w:instr=" SEQ Figure \* ARABIC ">
        <w:r w:rsidR="00DD5F2F">
          <w:rPr>
            <w:noProof/>
          </w:rPr>
          <w:t>24</w:t>
        </w:r>
      </w:fldSimple>
    </w:p>
    <w:p w:rsidR="001843A4" w:rsidRDefault="001843A4" w:rsidP="00FD7560">
      <w:pPr>
        <w:pStyle w:val="ppFigureCaptionIndent"/>
      </w:pPr>
      <w:r>
        <w:t xml:space="preserve">Adding a </w:t>
      </w:r>
      <w:r w:rsidRPr="00FD7560">
        <w:t>reference</w:t>
      </w:r>
    </w:p>
    <w:p w:rsidR="00A97CE8" w:rsidRPr="00A97CE8" w:rsidRDefault="00A97CE8" w:rsidP="00A97CE8">
      <w:pPr>
        <w:pStyle w:val="ppBodyTextIndent"/>
      </w:pPr>
    </w:p>
    <w:p w:rsidR="006D6B7E" w:rsidRDefault="00DB6093" w:rsidP="00FD7560">
      <w:pPr>
        <w:pStyle w:val="ppNumberList"/>
      </w:pPr>
      <w:r>
        <w:t xml:space="preserve">Open the </w:t>
      </w:r>
      <w:proofErr w:type="spellStart"/>
      <w:r w:rsidR="0019408D">
        <w:rPr>
          <w:b/>
        </w:rPr>
        <w:t>Global.asax</w:t>
      </w:r>
      <w:r>
        <w:rPr>
          <w:b/>
        </w:rPr>
        <w:t>.cs</w:t>
      </w:r>
      <w:proofErr w:type="spellEnd"/>
      <w:r>
        <w:t xml:space="preserve"> file in Visual Studio 11 if it </w:t>
      </w:r>
      <w:r w:rsidR="00E21D55">
        <w:t>is not</w:t>
      </w:r>
      <w:r>
        <w:t xml:space="preserve"> already open in the IDE.</w:t>
      </w:r>
    </w:p>
    <w:p w:rsidR="00FD7560" w:rsidRDefault="001843A4" w:rsidP="00FD7560">
      <w:pPr>
        <w:pStyle w:val="ppNumberList"/>
      </w:pPr>
      <w:r>
        <w:t>Add the following namespaces to the list of namespace</w:t>
      </w:r>
      <w:r w:rsidR="00FD7560">
        <w:t>s already included in the file.</w:t>
      </w:r>
    </w:p>
    <w:p w:rsidR="001843A4" w:rsidRDefault="00BB6BAD" w:rsidP="00FD7560">
      <w:pPr>
        <w:pStyle w:val="ppBodyTextIndent"/>
      </w:pPr>
      <w:r>
        <w:t xml:space="preserve">(Code Snippet – </w:t>
      </w:r>
      <w:r w:rsidRPr="00404E71">
        <w:rPr>
          <w:i/>
        </w:rPr>
        <w:t>Web API Lab - Ex01 – Namespaces for MEF</w:t>
      </w:r>
      <w:r>
        <w:t>)</w:t>
      </w:r>
    </w:p>
    <w:p w:rsidR="001843A4" w:rsidRDefault="001843A4" w:rsidP="00FD7560">
      <w:pPr>
        <w:pStyle w:val="ppCodeLanguageIndent"/>
      </w:pPr>
      <w:r>
        <w:t>C#</w:t>
      </w:r>
    </w:p>
    <w:p w:rsidR="001843A4" w:rsidRPr="00495BA3" w:rsidRDefault="001843A4" w:rsidP="00FD7560">
      <w:pPr>
        <w:pStyle w:val="ppCodeIndent"/>
        <w:rPr>
          <w:b/>
        </w:rPr>
      </w:pPr>
      <w:r w:rsidRPr="00495BA3">
        <w:rPr>
          <w:b/>
          <w:color w:val="0000FF"/>
        </w:rPr>
        <w:t>using</w:t>
      </w:r>
      <w:r w:rsidR="00575DDE" w:rsidRPr="00495BA3">
        <w:rPr>
          <w:b/>
        </w:rPr>
        <w:t xml:space="preserve"> </w:t>
      </w:r>
      <w:proofErr w:type="spellStart"/>
      <w:r w:rsidRPr="00495BA3">
        <w:rPr>
          <w:b/>
        </w:rPr>
        <w:t>System.ComponentModel.Composition.Lightweight.Hosting</w:t>
      </w:r>
      <w:proofErr w:type="spellEnd"/>
      <w:r w:rsidRPr="00495BA3">
        <w:rPr>
          <w:b/>
        </w:rPr>
        <w:t>;</w:t>
      </w:r>
    </w:p>
    <w:p w:rsidR="001843A4" w:rsidRPr="00495BA3" w:rsidRDefault="001843A4" w:rsidP="00FD7560">
      <w:pPr>
        <w:pStyle w:val="ppCodeIndent"/>
        <w:rPr>
          <w:b/>
        </w:rPr>
      </w:pPr>
      <w:r w:rsidRPr="00495BA3">
        <w:rPr>
          <w:b/>
          <w:color w:val="0000FF"/>
        </w:rPr>
        <w:t>using</w:t>
      </w:r>
      <w:r w:rsidR="00575DDE" w:rsidRPr="00495BA3">
        <w:rPr>
          <w:b/>
        </w:rPr>
        <w:t xml:space="preserve"> </w:t>
      </w:r>
      <w:proofErr w:type="spellStart"/>
      <w:r w:rsidRPr="00495BA3">
        <w:rPr>
          <w:b/>
        </w:rPr>
        <w:t>System.ComponentModel.Composition.Registration</w:t>
      </w:r>
      <w:proofErr w:type="spellEnd"/>
      <w:r w:rsidRPr="00495BA3">
        <w:rPr>
          <w:b/>
        </w:rPr>
        <w:t>;</w:t>
      </w:r>
    </w:p>
    <w:p w:rsidR="001843A4" w:rsidRPr="00495BA3" w:rsidRDefault="001843A4" w:rsidP="00FD7560">
      <w:pPr>
        <w:pStyle w:val="ppCodeIndent"/>
        <w:rPr>
          <w:b/>
        </w:rPr>
      </w:pPr>
      <w:r w:rsidRPr="00495BA3">
        <w:rPr>
          <w:b/>
          <w:color w:val="0000FF"/>
        </w:rPr>
        <w:t>using</w:t>
      </w:r>
      <w:r w:rsidR="00575DDE" w:rsidRPr="00495BA3">
        <w:rPr>
          <w:b/>
        </w:rPr>
        <w:t xml:space="preserve"> </w:t>
      </w:r>
      <w:proofErr w:type="spellStart"/>
      <w:r w:rsidRPr="00495BA3">
        <w:rPr>
          <w:b/>
        </w:rPr>
        <w:t>System.ComponentModel.Composition.Web.Mvc</w:t>
      </w:r>
      <w:proofErr w:type="spellEnd"/>
      <w:r w:rsidRPr="00495BA3">
        <w:rPr>
          <w:b/>
        </w:rPr>
        <w:t>;</w:t>
      </w:r>
    </w:p>
    <w:p w:rsidR="001843A4" w:rsidRPr="001843A4" w:rsidRDefault="001843A4" w:rsidP="00FD7560">
      <w:pPr>
        <w:pStyle w:val="ppBodyTextIndent"/>
      </w:pPr>
    </w:p>
    <w:p w:rsidR="00FD7560" w:rsidRDefault="00063B12" w:rsidP="00FD7560">
      <w:pPr>
        <w:pStyle w:val="ppNumberList"/>
      </w:pPr>
      <w:r>
        <w:t>Replace the</w:t>
      </w:r>
      <w:r w:rsidR="0019408D">
        <w:t xml:space="preserve"> </w:t>
      </w:r>
      <w:proofErr w:type="spellStart"/>
      <w:r w:rsidR="0019408D">
        <w:rPr>
          <w:b/>
        </w:rPr>
        <w:t>Application_Start</w:t>
      </w:r>
      <w:proofErr w:type="spellEnd"/>
      <w:r w:rsidR="0019408D">
        <w:t xml:space="preserve"> method</w:t>
      </w:r>
      <w:r>
        <w:t xml:space="preserve"> with the following code. </w:t>
      </w:r>
      <w:r w:rsidR="00007275">
        <w:t xml:space="preserve">This code configures the MEF 2.0 runtime so that all controller classes – both standard MVC controllers </w:t>
      </w:r>
      <w:r w:rsidR="00007275">
        <w:rPr>
          <w:i/>
        </w:rPr>
        <w:t xml:space="preserve">and </w:t>
      </w:r>
      <w:r w:rsidR="00007275">
        <w:t>Web API controllers – can use the same MEF s</w:t>
      </w:r>
      <w:r w:rsidR="00A97CE8">
        <w:t>ervice injection functionality.</w:t>
      </w:r>
    </w:p>
    <w:p w:rsidR="00DB6093" w:rsidRDefault="00BB6BAD" w:rsidP="00FD7560">
      <w:pPr>
        <w:pStyle w:val="ppBodyTextIndent"/>
      </w:pPr>
      <w:r>
        <w:t xml:space="preserve">(Code Snippet – </w:t>
      </w:r>
      <w:r w:rsidRPr="00404E71">
        <w:rPr>
          <w:i/>
        </w:rPr>
        <w:t xml:space="preserve">Web API Lab - Ex01 – Global MEF </w:t>
      </w:r>
      <w:proofErr w:type="spellStart"/>
      <w:r w:rsidRPr="00404E71">
        <w:rPr>
          <w:i/>
        </w:rPr>
        <w:t>Wireup</w:t>
      </w:r>
      <w:proofErr w:type="spellEnd"/>
      <w:r>
        <w:t>)</w:t>
      </w:r>
    </w:p>
    <w:p w:rsidR="00DB6093" w:rsidRDefault="00DB6093" w:rsidP="00FD7560">
      <w:pPr>
        <w:pStyle w:val="ppCodeLanguageIndent"/>
      </w:pPr>
      <w:r>
        <w:t>C#</w:t>
      </w:r>
    </w:p>
    <w:p w:rsidR="00C9295B" w:rsidRPr="00495BA3" w:rsidRDefault="00C9295B" w:rsidP="00FD7560">
      <w:pPr>
        <w:pStyle w:val="ppCodeIndent"/>
        <w:rPr>
          <w:b/>
        </w:rPr>
      </w:pPr>
      <w:r w:rsidRPr="00495BA3">
        <w:rPr>
          <w:b/>
          <w:color w:val="0000FF"/>
        </w:rPr>
        <w:t>protected</w:t>
      </w:r>
      <w:r w:rsidR="00575DDE" w:rsidRPr="00495BA3">
        <w:rPr>
          <w:b/>
        </w:rPr>
        <w:t xml:space="preserve"> </w:t>
      </w:r>
      <w:r w:rsidRPr="00495BA3">
        <w:rPr>
          <w:b/>
          <w:color w:val="0000FF"/>
        </w:rPr>
        <w:t>void</w:t>
      </w:r>
      <w:r w:rsidR="00575DDE" w:rsidRPr="00495BA3">
        <w:rPr>
          <w:b/>
        </w:rPr>
        <w:t xml:space="preserve"> </w:t>
      </w:r>
      <w:proofErr w:type="spellStart"/>
      <w:r w:rsidRPr="00495BA3">
        <w:rPr>
          <w:b/>
        </w:rPr>
        <w:t>Application_Start</w:t>
      </w:r>
      <w:proofErr w:type="spellEnd"/>
      <w:r w:rsidRPr="00495BA3">
        <w:rPr>
          <w:b/>
        </w:rPr>
        <w:t>()</w:t>
      </w:r>
    </w:p>
    <w:p w:rsidR="00C9295B" w:rsidRPr="00495BA3" w:rsidRDefault="00C9295B" w:rsidP="00FD7560">
      <w:pPr>
        <w:pStyle w:val="ppCodeIndent"/>
        <w:rPr>
          <w:b/>
        </w:rPr>
      </w:pPr>
      <w:r w:rsidRPr="00495BA3">
        <w:rPr>
          <w:b/>
        </w:rPr>
        <w:t>{</w:t>
      </w:r>
    </w:p>
    <w:p w:rsidR="00C9295B" w:rsidRPr="00495BA3" w:rsidRDefault="00495BA3" w:rsidP="00FD7560">
      <w:pPr>
        <w:pStyle w:val="ppCodeIndent"/>
        <w:rPr>
          <w:b/>
        </w:rPr>
      </w:pPr>
      <w:r w:rsidRPr="00495BA3">
        <w:rPr>
          <w:b/>
        </w:rPr>
        <w:t xml:space="preserve">    </w:t>
      </w:r>
      <w:proofErr w:type="spellStart"/>
      <w:r w:rsidR="004D66BF" w:rsidRPr="00495BA3">
        <w:rPr>
          <w:rFonts w:eastAsiaTheme="minorHAnsi"/>
          <w:b/>
          <w:color w:val="2B91AF"/>
        </w:rPr>
        <w:t>AreaRegistration</w:t>
      </w:r>
      <w:r w:rsidR="00C9295B" w:rsidRPr="00495BA3">
        <w:rPr>
          <w:b/>
        </w:rPr>
        <w:t>.RegisterAllAreas</w:t>
      </w:r>
      <w:proofErr w:type="spellEnd"/>
      <w:r w:rsidR="00C9295B" w:rsidRPr="00495BA3">
        <w:rPr>
          <w:b/>
        </w:rPr>
        <w:t>();</w:t>
      </w:r>
    </w:p>
    <w:p w:rsidR="00C9295B" w:rsidRPr="00495BA3" w:rsidRDefault="00C9295B" w:rsidP="00FD7560">
      <w:pPr>
        <w:pStyle w:val="ppCodeIndent"/>
        <w:rPr>
          <w:b/>
        </w:rPr>
      </w:pPr>
      <w:r w:rsidRPr="00495BA3">
        <w:rPr>
          <w:b/>
        </w:rPr>
        <w:t xml:space="preserve"> </w:t>
      </w:r>
    </w:p>
    <w:p w:rsidR="00C9295B" w:rsidRPr="00495BA3" w:rsidRDefault="00495BA3" w:rsidP="00FD7560">
      <w:pPr>
        <w:pStyle w:val="ppCodeIndent"/>
        <w:rPr>
          <w:b/>
        </w:rPr>
      </w:pPr>
      <w:r w:rsidRPr="00495BA3">
        <w:rPr>
          <w:b/>
        </w:rPr>
        <w:t xml:space="preserve">    </w:t>
      </w:r>
      <w:proofErr w:type="spellStart"/>
      <w:r w:rsidR="00C9295B" w:rsidRPr="00495BA3">
        <w:rPr>
          <w:b/>
        </w:rPr>
        <w:t>RegisterGlobalFilters</w:t>
      </w:r>
      <w:proofErr w:type="spellEnd"/>
      <w:r w:rsidR="00C9295B" w:rsidRPr="00495BA3">
        <w:rPr>
          <w:b/>
        </w:rPr>
        <w:t>(</w:t>
      </w:r>
      <w:proofErr w:type="spellStart"/>
      <w:r w:rsidR="004D66BF" w:rsidRPr="00495BA3">
        <w:rPr>
          <w:rFonts w:eastAsiaTheme="minorHAnsi"/>
          <w:b/>
          <w:color w:val="2B91AF"/>
        </w:rPr>
        <w:t>GlobalFilters</w:t>
      </w:r>
      <w:r w:rsidR="00C9295B" w:rsidRPr="00495BA3">
        <w:rPr>
          <w:b/>
        </w:rPr>
        <w:t>.Filters</w:t>
      </w:r>
      <w:proofErr w:type="spellEnd"/>
      <w:r w:rsidR="00C9295B" w:rsidRPr="00495BA3">
        <w:rPr>
          <w:b/>
        </w:rPr>
        <w:t>);</w:t>
      </w:r>
    </w:p>
    <w:p w:rsidR="00C9295B" w:rsidRPr="00495BA3" w:rsidRDefault="00495BA3" w:rsidP="00FD7560">
      <w:pPr>
        <w:pStyle w:val="ppCodeIndent"/>
        <w:rPr>
          <w:b/>
        </w:rPr>
      </w:pPr>
      <w:r w:rsidRPr="00495BA3">
        <w:rPr>
          <w:b/>
        </w:rPr>
        <w:t xml:space="preserve">    </w:t>
      </w:r>
      <w:proofErr w:type="spellStart"/>
      <w:r w:rsidR="00C9295B" w:rsidRPr="00495BA3">
        <w:rPr>
          <w:b/>
        </w:rPr>
        <w:t>RegisterRoutes</w:t>
      </w:r>
      <w:proofErr w:type="spellEnd"/>
      <w:r w:rsidR="00C9295B" w:rsidRPr="00495BA3">
        <w:rPr>
          <w:b/>
        </w:rPr>
        <w:t>(</w:t>
      </w:r>
      <w:proofErr w:type="spellStart"/>
      <w:r w:rsidR="004D66BF" w:rsidRPr="00495BA3">
        <w:rPr>
          <w:rFonts w:eastAsiaTheme="minorHAnsi"/>
          <w:b/>
          <w:color w:val="2B91AF"/>
        </w:rPr>
        <w:t>RouteTable</w:t>
      </w:r>
      <w:r w:rsidR="00C9295B" w:rsidRPr="00495BA3">
        <w:rPr>
          <w:b/>
        </w:rPr>
        <w:t>.Routes</w:t>
      </w:r>
      <w:proofErr w:type="spellEnd"/>
      <w:r w:rsidR="00C9295B" w:rsidRPr="00495BA3">
        <w:rPr>
          <w:b/>
        </w:rPr>
        <w:t>);</w:t>
      </w:r>
    </w:p>
    <w:p w:rsidR="00C9295B" w:rsidRPr="00495BA3" w:rsidRDefault="00C9295B" w:rsidP="00FD7560">
      <w:pPr>
        <w:pStyle w:val="ppCodeIndent"/>
        <w:rPr>
          <w:b/>
        </w:rPr>
      </w:pPr>
      <w:r w:rsidRPr="00495BA3">
        <w:rPr>
          <w:b/>
        </w:rPr>
        <w:lastRenderedPageBreak/>
        <w:t xml:space="preserve"> </w:t>
      </w:r>
    </w:p>
    <w:p w:rsidR="00C9295B" w:rsidRPr="00495BA3" w:rsidRDefault="00575DDE" w:rsidP="00FD7560">
      <w:pPr>
        <w:pStyle w:val="ppCodeIndent"/>
        <w:rPr>
          <w:b/>
        </w:rPr>
      </w:pPr>
      <w:r w:rsidRPr="00495BA3">
        <w:rPr>
          <w:b/>
        </w:rPr>
        <w:t xml:space="preserve"> </w:t>
      </w:r>
      <w:proofErr w:type="spellStart"/>
      <w:r w:rsidR="00C9295B" w:rsidRPr="00495BA3">
        <w:rPr>
          <w:b/>
        </w:rPr>
        <w:t>var</w:t>
      </w:r>
      <w:proofErr w:type="spellEnd"/>
      <w:r w:rsidRPr="00495BA3">
        <w:rPr>
          <w:b/>
        </w:rPr>
        <w:t xml:space="preserve"> </w:t>
      </w:r>
      <w:r w:rsidR="00C9295B" w:rsidRPr="00495BA3">
        <w:rPr>
          <w:b/>
        </w:rPr>
        <w:t>conventions</w:t>
      </w:r>
      <w:r w:rsidRPr="00495BA3">
        <w:rPr>
          <w:b/>
        </w:rPr>
        <w:t xml:space="preserve"> </w:t>
      </w:r>
      <w:r w:rsidR="00C9295B" w:rsidRPr="00495BA3">
        <w:rPr>
          <w:b/>
        </w:rPr>
        <w:t>=</w:t>
      </w:r>
      <w:r w:rsidRPr="00495BA3">
        <w:rPr>
          <w:b/>
        </w:rPr>
        <w:t xml:space="preserve"> </w:t>
      </w:r>
      <w:r w:rsidR="00C9295B" w:rsidRPr="00495BA3">
        <w:rPr>
          <w:b/>
          <w:color w:val="0000FF"/>
        </w:rPr>
        <w:t>new</w:t>
      </w:r>
      <w:r w:rsidRPr="00495BA3">
        <w:rPr>
          <w:b/>
        </w:rPr>
        <w:t xml:space="preserve"> </w:t>
      </w:r>
      <w:proofErr w:type="spellStart"/>
      <w:r w:rsidR="004D66BF" w:rsidRPr="00495BA3">
        <w:rPr>
          <w:rFonts w:eastAsiaTheme="minorHAnsi"/>
          <w:b/>
          <w:color w:val="2B91AF"/>
        </w:rPr>
        <w:t>RegistrationBuilder</w:t>
      </w:r>
      <w:proofErr w:type="spellEnd"/>
      <w:r w:rsidR="004D66BF" w:rsidRPr="00495BA3">
        <w:rPr>
          <w:b/>
        </w:rPr>
        <w:t xml:space="preserve"> </w:t>
      </w:r>
      <w:r w:rsidR="00C9295B" w:rsidRPr="00495BA3">
        <w:rPr>
          <w:b/>
        </w:rPr>
        <w:t>();</w:t>
      </w:r>
    </w:p>
    <w:p w:rsidR="00C9295B" w:rsidRPr="00495BA3" w:rsidRDefault="00575DDE" w:rsidP="00FD7560">
      <w:pPr>
        <w:pStyle w:val="ppCodeIndent"/>
        <w:rPr>
          <w:b/>
        </w:rPr>
      </w:pPr>
      <w:r w:rsidRPr="00495BA3">
        <w:rPr>
          <w:b/>
        </w:rPr>
        <w:t xml:space="preserve"> </w:t>
      </w:r>
      <w:proofErr w:type="spellStart"/>
      <w:r w:rsidR="00C9295B" w:rsidRPr="00495BA3">
        <w:rPr>
          <w:b/>
        </w:rPr>
        <w:t>conventions.ForTypesDerivedFrom</w:t>
      </w:r>
      <w:proofErr w:type="spellEnd"/>
      <w:r w:rsidR="00C9295B" w:rsidRPr="00495BA3">
        <w:rPr>
          <w:b/>
        </w:rPr>
        <w:t>&lt;</w:t>
      </w:r>
      <w:proofErr w:type="spellStart"/>
      <w:r w:rsidR="004D66BF" w:rsidRPr="00495BA3">
        <w:rPr>
          <w:rFonts w:eastAsiaTheme="minorHAnsi"/>
          <w:b/>
          <w:color w:val="2B91AF"/>
        </w:rPr>
        <w:t>IController</w:t>
      </w:r>
      <w:proofErr w:type="spellEnd"/>
      <w:r w:rsidR="00C9295B" w:rsidRPr="00495BA3">
        <w:rPr>
          <w:b/>
        </w:rPr>
        <w:t>&gt;().Export();</w:t>
      </w:r>
    </w:p>
    <w:p w:rsidR="00C9295B" w:rsidRPr="00495BA3" w:rsidRDefault="00575DDE" w:rsidP="00FD7560">
      <w:pPr>
        <w:pStyle w:val="ppCodeIndent"/>
        <w:rPr>
          <w:b/>
        </w:rPr>
      </w:pPr>
      <w:r w:rsidRPr="00495BA3">
        <w:rPr>
          <w:b/>
        </w:rPr>
        <w:t xml:space="preserve"> </w:t>
      </w:r>
      <w:proofErr w:type="spellStart"/>
      <w:r w:rsidR="00C9295B" w:rsidRPr="00495BA3">
        <w:rPr>
          <w:b/>
        </w:rPr>
        <w:t>conventions.ForTypesDerivedFrom</w:t>
      </w:r>
      <w:proofErr w:type="spellEnd"/>
      <w:r w:rsidR="00C9295B" w:rsidRPr="00495BA3">
        <w:rPr>
          <w:b/>
        </w:rPr>
        <w:t>&lt;</w:t>
      </w:r>
      <w:proofErr w:type="spellStart"/>
      <w:r w:rsidR="004D66BF" w:rsidRPr="00495BA3">
        <w:rPr>
          <w:rFonts w:eastAsiaTheme="minorHAnsi"/>
          <w:b/>
          <w:color w:val="2B91AF"/>
        </w:rPr>
        <w:t>ApiController</w:t>
      </w:r>
      <w:proofErr w:type="spellEnd"/>
      <w:r w:rsidR="00C9295B" w:rsidRPr="00495BA3">
        <w:rPr>
          <w:b/>
        </w:rPr>
        <w:t>&gt;().Export();</w:t>
      </w:r>
    </w:p>
    <w:p w:rsidR="00C9295B" w:rsidRPr="00495BA3" w:rsidRDefault="00C9295B" w:rsidP="00FD7560">
      <w:pPr>
        <w:pStyle w:val="ppCodeIndent"/>
        <w:rPr>
          <w:b/>
        </w:rPr>
      </w:pPr>
      <w:r w:rsidRPr="00495BA3">
        <w:rPr>
          <w:b/>
        </w:rPr>
        <w:t xml:space="preserve"> </w:t>
      </w:r>
    </w:p>
    <w:p w:rsidR="00C9295B" w:rsidRPr="00495BA3" w:rsidRDefault="00575DDE" w:rsidP="00FD7560">
      <w:pPr>
        <w:pStyle w:val="ppCodeIndent"/>
        <w:rPr>
          <w:b/>
        </w:rPr>
      </w:pPr>
      <w:r w:rsidRPr="00495BA3">
        <w:rPr>
          <w:b/>
        </w:rPr>
        <w:t xml:space="preserve"> </w:t>
      </w:r>
      <w:r w:rsidR="00C9295B" w:rsidRPr="00495BA3">
        <w:rPr>
          <w:b/>
        </w:rPr>
        <w:t>conventions</w:t>
      </w:r>
    </w:p>
    <w:p w:rsidR="00C9295B" w:rsidRPr="00495BA3" w:rsidRDefault="00575DDE" w:rsidP="00FD7560">
      <w:pPr>
        <w:pStyle w:val="ppCodeIndent"/>
        <w:rPr>
          <w:b/>
        </w:rPr>
      </w:pPr>
      <w:r w:rsidRPr="00495BA3">
        <w:rPr>
          <w:b/>
        </w:rPr>
        <w:t xml:space="preserve">    </w:t>
      </w:r>
      <w:r w:rsidR="00C9295B" w:rsidRPr="00495BA3">
        <w:rPr>
          <w:b/>
        </w:rPr>
        <w:t>.</w:t>
      </w:r>
      <w:proofErr w:type="spellStart"/>
      <w:r w:rsidR="00C9295B" w:rsidRPr="00495BA3">
        <w:rPr>
          <w:b/>
        </w:rPr>
        <w:t>ForTypesMatching</w:t>
      </w:r>
      <w:proofErr w:type="spellEnd"/>
      <w:r w:rsidR="00C9295B" w:rsidRPr="00495BA3">
        <w:rPr>
          <w:b/>
        </w:rPr>
        <w:t>((t)</w:t>
      </w:r>
      <w:r w:rsidRPr="00495BA3">
        <w:rPr>
          <w:b/>
        </w:rPr>
        <w:t xml:space="preserve"> </w:t>
      </w:r>
      <w:r w:rsidR="00C9295B" w:rsidRPr="00495BA3">
        <w:rPr>
          <w:b/>
        </w:rPr>
        <w:t>=&gt;</w:t>
      </w:r>
      <w:r w:rsidRPr="00495BA3">
        <w:rPr>
          <w:b/>
        </w:rPr>
        <w:t xml:space="preserve"> </w:t>
      </w:r>
    </w:p>
    <w:p w:rsidR="00C9295B" w:rsidRPr="00495BA3" w:rsidRDefault="00575DDE" w:rsidP="00FD7560">
      <w:pPr>
        <w:pStyle w:val="ppCodeIndent"/>
        <w:rPr>
          <w:b/>
        </w:rPr>
      </w:pPr>
      <w:r w:rsidRPr="00495BA3">
        <w:rPr>
          <w:b/>
        </w:rPr>
        <w:t xml:space="preserve">        </w:t>
      </w:r>
      <w:proofErr w:type="spellStart"/>
      <w:r w:rsidR="00C9295B" w:rsidRPr="00495BA3">
        <w:rPr>
          <w:b/>
        </w:rPr>
        <w:t>t.Namespace</w:t>
      </w:r>
      <w:proofErr w:type="spellEnd"/>
      <w:r w:rsidRPr="00495BA3">
        <w:rPr>
          <w:b/>
        </w:rPr>
        <w:t xml:space="preserve"> </w:t>
      </w:r>
      <w:r w:rsidR="00C9295B" w:rsidRPr="00495BA3">
        <w:rPr>
          <w:b/>
        </w:rPr>
        <w:t>!=</w:t>
      </w:r>
      <w:r w:rsidRPr="00495BA3">
        <w:rPr>
          <w:b/>
        </w:rPr>
        <w:t xml:space="preserve"> </w:t>
      </w:r>
      <w:r w:rsidR="00C9295B" w:rsidRPr="00495BA3">
        <w:rPr>
          <w:b/>
          <w:color w:val="0000FF"/>
        </w:rPr>
        <w:t>null</w:t>
      </w:r>
      <w:r w:rsidRPr="00495BA3">
        <w:rPr>
          <w:b/>
        </w:rPr>
        <w:t xml:space="preserve"> </w:t>
      </w:r>
      <w:r w:rsidR="00C9295B" w:rsidRPr="00495BA3">
        <w:rPr>
          <w:b/>
        </w:rPr>
        <w:t>&amp;&amp;</w:t>
      </w:r>
      <w:r w:rsidRPr="00495BA3">
        <w:rPr>
          <w:b/>
        </w:rPr>
        <w:t xml:space="preserve"> </w:t>
      </w:r>
    </w:p>
    <w:p w:rsidR="00C9295B" w:rsidRPr="00495BA3" w:rsidRDefault="00575DDE" w:rsidP="00FD7560">
      <w:pPr>
        <w:pStyle w:val="ppCodeIndent"/>
        <w:rPr>
          <w:b/>
        </w:rPr>
      </w:pPr>
      <w:r w:rsidRPr="00495BA3">
        <w:rPr>
          <w:b/>
        </w:rPr>
        <w:t xml:space="preserve">            </w:t>
      </w:r>
      <w:r w:rsidR="00C9295B" w:rsidRPr="00495BA3">
        <w:rPr>
          <w:b/>
        </w:rPr>
        <w:t>(</w:t>
      </w:r>
      <w:proofErr w:type="spellStart"/>
      <w:proofErr w:type="gramStart"/>
      <w:r w:rsidR="00C9295B" w:rsidRPr="00495BA3">
        <w:rPr>
          <w:b/>
        </w:rPr>
        <w:t>t.Namespace.Contains</w:t>
      </w:r>
      <w:proofErr w:type="spellEnd"/>
      <w:r w:rsidR="00C9295B" w:rsidRPr="00495BA3">
        <w:rPr>
          <w:b/>
        </w:rPr>
        <w:t>(</w:t>
      </w:r>
      <w:proofErr w:type="gramEnd"/>
      <w:r w:rsidR="00C9295B" w:rsidRPr="00495BA3">
        <w:rPr>
          <w:b/>
          <w:color w:val="A31515"/>
        </w:rPr>
        <w:t>".Parts."</w:t>
      </w:r>
      <w:r w:rsidR="00C9295B" w:rsidRPr="00495BA3">
        <w:rPr>
          <w:b/>
        </w:rPr>
        <w:t>)</w:t>
      </w:r>
      <w:r w:rsidRPr="00495BA3">
        <w:rPr>
          <w:b/>
        </w:rPr>
        <w:t xml:space="preserve"> </w:t>
      </w:r>
      <w:r w:rsidR="00C9295B" w:rsidRPr="00495BA3">
        <w:rPr>
          <w:b/>
        </w:rPr>
        <w:t>||</w:t>
      </w:r>
      <w:r w:rsidRPr="00495BA3">
        <w:rPr>
          <w:b/>
        </w:rPr>
        <w:t xml:space="preserve"> </w:t>
      </w:r>
    </w:p>
    <w:p w:rsidR="00C9295B" w:rsidRPr="00495BA3" w:rsidRDefault="00575DDE" w:rsidP="00FD7560">
      <w:pPr>
        <w:pStyle w:val="ppCodeIndent"/>
        <w:rPr>
          <w:b/>
        </w:rPr>
      </w:pPr>
      <w:r w:rsidRPr="00495BA3">
        <w:rPr>
          <w:b/>
        </w:rPr>
        <w:t xml:space="preserve">                </w:t>
      </w:r>
      <w:proofErr w:type="spellStart"/>
      <w:r w:rsidR="00C9295B" w:rsidRPr="00495BA3">
        <w:rPr>
          <w:b/>
        </w:rPr>
        <w:t>t.Namespace.EndsWith</w:t>
      </w:r>
      <w:proofErr w:type="spellEnd"/>
      <w:r w:rsidR="00C9295B" w:rsidRPr="00495BA3">
        <w:rPr>
          <w:b/>
        </w:rPr>
        <w:t>(</w:t>
      </w:r>
      <w:r w:rsidR="00C9295B" w:rsidRPr="00495BA3">
        <w:rPr>
          <w:b/>
          <w:color w:val="A31515"/>
        </w:rPr>
        <w:t>"Parts"</w:t>
      </w:r>
      <w:r w:rsidR="00C9295B" w:rsidRPr="00495BA3">
        <w:rPr>
          <w:b/>
        </w:rPr>
        <w:t>)))</w:t>
      </w:r>
    </w:p>
    <w:p w:rsidR="00C9295B" w:rsidRPr="00495BA3" w:rsidRDefault="00575DDE" w:rsidP="00FD7560">
      <w:pPr>
        <w:pStyle w:val="ppCodeIndent"/>
        <w:rPr>
          <w:b/>
        </w:rPr>
      </w:pPr>
      <w:r w:rsidRPr="00495BA3">
        <w:rPr>
          <w:b/>
        </w:rPr>
        <w:t xml:space="preserve">        </w:t>
      </w:r>
      <w:r w:rsidR="00C9295B" w:rsidRPr="00495BA3">
        <w:rPr>
          <w:b/>
        </w:rPr>
        <w:t>.Export()</w:t>
      </w:r>
    </w:p>
    <w:p w:rsidR="00C9295B" w:rsidRPr="00495BA3" w:rsidRDefault="00575DDE" w:rsidP="00FD7560">
      <w:pPr>
        <w:pStyle w:val="ppCodeIndent"/>
        <w:rPr>
          <w:b/>
        </w:rPr>
      </w:pPr>
      <w:r w:rsidRPr="00495BA3">
        <w:rPr>
          <w:b/>
        </w:rPr>
        <w:t xml:space="preserve">        </w:t>
      </w:r>
      <w:r w:rsidR="00C9295B" w:rsidRPr="00495BA3">
        <w:rPr>
          <w:b/>
        </w:rPr>
        <w:t>.</w:t>
      </w:r>
      <w:proofErr w:type="spellStart"/>
      <w:r w:rsidR="00C9295B" w:rsidRPr="00495BA3">
        <w:rPr>
          <w:b/>
        </w:rPr>
        <w:t>ExportInterfaces</w:t>
      </w:r>
      <w:proofErr w:type="spellEnd"/>
      <w:r w:rsidR="00C9295B" w:rsidRPr="00495BA3">
        <w:rPr>
          <w:b/>
        </w:rPr>
        <w:t>();</w:t>
      </w:r>
    </w:p>
    <w:p w:rsidR="00C9295B" w:rsidRPr="00495BA3" w:rsidRDefault="00C9295B" w:rsidP="00FD7560">
      <w:pPr>
        <w:pStyle w:val="ppCodeIndent"/>
        <w:rPr>
          <w:b/>
        </w:rPr>
      </w:pPr>
      <w:r w:rsidRPr="00495BA3">
        <w:rPr>
          <w:b/>
        </w:rPr>
        <w:t xml:space="preserve"> </w:t>
      </w:r>
    </w:p>
    <w:p w:rsidR="00C9295B" w:rsidRPr="00495BA3" w:rsidRDefault="00575DDE" w:rsidP="00FD7560">
      <w:pPr>
        <w:pStyle w:val="ppCodeIndent"/>
        <w:rPr>
          <w:b/>
        </w:rPr>
      </w:pPr>
      <w:r w:rsidRPr="00495BA3">
        <w:rPr>
          <w:b/>
        </w:rPr>
        <w:t xml:space="preserve"> </w:t>
      </w:r>
      <w:proofErr w:type="spellStart"/>
      <w:r w:rsidR="004D66BF" w:rsidRPr="00495BA3">
        <w:rPr>
          <w:rFonts w:eastAsiaTheme="minorHAnsi"/>
          <w:b/>
          <w:color w:val="2B91AF"/>
        </w:rPr>
        <w:t>CompositionProvider</w:t>
      </w:r>
      <w:r w:rsidR="00C9295B" w:rsidRPr="00495BA3">
        <w:rPr>
          <w:b/>
        </w:rPr>
        <w:t>.SetConfiguration</w:t>
      </w:r>
      <w:proofErr w:type="spellEnd"/>
      <w:r w:rsidR="00C9295B" w:rsidRPr="00495BA3">
        <w:rPr>
          <w:b/>
        </w:rPr>
        <w:t>(</w:t>
      </w:r>
    </w:p>
    <w:p w:rsidR="00C9295B" w:rsidRPr="00495BA3" w:rsidRDefault="00575DDE" w:rsidP="00FD7560">
      <w:pPr>
        <w:pStyle w:val="ppCodeIndent"/>
        <w:rPr>
          <w:b/>
        </w:rPr>
      </w:pPr>
      <w:r w:rsidRPr="00495BA3">
        <w:rPr>
          <w:b/>
        </w:rPr>
        <w:t xml:space="preserve">    </w:t>
      </w:r>
      <w:r w:rsidR="00696E3F" w:rsidRPr="00495BA3">
        <w:rPr>
          <w:b/>
        </w:rPr>
        <w:t xml:space="preserve"> </w:t>
      </w:r>
      <w:r w:rsidR="00C9295B" w:rsidRPr="00495BA3">
        <w:rPr>
          <w:b/>
          <w:color w:val="0000FF"/>
        </w:rPr>
        <w:t>new</w:t>
      </w:r>
      <w:r w:rsidRPr="00495BA3">
        <w:rPr>
          <w:b/>
        </w:rPr>
        <w:t xml:space="preserve"> </w:t>
      </w:r>
      <w:proofErr w:type="spellStart"/>
      <w:r w:rsidR="004D66BF" w:rsidRPr="00495BA3">
        <w:rPr>
          <w:rFonts w:eastAsiaTheme="minorHAnsi"/>
          <w:b/>
          <w:color w:val="2B91AF"/>
        </w:rPr>
        <w:t>ContainerConfiguration</w:t>
      </w:r>
      <w:proofErr w:type="spellEnd"/>
      <w:r w:rsidR="00C9295B" w:rsidRPr="00495BA3">
        <w:rPr>
          <w:b/>
        </w:rPr>
        <w:t>()</w:t>
      </w:r>
    </w:p>
    <w:p w:rsidR="00C9295B" w:rsidRPr="00495BA3" w:rsidRDefault="00575DDE" w:rsidP="00FD7560">
      <w:pPr>
        <w:pStyle w:val="ppCodeIndent"/>
        <w:rPr>
          <w:b/>
        </w:rPr>
      </w:pPr>
      <w:r w:rsidRPr="00495BA3">
        <w:rPr>
          <w:b/>
        </w:rPr>
        <w:t xml:space="preserve">        </w:t>
      </w:r>
      <w:r w:rsidR="00C9295B" w:rsidRPr="00495BA3">
        <w:rPr>
          <w:b/>
        </w:rPr>
        <w:t>.</w:t>
      </w:r>
      <w:proofErr w:type="spellStart"/>
      <w:r w:rsidR="00C9295B" w:rsidRPr="00495BA3">
        <w:rPr>
          <w:b/>
        </w:rPr>
        <w:t>WithAssembly</w:t>
      </w:r>
      <w:proofErr w:type="spellEnd"/>
      <w:r w:rsidR="00C9295B" w:rsidRPr="00495BA3">
        <w:rPr>
          <w:b/>
        </w:rPr>
        <w:t>(</w:t>
      </w:r>
      <w:proofErr w:type="spellStart"/>
      <w:r w:rsidR="00C9295B" w:rsidRPr="00495BA3">
        <w:rPr>
          <w:b/>
          <w:color w:val="0000FF"/>
        </w:rPr>
        <w:t>typeof</w:t>
      </w:r>
      <w:proofErr w:type="spellEnd"/>
      <w:r w:rsidR="00C9295B" w:rsidRPr="00495BA3">
        <w:rPr>
          <w:b/>
        </w:rPr>
        <w:t>(</w:t>
      </w:r>
      <w:proofErr w:type="spellStart"/>
      <w:r w:rsidR="004D66BF" w:rsidRPr="00495BA3">
        <w:rPr>
          <w:rFonts w:eastAsiaTheme="minorHAnsi"/>
          <w:b/>
          <w:color w:val="2B91AF"/>
        </w:rPr>
        <w:t>WebApiApplication</w:t>
      </w:r>
      <w:proofErr w:type="spellEnd"/>
      <w:r w:rsidR="00C9295B" w:rsidRPr="00495BA3">
        <w:rPr>
          <w:b/>
        </w:rPr>
        <w:t>).Assembly,</w:t>
      </w:r>
      <w:r w:rsidRPr="00495BA3">
        <w:rPr>
          <w:b/>
        </w:rPr>
        <w:t xml:space="preserve"> </w:t>
      </w:r>
      <w:r w:rsidR="00C9295B" w:rsidRPr="00495BA3">
        <w:rPr>
          <w:b/>
        </w:rPr>
        <w:t>conventions)</w:t>
      </w:r>
    </w:p>
    <w:p w:rsidR="00C9295B" w:rsidRPr="00495BA3" w:rsidRDefault="00575DDE" w:rsidP="00FD7560">
      <w:pPr>
        <w:pStyle w:val="ppCodeIndent"/>
        <w:rPr>
          <w:b/>
        </w:rPr>
      </w:pPr>
      <w:r w:rsidRPr="00495BA3">
        <w:rPr>
          <w:b/>
        </w:rPr>
        <w:t xml:space="preserve">     </w:t>
      </w:r>
      <w:r w:rsidR="00C9295B" w:rsidRPr="00495BA3">
        <w:rPr>
          <w:b/>
        </w:rPr>
        <w:t>);</w:t>
      </w:r>
    </w:p>
    <w:p w:rsidR="00C9295B" w:rsidRPr="00495BA3" w:rsidRDefault="00C9295B" w:rsidP="00FD7560">
      <w:pPr>
        <w:pStyle w:val="ppCodeIndent"/>
        <w:rPr>
          <w:b/>
        </w:rPr>
      </w:pPr>
      <w:r w:rsidRPr="00495BA3">
        <w:rPr>
          <w:b/>
        </w:rPr>
        <w:t xml:space="preserve"> </w:t>
      </w:r>
    </w:p>
    <w:p w:rsidR="00C9295B" w:rsidRPr="00495BA3" w:rsidRDefault="00C5400D" w:rsidP="00FD7560">
      <w:pPr>
        <w:pStyle w:val="ppCodeIndent"/>
        <w:rPr>
          <w:b/>
        </w:rPr>
      </w:pPr>
      <w:proofErr w:type="spellStart"/>
      <w:r w:rsidRPr="00495BA3">
        <w:rPr>
          <w:rFonts w:eastAsiaTheme="minorHAnsi"/>
          <w:b/>
          <w:color w:val="2B91AF"/>
        </w:rPr>
        <w:t>GlobalConfiguration</w:t>
      </w:r>
      <w:r w:rsidR="00C9295B" w:rsidRPr="00495BA3">
        <w:rPr>
          <w:b/>
        </w:rPr>
        <w:t>.Configuration.ServiceResolver.SetResolver</w:t>
      </w:r>
      <w:proofErr w:type="spellEnd"/>
      <w:r w:rsidR="00C9295B" w:rsidRPr="00495BA3">
        <w:rPr>
          <w:b/>
        </w:rPr>
        <w:t>(</w:t>
      </w:r>
    </w:p>
    <w:p w:rsidR="00C9295B" w:rsidRPr="00495BA3" w:rsidRDefault="00696E3F" w:rsidP="00FD7560">
      <w:pPr>
        <w:pStyle w:val="ppCodeIndent"/>
        <w:rPr>
          <w:b/>
        </w:rPr>
      </w:pPr>
      <w:r w:rsidRPr="00495BA3">
        <w:rPr>
          <w:b/>
        </w:rPr>
        <w:t xml:space="preserve"> </w:t>
      </w:r>
      <w:r w:rsidR="00575DDE" w:rsidRPr="00495BA3">
        <w:rPr>
          <w:b/>
        </w:rPr>
        <w:t xml:space="preserve">    </w:t>
      </w:r>
      <w:r w:rsidR="00C9295B" w:rsidRPr="00495BA3">
        <w:rPr>
          <w:b/>
        </w:rPr>
        <w:t>t</w:t>
      </w:r>
      <w:r w:rsidR="00575DDE" w:rsidRPr="00495BA3">
        <w:rPr>
          <w:b/>
        </w:rPr>
        <w:t xml:space="preserve"> </w:t>
      </w:r>
      <w:r w:rsidR="00C9295B" w:rsidRPr="00495BA3">
        <w:rPr>
          <w:b/>
        </w:rPr>
        <w:t>=&gt;</w:t>
      </w:r>
      <w:r w:rsidR="00575DDE" w:rsidRPr="00495BA3">
        <w:rPr>
          <w:b/>
        </w:rPr>
        <w:t xml:space="preserve"> </w:t>
      </w:r>
      <w:proofErr w:type="spellStart"/>
      <w:r w:rsidR="00C5400D" w:rsidRPr="00495BA3">
        <w:rPr>
          <w:rFonts w:eastAsiaTheme="minorHAnsi"/>
          <w:b/>
          <w:color w:val="2B91AF"/>
        </w:rPr>
        <w:t>DependencyResolver</w:t>
      </w:r>
      <w:r w:rsidR="00C9295B" w:rsidRPr="00495BA3">
        <w:rPr>
          <w:b/>
        </w:rPr>
        <w:t>.Current.GetService</w:t>
      </w:r>
      <w:proofErr w:type="spellEnd"/>
      <w:r w:rsidR="00C9295B" w:rsidRPr="00495BA3">
        <w:rPr>
          <w:b/>
        </w:rPr>
        <w:t>(t),</w:t>
      </w:r>
    </w:p>
    <w:p w:rsidR="00C9295B" w:rsidRPr="00495BA3" w:rsidRDefault="00575DDE" w:rsidP="00FD7560">
      <w:pPr>
        <w:pStyle w:val="ppCodeIndent"/>
        <w:rPr>
          <w:b/>
        </w:rPr>
      </w:pPr>
      <w:r w:rsidRPr="00495BA3">
        <w:rPr>
          <w:b/>
        </w:rPr>
        <w:t xml:space="preserve"> </w:t>
      </w:r>
      <w:r w:rsidR="00696E3F" w:rsidRPr="00495BA3">
        <w:rPr>
          <w:b/>
        </w:rPr>
        <w:t xml:space="preserve"> </w:t>
      </w:r>
      <w:r w:rsidRPr="00495BA3">
        <w:rPr>
          <w:b/>
        </w:rPr>
        <w:t xml:space="preserve">   </w:t>
      </w:r>
      <w:r w:rsidR="00C9295B" w:rsidRPr="00495BA3">
        <w:rPr>
          <w:b/>
        </w:rPr>
        <w:t>t</w:t>
      </w:r>
      <w:r w:rsidRPr="00495BA3">
        <w:rPr>
          <w:b/>
        </w:rPr>
        <w:t xml:space="preserve"> </w:t>
      </w:r>
      <w:r w:rsidR="00C9295B" w:rsidRPr="00495BA3">
        <w:rPr>
          <w:b/>
        </w:rPr>
        <w:t>=&gt;</w:t>
      </w:r>
      <w:r w:rsidRPr="00495BA3">
        <w:rPr>
          <w:b/>
        </w:rPr>
        <w:t xml:space="preserve"> </w:t>
      </w:r>
      <w:proofErr w:type="spellStart"/>
      <w:r w:rsidR="00C5400D" w:rsidRPr="00495BA3">
        <w:rPr>
          <w:rFonts w:eastAsiaTheme="minorHAnsi"/>
          <w:b/>
          <w:color w:val="2B91AF"/>
        </w:rPr>
        <w:t>DependencyResolver</w:t>
      </w:r>
      <w:r w:rsidR="00C9295B" w:rsidRPr="00495BA3">
        <w:rPr>
          <w:b/>
        </w:rPr>
        <w:t>.Current.GetServices</w:t>
      </w:r>
      <w:proofErr w:type="spellEnd"/>
      <w:r w:rsidR="00C9295B" w:rsidRPr="00495BA3">
        <w:rPr>
          <w:b/>
        </w:rPr>
        <w:t>(t)</w:t>
      </w:r>
    </w:p>
    <w:p w:rsidR="00C9295B" w:rsidRPr="00495BA3" w:rsidRDefault="00575DDE" w:rsidP="00FD7560">
      <w:pPr>
        <w:pStyle w:val="ppCodeIndent"/>
        <w:rPr>
          <w:b/>
        </w:rPr>
      </w:pPr>
      <w:r w:rsidRPr="00495BA3">
        <w:rPr>
          <w:b/>
        </w:rPr>
        <w:t xml:space="preserve">    </w:t>
      </w:r>
      <w:r w:rsidR="00696E3F" w:rsidRPr="00495BA3">
        <w:rPr>
          <w:b/>
        </w:rPr>
        <w:t xml:space="preserve"> </w:t>
      </w:r>
      <w:r w:rsidR="00C9295B" w:rsidRPr="00495BA3">
        <w:rPr>
          <w:b/>
        </w:rPr>
        <w:t>);</w:t>
      </w:r>
    </w:p>
    <w:p w:rsidR="00DB6093" w:rsidRPr="00495BA3" w:rsidRDefault="00C9295B" w:rsidP="00FD7560">
      <w:pPr>
        <w:pStyle w:val="ppCodeIndent"/>
        <w:rPr>
          <w:rFonts w:eastAsiaTheme="minorHAnsi"/>
          <w:b/>
        </w:rPr>
      </w:pPr>
      <w:r w:rsidRPr="00495BA3">
        <w:rPr>
          <w:b/>
        </w:rPr>
        <w:t>}</w:t>
      </w:r>
    </w:p>
    <w:p w:rsidR="00DB6093" w:rsidRPr="00DB6093" w:rsidRDefault="00DB6093" w:rsidP="00FD7560">
      <w:pPr>
        <w:pStyle w:val="ppBodyTextIndent"/>
      </w:pPr>
    </w:p>
    <w:p w:rsidR="00380F5C" w:rsidRDefault="00CF7058" w:rsidP="00FD7560">
      <w:pPr>
        <w:pStyle w:val="ppNoteIndent"/>
      </w:pPr>
      <w:r w:rsidRPr="00FD7560">
        <w:rPr>
          <w:b/>
        </w:rPr>
        <w:t>Note:</w:t>
      </w:r>
      <w:r w:rsidRPr="00FD7560">
        <w:t xml:space="preserve"> This step is necessary at the time of the Visual Studio 11 beta release. Future releases will probably enhance automatic support for Web API and reduce the code required to wire M</w:t>
      </w:r>
      <w:r w:rsidR="00FD7560">
        <w:t>EF 2.0 up to those controllers.</w:t>
      </w:r>
    </w:p>
    <w:p w:rsidR="00FD7560" w:rsidRPr="00FD7560" w:rsidRDefault="00FD7560" w:rsidP="00FD7560">
      <w:pPr>
        <w:pStyle w:val="ppBodyTextIndent"/>
      </w:pPr>
    </w:p>
    <w:p w:rsidR="00A64FAB" w:rsidRDefault="00A64FAB" w:rsidP="00FD7560">
      <w:pPr>
        <w:pStyle w:val="ppNumberList"/>
      </w:pPr>
      <w:r>
        <w:t xml:space="preserve">Open the </w:t>
      </w:r>
      <w:proofErr w:type="spellStart"/>
      <w:r>
        <w:rPr>
          <w:b/>
        </w:rPr>
        <w:t>ContactController.cs</w:t>
      </w:r>
      <w:proofErr w:type="spellEnd"/>
      <w:r>
        <w:t xml:space="preserve"> </w:t>
      </w:r>
      <w:r w:rsidR="00653C5F">
        <w:t>file if it is not already open.</w:t>
      </w:r>
    </w:p>
    <w:p w:rsidR="00A64FAB" w:rsidRDefault="00A64FAB" w:rsidP="00FD7560">
      <w:pPr>
        <w:pStyle w:val="ppNumberList"/>
      </w:pPr>
      <w:r>
        <w:t>Add the following using statement to the namespace d</w:t>
      </w:r>
      <w:r w:rsidR="00A97CE8">
        <w:t>eclaration section of the file.</w:t>
      </w:r>
    </w:p>
    <w:p w:rsidR="00A64FAB" w:rsidRDefault="00A64FAB" w:rsidP="00FD7560">
      <w:pPr>
        <w:pStyle w:val="ppCodeLanguageIndent"/>
      </w:pPr>
      <w:r>
        <w:t>C#</w:t>
      </w:r>
    </w:p>
    <w:p w:rsidR="00A64FAB" w:rsidRDefault="00A64FAB" w:rsidP="00FD7560">
      <w:pPr>
        <w:pStyle w:val="ppCodeIndent"/>
      </w:pPr>
      <w:r>
        <w:rPr>
          <w:color w:val="0000FF"/>
        </w:rPr>
        <w:t>using</w:t>
      </w:r>
      <w:r w:rsidR="00575DDE">
        <w:t xml:space="preserve"> </w:t>
      </w:r>
      <w:proofErr w:type="spellStart"/>
      <w:r>
        <w:t>ContactManager.Parts</w:t>
      </w:r>
      <w:proofErr w:type="spellEnd"/>
      <w:r>
        <w:t>;</w:t>
      </w:r>
    </w:p>
    <w:p w:rsidR="008B729F" w:rsidRDefault="008B729F" w:rsidP="008A54A0">
      <w:pPr>
        <w:pStyle w:val="ppBodyTextIndent"/>
      </w:pPr>
    </w:p>
    <w:p w:rsidR="00FD7560" w:rsidRDefault="002F5AC4" w:rsidP="00FD7560">
      <w:pPr>
        <w:pStyle w:val="ppNumberList"/>
      </w:pPr>
      <w:r>
        <w:t xml:space="preserve">Change the </w:t>
      </w:r>
      <w:proofErr w:type="spellStart"/>
      <w:r>
        <w:rPr>
          <w:b/>
        </w:rPr>
        <w:t>ContactController</w:t>
      </w:r>
      <w:r w:rsidRPr="008618A4">
        <w:rPr>
          <w:b/>
        </w:rPr>
        <w:t>.cs</w:t>
      </w:r>
      <w:proofErr w:type="spellEnd"/>
      <w:r>
        <w:t xml:space="preserve"> code so that it supports constructor injection and add a private field to represent the instance supplied at construction, so that the rest of the class members can make use of the service implementation</w:t>
      </w:r>
      <w:r w:rsidR="00E051E6">
        <w:t xml:space="preserve"> already in use by the </w:t>
      </w:r>
      <w:proofErr w:type="spellStart"/>
      <w:r w:rsidR="00E051E6">
        <w:t>HomeController</w:t>
      </w:r>
      <w:proofErr w:type="spellEnd"/>
      <w:r w:rsidR="00E051E6">
        <w:t xml:space="preserve"> class</w:t>
      </w:r>
      <w:r w:rsidR="00880469">
        <w:t>.</w:t>
      </w:r>
    </w:p>
    <w:p w:rsidR="00CB747C" w:rsidRDefault="00512410" w:rsidP="00FD7560">
      <w:pPr>
        <w:pStyle w:val="ppBodyTextIndent"/>
      </w:pPr>
      <w:r>
        <w:t xml:space="preserve">(Code Snippet – </w:t>
      </w:r>
      <w:r w:rsidRPr="00404E71">
        <w:rPr>
          <w:i/>
        </w:rPr>
        <w:t>Web API Lab - Ex01 – Contact Controller</w:t>
      </w:r>
      <w:r>
        <w:t>)</w:t>
      </w:r>
    </w:p>
    <w:p w:rsidR="00880469" w:rsidRDefault="00157306" w:rsidP="00FD7560">
      <w:pPr>
        <w:pStyle w:val="ppCodeLanguageIndent"/>
      </w:pPr>
      <w:r>
        <w:t>C#</w:t>
      </w:r>
    </w:p>
    <w:p w:rsidR="00157306" w:rsidRPr="00495BA3" w:rsidRDefault="00157306" w:rsidP="00FD7560">
      <w:pPr>
        <w:pStyle w:val="ppCodeIndent"/>
        <w:rPr>
          <w:b/>
        </w:rPr>
      </w:pPr>
      <w:r w:rsidRPr="00495BA3">
        <w:rPr>
          <w:b/>
          <w:color w:val="0000FF"/>
        </w:rPr>
        <w:t>public</w:t>
      </w:r>
      <w:r w:rsidR="00575DDE" w:rsidRPr="00495BA3">
        <w:rPr>
          <w:b/>
        </w:rPr>
        <w:t xml:space="preserve"> </w:t>
      </w:r>
      <w:r w:rsidRPr="00495BA3">
        <w:rPr>
          <w:b/>
          <w:color w:val="0000FF"/>
        </w:rPr>
        <w:t>class</w:t>
      </w:r>
      <w:r w:rsidR="00575DDE" w:rsidRPr="00495BA3">
        <w:rPr>
          <w:b/>
        </w:rPr>
        <w:t xml:space="preserve"> </w:t>
      </w:r>
      <w:proofErr w:type="spellStart"/>
      <w:r w:rsidRPr="00495BA3">
        <w:rPr>
          <w:b/>
          <w:color w:val="2B91AF"/>
        </w:rPr>
        <w:t>ContactController</w:t>
      </w:r>
      <w:proofErr w:type="spellEnd"/>
      <w:r w:rsidR="00575DDE" w:rsidRPr="00495BA3">
        <w:rPr>
          <w:b/>
        </w:rPr>
        <w:t xml:space="preserve"> </w:t>
      </w:r>
      <w:r w:rsidRPr="00495BA3">
        <w:rPr>
          <w:b/>
        </w:rPr>
        <w:t>:</w:t>
      </w:r>
      <w:r w:rsidR="00575DDE" w:rsidRPr="00495BA3">
        <w:rPr>
          <w:b/>
        </w:rPr>
        <w:t xml:space="preserve"> </w:t>
      </w:r>
      <w:proofErr w:type="spellStart"/>
      <w:r w:rsidRPr="00495BA3">
        <w:rPr>
          <w:b/>
        </w:rPr>
        <w:t>ApiController</w:t>
      </w:r>
      <w:proofErr w:type="spellEnd"/>
    </w:p>
    <w:p w:rsidR="00157306" w:rsidRPr="00495BA3" w:rsidRDefault="00157306" w:rsidP="00FD7560">
      <w:pPr>
        <w:pStyle w:val="ppCodeIndent"/>
        <w:rPr>
          <w:b/>
        </w:rPr>
      </w:pPr>
      <w:r w:rsidRPr="00495BA3">
        <w:rPr>
          <w:b/>
        </w:rPr>
        <w:lastRenderedPageBreak/>
        <w:t>{</w:t>
      </w:r>
    </w:p>
    <w:p w:rsidR="00157306" w:rsidRPr="00495BA3" w:rsidRDefault="00575DDE" w:rsidP="00FD7560">
      <w:pPr>
        <w:pStyle w:val="ppCodeIndent"/>
        <w:rPr>
          <w:b/>
        </w:rPr>
      </w:pPr>
      <w:r w:rsidRPr="00495BA3">
        <w:rPr>
          <w:b/>
        </w:rPr>
        <w:t xml:space="preserve">    </w:t>
      </w:r>
      <w:r w:rsidR="00157306" w:rsidRPr="00495BA3">
        <w:rPr>
          <w:b/>
          <w:color w:val="0000FF"/>
        </w:rPr>
        <w:t>private</w:t>
      </w:r>
      <w:r w:rsidRPr="00495BA3">
        <w:rPr>
          <w:b/>
        </w:rPr>
        <w:t xml:space="preserve"> </w:t>
      </w:r>
      <w:proofErr w:type="spellStart"/>
      <w:r w:rsidR="00A17FA7" w:rsidRPr="00495BA3">
        <w:rPr>
          <w:rFonts w:eastAsiaTheme="minorHAnsi"/>
          <w:b/>
          <w:color w:val="2B91AF"/>
          <w:highlight w:val="white"/>
        </w:rPr>
        <w:t>IContactRepository</w:t>
      </w:r>
      <w:proofErr w:type="spellEnd"/>
      <w:r w:rsidRPr="00495BA3">
        <w:rPr>
          <w:b/>
        </w:rPr>
        <w:t xml:space="preserve"> </w:t>
      </w:r>
      <w:r w:rsidR="00157306" w:rsidRPr="00495BA3">
        <w:rPr>
          <w:b/>
        </w:rPr>
        <w:t>_</w:t>
      </w:r>
      <w:proofErr w:type="spellStart"/>
      <w:r w:rsidR="00157306" w:rsidRPr="00495BA3">
        <w:rPr>
          <w:b/>
        </w:rPr>
        <w:t>contactRepository</w:t>
      </w:r>
      <w:proofErr w:type="spellEnd"/>
      <w:r w:rsidR="00157306" w:rsidRPr="00495BA3">
        <w:rPr>
          <w:b/>
        </w:rPr>
        <w:t>;</w:t>
      </w:r>
    </w:p>
    <w:p w:rsidR="00157306" w:rsidRPr="00495BA3" w:rsidRDefault="00157306" w:rsidP="00FD7560">
      <w:pPr>
        <w:pStyle w:val="ppCodeIndent"/>
        <w:rPr>
          <w:b/>
        </w:rPr>
      </w:pPr>
      <w:r w:rsidRPr="00495BA3">
        <w:rPr>
          <w:b/>
        </w:rPr>
        <w:t xml:space="preserve"> </w:t>
      </w:r>
    </w:p>
    <w:p w:rsidR="00157306" w:rsidRPr="00495BA3" w:rsidRDefault="00575DDE" w:rsidP="00FD7560">
      <w:pPr>
        <w:pStyle w:val="ppCodeIndent"/>
        <w:rPr>
          <w:b/>
        </w:rPr>
      </w:pPr>
      <w:r w:rsidRPr="00495BA3">
        <w:rPr>
          <w:b/>
        </w:rPr>
        <w:t xml:space="preserve">    </w:t>
      </w:r>
      <w:r w:rsidR="00157306" w:rsidRPr="00495BA3">
        <w:rPr>
          <w:b/>
          <w:color w:val="0000FF"/>
        </w:rPr>
        <w:t>public</w:t>
      </w:r>
      <w:r w:rsidRPr="00495BA3">
        <w:rPr>
          <w:b/>
        </w:rPr>
        <w:t xml:space="preserve"> </w:t>
      </w:r>
      <w:proofErr w:type="spellStart"/>
      <w:r w:rsidR="00157306" w:rsidRPr="00495BA3">
        <w:rPr>
          <w:b/>
        </w:rPr>
        <w:t>ContactController</w:t>
      </w:r>
      <w:proofErr w:type="spellEnd"/>
      <w:r w:rsidR="00157306" w:rsidRPr="00495BA3">
        <w:rPr>
          <w:b/>
        </w:rPr>
        <w:t>(</w:t>
      </w:r>
      <w:proofErr w:type="spellStart"/>
      <w:r w:rsidR="00A17FA7" w:rsidRPr="00495BA3">
        <w:rPr>
          <w:rFonts w:eastAsiaTheme="minorHAnsi"/>
          <w:b/>
          <w:color w:val="2B91AF"/>
          <w:highlight w:val="white"/>
        </w:rPr>
        <w:t>IContactRepository</w:t>
      </w:r>
      <w:proofErr w:type="spellEnd"/>
      <w:r w:rsidRPr="00495BA3">
        <w:rPr>
          <w:b/>
        </w:rPr>
        <w:t xml:space="preserve"> </w:t>
      </w:r>
      <w:proofErr w:type="spellStart"/>
      <w:r w:rsidR="00157306" w:rsidRPr="00495BA3">
        <w:rPr>
          <w:b/>
        </w:rPr>
        <w:t>contactRepo</w:t>
      </w:r>
      <w:proofErr w:type="spellEnd"/>
      <w:r w:rsidR="00157306" w:rsidRPr="00495BA3">
        <w:rPr>
          <w:b/>
        </w:rPr>
        <w:t>)</w:t>
      </w:r>
    </w:p>
    <w:p w:rsidR="00157306" w:rsidRPr="00495BA3" w:rsidRDefault="00575DDE" w:rsidP="00FD7560">
      <w:pPr>
        <w:pStyle w:val="ppCodeIndent"/>
        <w:rPr>
          <w:b/>
        </w:rPr>
      </w:pPr>
      <w:r w:rsidRPr="00495BA3">
        <w:rPr>
          <w:b/>
        </w:rPr>
        <w:t xml:space="preserve">    </w:t>
      </w:r>
      <w:r w:rsidR="00157306" w:rsidRPr="00495BA3">
        <w:rPr>
          <w:b/>
        </w:rPr>
        <w:t>{</w:t>
      </w:r>
    </w:p>
    <w:p w:rsidR="00157306" w:rsidRPr="00495BA3" w:rsidRDefault="00575DDE" w:rsidP="00FD7560">
      <w:pPr>
        <w:pStyle w:val="ppCodeIndent"/>
        <w:rPr>
          <w:b/>
        </w:rPr>
      </w:pPr>
      <w:r w:rsidRPr="00495BA3">
        <w:rPr>
          <w:b/>
        </w:rPr>
        <w:t xml:space="preserve">        </w:t>
      </w:r>
      <w:r w:rsidR="00157306" w:rsidRPr="00495BA3">
        <w:rPr>
          <w:b/>
        </w:rPr>
        <w:t>_</w:t>
      </w:r>
      <w:proofErr w:type="spellStart"/>
      <w:r w:rsidR="00157306" w:rsidRPr="00495BA3">
        <w:rPr>
          <w:b/>
        </w:rPr>
        <w:t>contactRepository</w:t>
      </w:r>
      <w:proofErr w:type="spellEnd"/>
      <w:r w:rsidRPr="00495BA3">
        <w:rPr>
          <w:b/>
        </w:rPr>
        <w:t xml:space="preserve"> </w:t>
      </w:r>
      <w:r w:rsidR="00157306" w:rsidRPr="00495BA3">
        <w:rPr>
          <w:b/>
        </w:rPr>
        <w:t>=</w:t>
      </w:r>
      <w:r w:rsidRPr="00495BA3">
        <w:rPr>
          <w:b/>
        </w:rPr>
        <w:t xml:space="preserve"> </w:t>
      </w:r>
      <w:proofErr w:type="spellStart"/>
      <w:r w:rsidR="00157306" w:rsidRPr="00495BA3">
        <w:rPr>
          <w:b/>
        </w:rPr>
        <w:t>contactRepo</w:t>
      </w:r>
      <w:proofErr w:type="spellEnd"/>
      <w:r w:rsidR="00157306" w:rsidRPr="00495BA3">
        <w:rPr>
          <w:b/>
        </w:rPr>
        <w:t>;</w:t>
      </w:r>
    </w:p>
    <w:p w:rsidR="00157306" w:rsidRPr="00495BA3" w:rsidRDefault="00575DDE" w:rsidP="00FD7560">
      <w:pPr>
        <w:pStyle w:val="ppCodeIndent"/>
        <w:rPr>
          <w:b/>
        </w:rPr>
      </w:pPr>
      <w:r w:rsidRPr="00495BA3">
        <w:rPr>
          <w:b/>
        </w:rPr>
        <w:t xml:space="preserve">    </w:t>
      </w:r>
      <w:r w:rsidR="00157306" w:rsidRPr="00495BA3">
        <w:rPr>
          <w:b/>
        </w:rPr>
        <w:t xml:space="preserve">} </w:t>
      </w:r>
      <w:r w:rsidRPr="00495BA3">
        <w:rPr>
          <w:b/>
        </w:rPr>
        <w:t xml:space="preserve">    </w:t>
      </w:r>
    </w:p>
    <w:p w:rsidR="00157306" w:rsidRPr="00495BA3" w:rsidRDefault="00157306" w:rsidP="00FD7560">
      <w:pPr>
        <w:pStyle w:val="ppCodeIndent"/>
        <w:rPr>
          <w:b/>
        </w:rPr>
      </w:pPr>
      <w:r w:rsidRPr="00495BA3">
        <w:rPr>
          <w:b/>
        </w:rPr>
        <w:t>}</w:t>
      </w:r>
    </w:p>
    <w:p w:rsidR="00157306" w:rsidRPr="00157306" w:rsidRDefault="00157306" w:rsidP="00FD7560">
      <w:pPr>
        <w:pStyle w:val="ppBodyTextIndent"/>
      </w:pPr>
    </w:p>
    <w:p w:rsidR="00A97CE8" w:rsidRDefault="00A17FA7" w:rsidP="005314BC">
      <w:pPr>
        <w:pStyle w:val="ppNumberList"/>
      </w:pPr>
      <w:r>
        <w:t xml:space="preserve">Change the </w:t>
      </w:r>
      <w:r>
        <w:rPr>
          <w:b/>
        </w:rPr>
        <w:t>Get</w:t>
      </w:r>
      <w:r>
        <w:t xml:space="preserve"> method so that it makes use of </w:t>
      </w:r>
      <w:r w:rsidR="00653C5F">
        <w:t>the contact repository service.</w:t>
      </w:r>
    </w:p>
    <w:p w:rsidR="00A17FA7" w:rsidRDefault="00512410" w:rsidP="00A97CE8">
      <w:pPr>
        <w:pStyle w:val="ppBodyTextIndent"/>
      </w:pPr>
      <w:r>
        <w:t xml:space="preserve">(Code Snippet – </w:t>
      </w:r>
      <w:r w:rsidRPr="00404E71">
        <w:rPr>
          <w:i/>
        </w:rPr>
        <w:t>Web API Lab - Ex01 – Returning a list of contacts via the repository</w:t>
      </w:r>
      <w:r>
        <w:t>)</w:t>
      </w:r>
    </w:p>
    <w:p w:rsidR="00A17FA7" w:rsidRDefault="00854A3E" w:rsidP="005314BC">
      <w:pPr>
        <w:pStyle w:val="ppCodeLanguageIndent"/>
      </w:pPr>
      <w:r>
        <w:t>C#</w:t>
      </w:r>
    </w:p>
    <w:p w:rsidR="00854A3E" w:rsidRPr="00495BA3" w:rsidRDefault="00854A3E" w:rsidP="005314BC">
      <w:pPr>
        <w:pStyle w:val="ppCodeIndent"/>
        <w:rPr>
          <w:b/>
        </w:rPr>
      </w:pPr>
      <w:r w:rsidRPr="00495BA3">
        <w:rPr>
          <w:b/>
          <w:color w:val="0000FF"/>
        </w:rPr>
        <w:t>public</w:t>
      </w:r>
      <w:r w:rsidR="00575DDE" w:rsidRPr="00495BA3">
        <w:rPr>
          <w:b/>
        </w:rPr>
        <w:t xml:space="preserve"> </w:t>
      </w:r>
      <w:r w:rsidRPr="00495BA3">
        <w:rPr>
          <w:b/>
        </w:rPr>
        <w:t>Contact[]</w:t>
      </w:r>
      <w:r w:rsidR="00575DDE" w:rsidRPr="00495BA3">
        <w:rPr>
          <w:b/>
        </w:rPr>
        <w:t xml:space="preserve"> </w:t>
      </w:r>
      <w:r w:rsidRPr="00495BA3">
        <w:rPr>
          <w:b/>
        </w:rPr>
        <w:t>Get()</w:t>
      </w:r>
    </w:p>
    <w:p w:rsidR="00854A3E" w:rsidRPr="00495BA3" w:rsidRDefault="00854A3E" w:rsidP="005314BC">
      <w:pPr>
        <w:pStyle w:val="ppCodeIndent"/>
        <w:rPr>
          <w:b/>
        </w:rPr>
      </w:pPr>
      <w:r w:rsidRPr="00495BA3">
        <w:rPr>
          <w:b/>
        </w:rPr>
        <w:t>{</w:t>
      </w:r>
    </w:p>
    <w:p w:rsidR="00854A3E" w:rsidRPr="00495BA3" w:rsidRDefault="00575DDE" w:rsidP="005314BC">
      <w:pPr>
        <w:pStyle w:val="ppCodeIndent"/>
        <w:rPr>
          <w:b/>
        </w:rPr>
      </w:pPr>
      <w:r w:rsidRPr="00495BA3">
        <w:rPr>
          <w:b/>
        </w:rPr>
        <w:t xml:space="preserve">    </w:t>
      </w:r>
      <w:r w:rsidR="00854A3E" w:rsidRPr="00495BA3">
        <w:rPr>
          <w:b/>
          <w:color w:val="0000FF"/>
        </w:rPr>
        <w:t>return</w:t>
      </w:r>
      <w:r w:rsidRPr="00495BA3">
        <w:rPr>
          <w:b/>
        </w:rPr>
        <w:t xml:space="preserve"> </w:t>
      </w:r>
      <w:r w:rsidR="00854A3E" w:rsidRPr="00495BA3">
        <w:rPr>
          <w:b/>
        </w:rPr>
        <w:t>_</w:t>
      </w:r>
      <w:proofErr w:type="spellStart"/>
      <w:r w:rsidR="00854A3E" w:rsidRPr="00495BA3">
        <w:rPr>
          <w:b/>
        </w:rPr>
        <w:t>contactRepository.GetAllContacts</w:t>
      </w:r>
      <w:proofErr w:type="spellEnd"/>
      <w:r w:rsidR="00854A3E" w:rsidRPr="00495BA3">
        <w:rPr>
          <w:b/>
        </w:rPr>
        <w:t>();</w:t>
      </w:r>
    </w:p>
    <w:p w:rsidR="00854A3E" w:rsidRPr="00495BA3" w:rsidRDefault="00854A3E" w:rsidP="005314BC">
      <w:pPr>
        <w:pStyle w:val="ppCodeIndent"/>
        <w:rPr>
          <w:b/>
        </w:rPr>
      </w:pPr>
      <w:r w:rsidRPr="00495BA3">
        <w:rPr>
          <w:b/>
        </w:rPr>
        <w:t>}</w:t>
      </w:r>
    </w:p>
    <w:p w:rsidR="00854A3E" w:rsidRPr="00854A3E" w:rsidRDefault="00854A3E" w:rsidP="005314BC">
      <w:pPr>
        <w:pStyle w:val="ppBodyTextIndent"/>
      </w:pPr>
    </w:p>
    <w:p w:rsidR="00ED2530" w:rsidRDefault="00E70793" w:rsidP="005314BC">
      <w:pPr>
        <w:pStyle w:val="ppNumberList"/>
      </w:pPr>
      <w:r>
        <w:t xml:space="preserve">Put a breakpoint on the </w:t>
      </w:r>
      <w:proofErr w:type="spellStart"/>
      <w:r>
        <w:rPr>
          <w:b/>
        </w:rPr>
        <w:t>ContactController’s</w:t>
      </w:r>
      <w:proofErr w:type="spellEnd"/>
      <w:r>
        <w:t xml:space="preserve"> constructor, and on the </w:t>
      </w:r>
      <w:r>
        <w:rPr>
          <w:b/>
        </w:rPr>
        <w:t xml:space="preserve">Get </w:t>
      </w:r>
      <w:r w:rsidR="00D04BE1">
        <w:t>method definition.</w:t>
      </w:r>
    </w:p>
    <w:p w:rsidR="00E70793" w:rsidRDefault="00D75A58" w:rsidP="00A97CE8">
      <w:pPr>
        <w:pStyle w:val="ppFigureIndent"/>
      </w:pPr>
      <w:r w:rsidRPr="00A97CE8">
        <w:rPr>
          <w:noProof/>
          <w:lang w:bidi="ar-SA"/>
        </w:rPr>
        <w:drawing>
          <wp:inline distT="0" distB="0" distL="0" distR="0" wp14:anchorId="72C7D14F" wp14:editId="76B5B643">
            <wp:extent cx="4333334" cy="22952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33334" cy="2295238"/>
                    </a:xfrm>
                    <a:prstGeom prst="rect">
                      <a:avLst/>
                    </a:prstGeom>
                  </pic:spPr>
                </pic:pic>
              </a:graphicData>
            </a:graphic>
          </wp:inline>
        </w:drawing>
      </w:r>
    </w:p>
    <w:p w:rsidR="00D75A58" w:rsidRDefault="00D75A58" w:rsidP="005314BC">
      <w:pPr>
        <w:pStyle w:val="ppFigureNumberIndent"/>
      </w:pPr>
      <w:r w:rsidRPr="005314BC">
        <w:t>Figure</w:t>
      </w:r>
      <w:r>
        <w:t xml:space="preserve"> </w:t>
      </w:r>
      <w:fldSimple w:instr=" SEQ Figure \* ARABIC ">
        <w:r w:rsidR="00DD5F2F">
          <w:rPr>
            <w:noProof/>
          </w:rPr>
          <w:t>25</w:t>
        </w:r>
      </w:fldSimple>
    </w:p>
    <w:p w:rsidR="00D75A58" w:rsidRDefault="00E06D1D" w:rsidP="005314BC">
      <w:pPr>
        <w:pStyle w:val="ppFigureCaptionIndent"/>
      </w:pPr>
      <w:r w:rsidRPr="005314BC">
        <w:t>Adding breakpoints to the contact controller</w:t>
      </w:r>
    </w:p>
    <w:p w:rsidR="005314BC" w:rsidRPr="005314BC" w:rsidRDefault="005314BC" w:rsidP="005314BC">
      <w:pPr>
        <w:pStyle w:val="ppBodyTextIndent"/>
      </w:pPr>
    </w:p>
    <w:p w:rsidR="00A238AC" w:rsidRDefault="00D04BE1" w:rsidP="005314BC">
      <w:pPr>
        <w:pStyle w:val="ppNumberList"/>
      </w:pPr>
      <w:r>
        <w:t>P</w:t>
      </w:r>
      <w:r w:rsidR="00466F46">
        <w:t>ress F5</w:t>
      </w:r>
      <w:r w:rsidR="00466F46" w:rsidRPr="005314BC">
        <w:rPr>
          <w:rStyle w:val="ppNumberListChar"/>
        </w:rPr>
        <w:t xml:space="preserve"> </w:t>
      </w:r>
      <w:r w:rsidR="00466F46">
        <w:t>to run the application.</w:t>
      </w:r>
    </w:p>
    <w:p w:rsidR="00D875FB" w:rsidRDefault="00466F46" w:rsidP="005314BC">
      <w:pPr>
        <w:pStyle w:val="ppNumberList"/>
      </w:pPr>
      <w:r>
        <w:t>When the browser opens, press F12 to open the developer tools</w:t>
      </w:r>
      <w:r w:rsidR="00D644EA">
        <w:t>.</w:t>
      </w:r>
    </w:p>
    <w:p w:rsidR="00D644EA" w:rsidRDefault="00D644EA" w:rsidP="005314BC">
      <w:pPr>
        <w:pStyle w:val="ppNumberList"/>
      </w:pPr>
      <w:r>
        <w:t xml:space="preserve">Click the </w:t>
      </w:r>
      <w:r w:rsidRPr="00D644EA">
        <w:rPr>
          <w:b/>
        </w:rPr>
        <w:t>Network</w:t>
      </w:r>
      <w:r>
        <w:t xml:space="preserve"> tab.</w:t>
      </w:r>
    </w:p>
    <w:p w:rsidR="00466F46" w:rsidRDefault="00D644EA" w:rsidP="005314BC">
      <w:pPr>
        <w:pStyle w:val="ppNumberList"/>
      </w:pPr>
      <w:r>
        <w:t xml:space="preserve">Click the </w:t>
      </w:r>
      <w:r>
        <w:rPr>
          <w:b/>
        </w:rPr>
        <w:t xml:space="preserve">Start Capturing </w:t>
      </w:r>
      <w:r>
        <w:t>button.</w:t>
      </w:r>
    </w:p>
    <w:p w:rsidR="00D644EA" w:rsidRDefault="00D644EA" w:rsidP="005314BC">
      <w:pPr>
        <w:pStyle w:val="ppNumberList"/>
      </w:pPr>
      <w:r>
        <w:lastRenderedPageBreak/>
        <w:t xml:space="preserve">Append the URL in the address bar with the suffix </w:t>
      </w:r>
      <w:r>
        <w:rPr>
          <w:b/>
        </w:rPr>
        <w:t>/</w:t>
      </w:r>
      <w:proofErr w:type="spellStart"/>
      <w:r>
        <w:rPr>
          <w:b/>
        </w:rPr>
        <w:t>api</w:t>
      </w:r>
      <w:proofErr w:type="spellEnd"/>
      <w:r>
        <w:rPr>
          <w:b/>
        </w:rPr>
        <w:t>/contact</w:t>
      </w:r>
      <w:r>
        <w:t xml:space="preserve"> and press the Enter key to load the API controller.</w:t>
      </w:r>
    </w:p>
    <w:p w:rsidR="00D644EA" w:rsidRDefault="00D644EA" w:rsidP="005314BC">
      <w:pPr>
        <w:pStyle w:val="ppNumberList"/>
      </w:pPr>
      <w:r>
        <w:t>Visual Studio 11 s</w:t>
      </w:r>
      <w:r w:rsidR="00A97CE8">
        <w:t>hould break at the constructor.</w:t>
      </w:r>
    </w:p>
    <w:p w:rsidR="00D644EA" w:rsidRDefault="004E5A0C" w:rsidP="005314BC">
      <w:pPr>
        <w:pStyle w:val="ppFigureIndent"/>
      </w:pPr>
      <w:r>
        <w:rPr>
          <w:noProof/>
          <w:lang w:bidi="ar-SA"/>
        </w:rPr>
        <w:drawing>
          <wp:inline distT="0" distB="0" distL="0" distR="0" wp14:anchorId="341E1E34" wp14:editId="02798018">
            <wp:extent cx="5943600" cy="5594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59435"/>
                    </a:xfrm>
                    <a:prstGeom prst="rect">
                      <a:avLst/>
                    </a:prstGeom>
                  </pic:spPr>
                </pic:pic>
              </a:graphicData>
            </a:graphic>
          </wp:inline>
        </w:drawing>
      </w:r>
    </w:p>
    <w:p w:rsidR="00D644EA" w:rsidRDefault="00D644EA" w:rsidP="005314BC">
      <w:pPr>
        <w:pStyle w:val="ppFigureNumberIndent"/>
      </w:pPr>
      <w:r>
        <w:t xml:space="preserve">Figure </w:t>
      </w:r>
      <w:fldSimple w:instr=" SEQ Figure \* ARABIC ">
        <w:r w:rsidR="00DD5F2F">
          <w:rPr>
            <w:noProof/>
          </w:rPr>
          <w:t>26</w:t>
        </w:r>
      </w:fldSimple>
    </w:p>
    <w:p w:rsidR="00D644EA" w:rsidRDefault="008779F6" w:rsidP="005314BC">
      <w:pPr>
        <w:pStyle w:val="ppFigureCaptionIndent"/>
      </w:pPr>
      <w:r>
        <w:t>Breaking at the constructor of the contact controller during debug</w:t>
      </w:r>
    </w:p>
    <w:p w:rsidR="005314BC" w:rsidRPr="005314BC" w:rsidRDefault="005314BC" w:rsidP="005314BC">
      <w:pPr>
        <w:pStyle w:val="ppBodyTextIndent2"/>
      </w:pPr>
    </w:p>
    <w:p w:rsidR="00D644EA" w:rsidRDefault="008779F6" w:rsidP="005314BC">
      <w:pPr>
        <w:pStyle w:val="ppNumberList"/>
      </w:pPr>
      <w:r>
        <w:t>Press F5 to continue execution. Visual Studio 11 should break again, this time as the Get cont</w:t>
      </w:r>
      <w:r w:rsidR="00A97CE8">
        <w:t>roller method begins execution.</w:t>
      </w:r>
    </w:p>
    <w:p w:rsidR="00410805" w:rsidRDefault="00282F9C" w:rsidP="005314BC">
      <w:pPr>
        <w:pStyle w:val="ppFigureIndent"/>
      </w:pPr>
      <w:r w:rsidRPr="005314BC">
        <w:rPr>
          <w:noProof/>
          <w:lang w:bidi="ar-SA"/>
        </w:rPr>
        <w:drawing>
          <wp:inline distT="0" distB="0" distL="0" distR="0" wp14:anchorId="0A33CBF9" wp14:editId="0024CC3B">
            <wp:extent cx="5943600" cy="916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916305"/>
                    </a:xfrm>
                    <a:prstGeom prst="rect">
                      <a:avLst/>
                    </a:prstGeom>
                  </pic:spPr>
                </pic:pic>
              </a:graphicData>
            </a:graphic>
          </wp:inline>
        </w:drawing>
      </w:r>
    </w:p>
    <w:p w:rsidR="00282F9C" w:rsidRDefault="00282F9C" w:rsidP="005314BC">
      <w:pPr>
        <w:pStyle w:val="ppFigureNumberIndent"/>
      </w:pPr>
      <w:r>
        <w:t xml:space="preserve">Figure </w:t>
      </w:r>
      <w:fldSimple w:instr=" SEQ Figure \* ARABIC ">
        <w:r w:rsidR="00DD5F2F">
          <w:rPr>
            <w:noProof/>
          </w:rPr>
          <w:t>27</w:t>
        </w:r>
      </w:fldSimple>
    </w:p>
    <w:p w:rsidR="00282F9C" w:rsidRDefault="00AD1063" w:rsidP="005314BC">
      <w:pPr>
        <w:pStyle w:val="ppFigureCaptionIndent"/>
      </w:pPr>
      <w:r>
        <w:t>Breaking within the Get method</w:t>
      </w:r>
    </w:p>
    <w:p w:rsidR="005314BC" w:rsidRPr="005314BC" w:rsidRDefault="005314BC" w:rsidP="008A54A0">
      <w:pPr>
        <w:pStyle w:val="ppBodyTextIndent"/>
      </w:pPr>
    </w:p>
    <w:p w:rsidR="004E538C" w:rsidRDefault="00E621C2" w:rsidP="005314BC">
      <w:pPr>
        <w:pStyle w:val="ppNumberList"/>
      </w:pPr>
      <w:r>
        <w:t>Press F5 to continue</w:t>
      </w:r>
      <w:r w:rsidR="005314BC">
        <w:t>.</w:t>
      </w:r>
    </w:p>
    <w:p w:rsidR="00E621C2" w:rsidRDefault="00A953F1" w:rsidP="005314BC">
      <w:pPr>
        <w:pStyle w:val="ppNumberList"/>
      </w:pPr>
      <w:r>
        <w:t xml:space="preserve">Go back to Internet Explorer if it </w:t>
      </w:r>
      <w:r w:rsidR="00E21D55">
        <w:t>is not</w:t>
      </w:r>
      <w:r>
        <w:t xml:space="preserve"> already in focus. N</w:t>
      </w:r>
      <w:r w:rsidR="005314BC">
        <w:t>ote the network capture window.</w:t>
      </w:r>
    </w:p>
    <w:p w:rsidR="00E37709" w:rsidRDefault="00AB5D47" w:rsidP="005314BC">
      <w:pPr>
        <w:pStyle w:val="ppFigureIndent"/>
      </w:pPr>
      <w:r w:rsidRPr="005314BC">
        <w:rPr>
          <w:noProof/>
          <w:lang w:bidi="ar-SA"/>
        </w:rPr>
        <w:drawing>
          <wp:inline distT="0" distB="0" distL="0" distR="0" wp14:anchorId="1EBBA375" wp14:editId="1F7A7449">
            <wp:extent cx="5461175" cy="1663441"/>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62696" cy="1663904"/>
                    </a:xfrm>
                    <a:prstGeom prst="rect">
                      <a:avLst/>
                    </a:prstGeom>
                  </pic:spPr>
                </pic:pic>
              </a:graphicData>
            </a:graphic>
          </wp:inline>
        </w:drawing>
      </w:r>
    </w:p>
    <w:p w:rsidR="00AB5D47" w:rsidRDefault="00AB5D47" w:rsidP="005314BC">
      <w:pPr>
        <w:pStyle w:val="ppFigureNumberIndent"/>
      </w:pPr>
      <w:r>
        <w:t xml:space="preserve">Figure </w:t>
      </w:r>
      <w:fldSimple w:instr=" SEQ Figure \* ARABIC ">
        <w:r w:rsidR="00DD5F2F">
          <w:rPr>
            <w:noProof/>
          </w:rPr>
          <w:t>28</w:t>
        </w:r>
      </w:fldSimple>
    </w:p>
    <w:p w:rsidR="00AB5D47" w:rsidRDefault="00E65B99" w:rsidP="005314BC">
      <w:pPr>
        <w:pStyle w:val="ppFigureCaptionIndent"/>
      </w:pPr>
      <w:r>
        <w:t>Network view in Internet Explorer showing results of the Web API call</w:t>
      </w:r>
    </w:p>
    <w:p w:rsidR="005314BC" w:rsidRPr="005314BC" w:rsidRDefault="005314BC" w:rsidP="008A54A0">
      <w:pPr>
        <w:pStyle w:val="ppBodyTextIndent"/>
      </w:pPr>
    </w:p>
    <w:p w:rsidR="00A953F1" w:rsidRDefault="00AB5D47" w:rsidP="00A97CE8">
      <w:pPr>
        <w:pStyle w:val="ppNumberList"/>
      </w:pPr>
      <w:r>
        <w:t xml:space="preserve">Click the </w:t>
      </w:r>
      <w:r w:rsidRPr="005314BC">
        <w:t>Go to detailed view</w:t>
      </w:r>
      <w:r w:rsidR="00A97CE8">
        <w:t xml:space="preserve"> button.</w:t>
      </w:r>
    </w:p>
    <w:p w:rsidR="00A7526F" w:rsidRDefault="00A7526F" w:rsidP="00A97CE8">
      <w:pPr>
        <w:pStyle w:val="ppNumberList"/>
      </w:pPr>
      <w:r>
        <w:t>Cl</w:t>
      </w:r>
      <w:r w:rsidRPr="00A97CE8">
        <w:rPr>
          <w:rStyle w:val="ppNumberListChar"/>
        </w:rPr>
        <w:t>i</w:t>
      </w:r>
      <w:r>
        <w:t xml:space="preserve">ck the </w:t>
      </w:r>
      <w:r w:rsidRPr="005314BC">
        <w:rPr>
          <w:b/>
        </w:rPr>
        <w:t>Response body</w:t>
      </w:r>
      <w:r>
        <w:t xml:space="preserve"> tab. Note the JSON output of the API call, and how it represents the two con</w:t>
      </w:r>
      <w:r w:rsidR="007F6135">
        <w:t xml:space="preserve">tacts </w:t>
      </w:r>
      <w:r w:rsidR="00A97CE8">
        <w:t>retrieved by the service layer.</w:t>
      </w:r>
    </w:p>
    <w:p w:rsidR="007F6135" w:rsidRDefault="00923F5B" w:rsidP="00A97CE8">
      <w:pPr>
        <w:pStyle w:val="ppFigureIndent"/>
      </w:pPr>
      <w:r>
        <w:rPr>
          <w:noProof/>
          <w:lang w:bidi="ar-SA"/>
        </w:rPr>
        <w:lastRenderedPageBreak/>
        <w:drawing>
          <wp:inline distT="0" distB="0" distL="0" distR="0" wp14:anchorId="37CBD8F8" wp14:editId="224F6605">
            <wp:extent cx="5547868" cy="1311691"/>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44926" cy="1310996"/>
                    </a:xfrm>
                    <a:prstGeom prst="rect">
                      <a:avLst/>
                    </a:prstGeom>
                  </pic:spPr>
                </pic:pic>
              </a:graphicData>
            </a:graphic>
          </wp:inline>
        </w:drawing>
      </w:r>
    </w:p>
    <w:p w:rsidR="00DC7745" w:rsidRPr="005314BC" w:rsidRDefault="00DC7745" w:rsidP="005314BC">
      <w:pPr>
        <w:pStyle w:val="ppFigureNumberIndent"/>
      </w:pPr>
      <w:r w:rsidRPr="005314BC">
        <w:t xml:space="preserve">Figure </w:t>
      </w:r>
      <w:fldSimple w:instr=" SEQ Figure \* ARABIC ">
        <w:r w:rsidR="00DD5F2F" w:rsidRPr="005314BC">
          <w:t>29</w:t>
        </w:r>
      </w:fldSimple>
    </w:p>
    <w:p w:rsidR="003E2C42" w:rsidRPr="005314BC" w:rsidRDefault="00186249" w:rsidP="005314BC">
      <w:pPr>
        <w:pStyle w:val="ppFigureCaptionIndent"/>
      </w:pPr>
      <w:r w:rsidRPr="005314BC">
        <w:t xml:space="preserve">Viewing the </w:t>
      </w:r>
      <w:r w:rsidR="00F165DA" w:rsidRPr="005314BC">
        <w:t>JSON output from the Web API</w:t>
      </w:r>
      <w:r w:rsidR="009A55B3" w:rsidRPr="005314BC">
        <w:t xml:space="preserve"> in the developer tools window</w:t>
      </w:r>
    </w:p>
    <w:p w:rsidR="00D65F2D" w:rsidRDefault="00D65F2D" w:rsidP="00E913D7">
      <w:pPr>
        <w:pStyle w:val="ppListEnd"/>
      </w:pPr>
    </w:p>
    <w:p w:rsidR="008668A6" w:rsidRPr="008668A6" w:rsidRDefault="008668A6" w:rsidP="007015A3">
      <w:pPr>
        <w:pStyle w:val="ppBodyText"/>
      </w:pPr>
    </w:p>
    <w:bookmarkStart w:id="11" w:name="_Toc319921203" w:displacedByCustomXml="next"/>
    <w:sdt>
      <w:sdtPr>
        <w:alias w:val="Topic"/>
        <w:tag w:val="411f81ad-3488-425c-a5da-0d1b90e330c5"/>
        <w:id w:val="1618029323"/>
        <w:placeholder>
          <w:docPart w:val="DefaultPlaceholder_1082065158"/>
        </w:placeholder>
        <w:text/>
      </w:sdtPr>
      <w:sdtEndPr/>
      <w:sdtContent>
        <w:p w:rsidR="00D65F2D" w:rsidRDefault="00C8727D" w:rsidP="00C8727D">
          <w:pPr>
            <w:pStyle w:val="ppTopic"/>
          </w:pPr>
          <w:r>
            <w:t>Exercise 2: Create a Read/Write Web API</w:t>
          </w:r>
        </w:p>
      </w:sdtContent>
    </w:sdt>
    <w:bookmarkEnd w:id="11" w:displacedByCustomXml="prev"/>
    <w:p w:rsidR="00FA71F3" w:rsidRPr="00C46FA8" w:rsidRDefault="00F75F0F" w:rsidP="005B2074">
      <w:pPr>
        <w:pStyle w:val="ppBodyText"/>
        <w:rPr>
          <w:b/>
        </w:rPr>
      </w:pPr>
      <w:r w:rsidRPr="00F75F0F">
        <w:t>In this exercise, you will implement POST, PUT, and DELETE methods for the contact manager to enable</w:t>
      </w:r>
      <w:r w:rsidR="009B4156">
        <w:t xml:space="preserve"> it with data-editing features.</w:t>
      </w:r>
    </w:p>
    <w:p w:rsidR="00C46FA8" w:rsidRPr="00FC2B7F" w:rsidRDefault="00C46FA8" w:rsidP="005B2074">
      <w:pPr>
        <w:pStyle w:val="ppBodyText"/>
        <w:rPr>
          <w:b/>
        </w:rPr>
      </w:pPr>
    </w:p>
    <w:p w:rsidR="00134BEC" w:rsidRDefault="00134BEC" w:rsidP="005B2074">
      <w:pPr>
        <w:pStyle w:val="ppProcedureStart"/>
      </w:pPr>
      <w:bookmarkStart w:id="12" w:name="_Toc319921204"/>
      <w:r>
        <w:t xml:space="preserve">Task 1 – </w:t>
      </w:r>
      <w:r w:rsidR="004A6AA8">
        <w:t>Open</w:t>
      </w:r>
      <w:r w:rsidR="00193E38">
        <w:t>ing</w:t>
      </w:r>
      <w:r w:rsidR="004A6AA8">
        <w:t xml:space="preserve"> the Web API Project</w:t>
      </w:r>
      <w:bookmarkEnd w:id="12"/>
    </w:p>
    <w:p w:rsidR="005E494C" w:rsidRDefault="00134BEC" w:rsidP="00E83DA8">
      <w:pPr>
        <w:pStyle w:val="ppBodyText"/>
        <w:numPr>
          <w:ilvl w:val="0"/>
          <w:numId w:val="0"/>
        </w:numPr>
      </w:pPr>
      <w:r>
        <w:t>In this task</w:t>
      </w:r>
      <w:r w:rsidR="004A6AA8">
        <w:t>,</w:t>
      </w:r>
      <w:r>
        <w:t xml:space="preserve"> you will </w:t>
      </w:r>
      <w:r w:rsidR="00285A33">
        <w:t xml:space="preserve">prepare to </w:t>
      </w:r>
      <w:r w:rsidR="0037520D">
        <w:t>enhance the Web API project created in Exercise 1 so that it can accept user input</w:t>
      </w:r>
      <w:r>
        <w:t>.</w:t>
      </w:r>
    </w:p>
    <w:p w:rsidR="000F74F6" w:rsidRDefault="000F74F6" w:rsidP="00401BD4">
      <w:pPr>
        <w:pStyle w:val="ppNumberList"/>
      </w:pPr>
      <w:r>
        <w:t xml:space="preserve">Open Visual Studio 11 if it </w:t>
      </w:r>
      <w:r w:rsidR="00E21D55">
        <w:t>is not</w:t>
      </w:r>
      <w:r>
        <w:t xml:space="preserve"> already running</w:t>
      </w:r>
      <w:r w:rsidRPr="00CD743D">
        <w:t>.</w:t>
      </w:r>
    </w:p>
    <w:p w:rsidR="00F0505C" w:rsidRDefault="00347A91" w:rsidP="00401BD4">
      <w:pPr>
        <w:pStyle w:val="ppNumberList"/>
      </w:pPr>
      <w:r>
        <w:t xml:space="preserve">Open the project created in Exercise 1, or open the project in the </w:t>
      </w:r>
      <w:r w:rsidRPr="001A4A41">
        <w:rPr>
          <w:b/>
        </w:rPr>
        <w:t>Source/CS/Ex02/Begin/</w:t>
      </w:r>
      <w:proofErr w:type="spellStart"/>
      <w:r w:rsidRPr="001A4A41">
        <w:rPr>
          <w:b/>
        </w:rPr>
        <w:t>ContactManager</w:t>
      </w:r>
      <w:proofErr w:type="spellEnd"/>
      <w:r>
        <w:t xml:space="preserve"> f</w:t>
      </w:r>
      <w:r w:rsidR="001A4A41">
        <w:t>older that accompanied this lab.</w:t>
      </w:r>
    </w:p>
    <w:p w:rsidR="001A4A41" w:rsidRDefault="001A4A41" w:rsidP="00401BD4">
      <w:pPr>
        <w:pStyle w:val="ppNumberList"/>
      </w:pPr>
      <w:r>
        <w:t xml:space="preserve">Open the </w:t>
      </w:r>
      <w:r>
        <w:rPr>
          <w:b/>
        </w:rPr>
        <w:t>Parts/</w:t>
      </w:r>
      <w:proofErr w:type="spellStart"/>
      <w:r>
        <w:rPr>
          <w:b/>
        </w:rPr>
        <w:t>ContactRepository.cs</w:t>
      </w:r>
      <w:proofErr w:type="spellEnd"/>
      <w:r>
        <w:rPr>
          <w:b/>
        </w:rPr>
        <w:t xml:space="preserve"> </w:t>
      </w:r>
      <w:r>
        <w:t>file.</w:t>
      </w:r>
    </w:p>
    <w:p w:rsidR="000F74F6" w:rsidRDefault="000F74F6" w:rsidP="00073114">
      <w:pPr>
        <w:pStyle w:val="ppListEnd"/>
      </w:pPr>
    </w:p>
    <w:p w:rsidR="00D03BBC" w:rsidRPr="00D03BBC" w:rsidRDefault="00D03BBC" w:rsidP="002B2678">
      <w:pPr>
        <w:pStyle w:val="ppBodyText"/>
      </w:pPr>
    </w:p>
    <w:p w:rsidR="007A7734" w:rsidRDefault="007A7734" w:rsidP="005B2074">
      <w:pPr>
        <w:pStyle w:val="ppProcedureStart"/>
      </w:pPr>
      <w:bookmarkStart w:id="13" w:name="_Toc319921205"/>
      <w:r>
        <w:t xml:space="preserve">Task </w:t>
      </w:r>
      <w:r w:rsidR="000C3183">
        <w:t>2</w:t>
      </w:r>
      <w:r>
        <w:t xml:space="preserve"> – </w:t>
      </w:r>
      <w:r w:rsidR="000C3183" w:rsidRPr="000C3183">
        <w:t>Add</w:t>
      </w:r>
      <w:r w:rsidR="00193E38">
        <w:t>ing</w:t>
      </w:r>
      <w:r w:rsidR="000C3183" w:rsidRPr="000C3183">
        <w:t xml:space="preserve"> Data-Persistence Features to the Contact Repository Implementation</w:t>
      </w:r>
      <w:bookmarkEnd w:id="13"/>
    </w:p>
    <w:p w:rsidR="00493298" w:rsidRDefault="00493298" w:rsidP="005B2074">
      <w:pPr>
        <w:pStyle w:val="ppBodyText"/>
        <w:numPr>
          <w:ilvl w:val="0"/>
          <w:numId w:val="0"/>
        </w:numPr>
      </w:pPr>
      <w:r w:rsidRPr="00493298">
        <w:t xml:space="preserve">In this task, you will augment the </w:t>
      </w:r>
      <w:proofErr w:type="spellStart"/>
      <w:r w:rsidRPr="00493298">
        <w:t>ContactRepository</w:t>
      </w:r>
      <w:proofErr w:type="spellEnd"/>
      <w:r w:rsidRPr="00493298">
        <w:t xml:space="preserve"> class of the Web API project created in Exercise 1 so that it can persist and accept user input and new Contact instances.</w:t>
      </w:r>
    </w:p>
    <w:p w:rsidR="003E7AA6" w:rsidRDefault="003E7AA6" w:rsidP="00EB5FD7">
      <w:pPr>
        <w:pStyle w:val="ppNumberList"/>
      </w:pPr>
      <w:r w:rsidRPr="00EB5FD7">
        <w:t>Add</w:t>
      </w:r>
      <w:r w:rsidRPr="00CD743D">
        <w:t xml:space="preserve"> the following constant to the class to represent the name of the web server cache item key name later in this exercise.</w:t>
      </w:r>
    </w:p>
    <w:p w:rsidR="003E7AA6" w:rsidRDefault="003E7AA6" w:rsidP="003E7AA6">
      <w:pPr>
        <w:pStyle w:val="ppCodeLanguageIndent"/>
      </w:pPr>
      <w:r>
        <w:t>C#</w:t>
      </w:r>
    </w:p>
    <w:p w:rsidR="003E7AA6" w:rsidRDefault="003E7AA6" w:rsidP="003E7AA6">
      <w:pPr>
        <w:pStyle w:val="ppCodeIndent"/>
      </w:pPr>
      <w:proofErr w:type="spellStart"/>
      <w:r w:rsidRPr="003E7AA6">
        <w:t>const</w:t>
      </w:r>
      <w:proofErr w:type="spellEnd"/>
      <w:r w:rsidRPr="003E7AA6">
        <w:t xml:space="preserve"> string </w:t>
      </w:r>
      <w:proofErr w:type="spellStart"/>
      <w:r w:rsidRPr="003E7AA6">
        <w:t>cacheKey</w:t>
      </w:r>
      <w:proofErr w:type="spellEnd"/>
      <w:r w:rsidRPr="003E7AA6">
        <w:t xml:space="preserve"> = "</w:t>
      </w:r>
      <w:proofErr w:type="spellStart"/>
      <w:r w:rsidRPr="003E7AA6">
        <w:t>ContactStore</w:t>
      </w:r>
      <w:proofErr w:type="spellEnd"/>
      <w:r w:rsidRPr="003E7AA6">
        <w:t>";</w:t>
      </w:r>
    </w:p>
    <w:p w:rsidR="002A7EDA" w:rsidRDefault="002A7EDA" w:rsidP="008A54A0">
      <w:pPr>
        <w:pStyle w:val="ppBodyTextIndent"/>
      </w:pPr>
    </w:p>
    <w:p w:rsidR="00EB5FD7" w:rsidRDefault="008B19F8" w:rsidP="00EB5FD7">
      <w:pPr>
        <w:pStyle w:val="ppNumberList"/>
      </w:pPr>
      <w:r>
        <w:t xml:space="preserve">Add a constructor to the </w:t>
      </w:r>
      <w:proofErr w:type="spellStart"/>
      <w:r>
        <w:t>ContactRepository</w:t>
      </w:r>
      <w:proofErr w:type="spellEnd"/>
      <w:r w:rsidR="00EB5FD7">
        <w:t xml:space="preserve"> containing the following code.</w:t>
      </w:r>
    </w:p>
    <w:p w:rsidR="003E7AA6" w:rsidRDefault="008B19F8" w:rsidP="00EB5FD7">
      <w:pPr>
        <w:pStyle w:val="ppBodyTextIndent"/>
      </w:pPr>
      <w:r>
        <w:lastRenderedPageBreak/>
        <w:t xml:space="preserve">(Code Snippet – </w:t>
      </w:r>
      <w:r w:rsidRPr="00EB5FD7">
        <w:rPr>
          <w:i/>
        </w:rPr>
        <w:t>Web API Lab - Ex02 – Contact Repository Constructor</w:t>
      </w:r>
      <w:r>
        <w:t>)</w:t>
      </w:r>
    </w:p>
    <w:p w:rsidR="00993F80" w:rsidRDefault="00993F80" w:rsidP="00EB5FD7">
      <w:pPr>
        <w:pStyle w:val="ppCodeLanguageIndent"/>
      </w:pPr>
      <w:r>
        <w:t>C#</w:t>
      </w:r>
    </w:p>
    <w:p w:rsidR="00993F80" w:rsidRPr="00EB5FD7" w:rsidRDefault="00993F80" w:rsidP="00EB5FD7">
      <w:pPr>
        <w:pStyle w:val="ppCodeIndent"/>
        <w:rPr>
          <w:b/>
        </w:rPr>
      </w:pPr>
      <w:r w:rsidRPr="00EB5FD7">
        <w:rPr>
          <w:b/>
        </w:rPr>
        <w:t xml:space="preserve">public </w:t>
      </w:r>
      <w:proofErr w:type="spellStart"/>
      <w:r w:rsidRPr="00EB5FD7">
        <w:rPr>
          <w:b/>
        </w:rPr>
        <w:t>ContactRepository</w:t>
      </w:r>
      <w:proofErr w:type="spellEnd"/>
      <w:r w:rsidRPr="00EB5FD7">
        <w:rPr>
          <w:b/>
        </w:rPr>
        <w:t>()</w:t>
      </w:r>
    </w:p>
    <w:p w:rsidR="00993F80" w:rsidRPr="00EB5FD7" w:rsidRDefault="00993F80" w:rsidP="00EB5FD7">
      <w:pPr>
        <w:pStyle w:val="ppCodeIndent"/>
        <w:rPr>
          <w:b/>
        </w:rPr>
      </w:pPr>
      <w:r w:rsidRPr="00EB5FD7">
        <w:rPr>
          <w:b/>
        </w:rPr>
        <w:t>{</w:t>
      </w:r>
    </w:p>
    <w:p w:rsidR="00993F80" w:rsidRPr="00EB5FD7" w:rsidRDefault="00993F80" w:rsidP="00EB5FD7">
      <w:pPr>
        <w:pStyle w:val="ppCodeIndent"/>
        <w:rPr>
          <w:b/>
        </w:rPr>
      </w:pPr>
      <w:r w:rsidRPr="00EB5FD7">
        <w:rPr>
          <w:b/>
        </w:rPr>
        <w:t xml:space="preserve">    </w:t>
      </w:r>
      <w:proofErr w:type="spellStart"/>
      <w:r w:rsidRPr="00EB5FD7">
        <w:rPr>
          <w:b/>
        </w:rPr>
        <w:t>var</w:t>
      </w:r>
      <w:proofErr w:type="spellEnd"/>
      <w:r w:rsidRPr="00EB5FD7">
        <w:rPr>
          <w:b/>
        </w:rPr>
        <w:t xml:space="preserve"> </w:t>
      </w:r>
      <w:proofErr w:type="spellStart"/>
      <w:r w:rsidRPr="00EB5FD7">
        <w:rPr>
          <w:b/>
        </w:rPr>
        <w:t>ctx</w:t>
      </w:r>
      <w:proofErr w:type="spellEnd"/>
      <w:r w:rsidRPr="00EB5FD7">
        <w:rPr>
          <w:b/>
        </w:rPr>
        <w:t xml:space="preserve"> = </w:t>
      </w:r>
      <w:proofErr w:type="spellStart"/>
      <w:r w:rsidRPr="00EB5FD7">
        <w:rPr>
          <w:b/>
        </w:rPr>
        <w:t>HttpContext.Current</w:t>
      </w:r>
      <w:proofErr w:type="spellEnd"/>
      <w:r w:rsidRPr="00EB5FD7">
        <w:rPr>
          <w:b/>
        </w:rPr>
        <w:t>;</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if (</w:t>
      </w:r>
      <w:proofErr w:type="spellStart"/>
      <w:r w:rsidRPr="00EB5FD7">
        <w:rPr>
          <w:b/>
        </w:rPr>
        <w:t>ctx</w:t>
      </w:r>
      <w:proofErr w:type="spellEnd"/>
      <w:r w:rsidRPr="00EB5FD7">
        <w:rPr>
          <w:b/>
        </w:rPr>
        <w:t xml:space="preserve"> != null)</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if (</w:t>
      </w:r>
      <w:proofErr w:type="spellStart"/>
      <w:r w:rsidRPr="00EB5FD7">
        <w:rPr>
          <w:b/>
        </w:rPr>
        <w:t>ctx.Cache</w:t>
      </w:r>
      <w:proofErr w:type="spellEnd"/>
      <w:r w:rsidRPr="00EB5FD7">
        <w:rPr>
          <w:b/>
        </w:rPr>
        <w:t>[</w:t>
      </w:r>
      <w:proofErr w:type="spellStart"/>
      <w:r w:rsidRPr="00EB5FD7">
        <w:rPr>
          <w:b/>
        </w:rPr>
        <w:t>cacheKey</w:t>
      </w:r>
      <w:proofErr w:type="spellEnd"/>
      <w:r w:rsidRPr="00EB5FD7">
        <w:rPr>
          <w:b/>
        </w:rPr>
        <w:t>] == null)</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w:t>
      </w:r>
      <w:proofErr w:type="spellStart"/>
      <w:r w:rsidRPr="00EB5FD7">
        <w:rPr>
          <w:b/>
        </w:rPr>
        <w:t>var</w:t>
      </w:r>
      <w:proofErr w:type="spellEnd"/>
      <w:r w:rsidRPr="00EB5FD7">
        <w:rPr>
          <w:b/>
        </w:rPr>
        <w:t xml:space="preserve"> contacts = new Contact[]</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new Contact</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Id = 1, Name = "Glenn Block"</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new Contact</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Id = 2, Name = "Dan Roth"</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w:t>
      </w:r>
      <w:proofErr w:type="spellStart"/>
      <w:r w:rsidRPr="00EB5FD7">
        <w:rPr>
          <w:b/>
        </w:rPr>
        <w:t>ctx.Cache</w:t>
      </w:r>
      <w:proofErr w:type="spellEnd"/>
      <w:r w:rsidRPr="00EB5FD7">
        <w:rPr>
          <w:b/>
        </w:rPr>
        <w:t>[</w:t>
      </w:r>
      <w:proofErr w:type="spellStart"/>
      <w:r w:rsidRPr="00EB5FD7">
        <w:rPr>
          <w:b/>
        </w:rPr>
        <w:t>cacheKey</w:t>
      </w:r>
      <w:proofErr w:type="spellEnd"/>
      <w:r w:rsidRPr="00EB5FD7">
        <w:rPr>
          <w:b/>
        </w:rPr>
        <w:t>] = contacts;</w:t>
      </w:r>
    </w:p>
    <w:p w:rsidR="00993F80" w:rsidRPr="00EB5FD7" w:rsidRDefault="00993F80" w:rsidP="00EB5FD7">
      <w:pPr>
        <w:pStyle w:val="ppCodeIndent"/>
        <w:rPr>
          <w:b/>
        </w:rPr>
      </w:pPr>
      <w:r w:rsidRPr="00EB5FD7">
        <w:rPr>
          <w:b/>
        </w:rPr>
        <w:t xml:space="preserve">        }</w:t>
      </w:r>
    </w:p>
    <w:p w:rsidR="00993F80" w:rsidRPr="00EB5FD7" w:rsidRDefault="00993F80" w:rsidP="00EB5FD7">
      <w:pPr>
        <w:pStyle w:val="ppCodeIndent"/>
        <w:rPr>
          <w:b/>
        </w:rPr>
      </w:pPr>
      <w:r w:rsidRPr="00EB5FD7">
        <w:rPr>
          <w:b/>
        </w:rPr>
        <w:t xml:space="preserve">    }</w:t>
      </w:r>
    </w:p>
    <w:p w:rsidR="008B19F8" w:rsidRPr="00EB5FD7" w:rsidRDefault="00993F80" w:rsidP="00EB5FD7">
      <w:pPr>
        <w:pStyle w:val="ppCodeIndent"/>
        <w:rPr>
          <w:b/>
        </w:rPr>
      </w:pPr>
      <w:r w:rsidRPr="00EB5FD7">
        <w:rPr>
          <w:b/>
        </w:rPr>
        <w:t>}</w:t>
      </w:r>
    </w:p>
    <w:p w:rsidR="002A7EDA" w:rsidRDefault="002A7EDA" w:rsidP="008A54A0">
      <w:pPr>
        <w:pStyle w:val="ppBodyTextIndent"/>
      </w:pPr>
    </w:p>
    <w:p w:rsidR="00EB5FD7" w:rsidRDefault="00993F80" w:rsidP="00993F80">
      <w:pPr>
        <w:pStyle w:val="ppNumberList"/>
      </w:pPr>
      <w:r w:rsidRPr="00993F80">
        <w:t xml:space="preserve">Modify the code for the </w:t>
      </w:r>
      <w:proofErr w:type="spellStart"/>
      <w:r w:rsidRPr="00993F80">
        <w:t>GetAllContact</w:t>
      </w:r>
      <w:r>
        <w:t>s</w:t>
      </w:r>
      <w:proofErr w:type="spellEnd"/>
      <w:r>
        <w:t xml:space="preserve"> method as demonstrated below.</w:t>
      </w:r>
    </w:p>
    <w:p w:rsidR="00993F80" w:rsidRDefault="00993F80" w:rsidP="00EB5FD7">
      <w:pPr>
        <w:pStyle w:val="ppBodyTextIndent"/>
      </w:pPr>
      <w:r w:rsidRPr="00993F80">
        <w:t xml:space="preserve">(Code Snippet – </w:t>
      </w:r>
      <w:r w:rsidRPr="00EB5FD7">
        <w:rPr>
          <w:i/>
        </w:rPr>
        <w:t>Web API Lab - Ex02 – Get All Contacts</w:t>
      </w:r>
      <w:r w:rsidRPr="00993F80">
        <w:t>)</w:t>
      </w:r>
    </w:p>
    <w:p w:rsidR="00462C2E" w:rsidRDefault="00462C2E" w:rsidP="00462C2E">
      <w:pPr>
        <w:pStyle w:val="ppCodeLanguageIndent"/>
      </w:pPr>
      <w:r>
        <w:t>C#</w:t>
      </w:r>
    </w:p>
    <w:p w:rsidR="00462C2E" w:rsidRPr="00EB5FD7" w:rsidRDefault="00462C2E" w:rsidP="00462C2E">
      <w:pPr>
        <w:pStyle w:val="ppCodeIndent"/>
        <w:rPr>
          <w:b/>
        </w:rPr>
      </w:pPr>
      <w:r w:rsidRPr="00EB5FD7">
        <w:rPr>
          <w:b/>
        </w:rPr>
        <w:t xml:space="preserve">public Contact[] </w:t>
      </w:r>
      <w:proofErr w:type="spellStart"/>
      <w:r w:rsidRPr="00EB5FD7">
        <w:rPr>
          <w:b/>
        </w:rPr>
        <w:t>GetAllContacts</w:t>
      </w:r>
      <w:proofErr w:type="spellEnd"/>
      <w:r w:rsidRPr="00EB5FD7">
        <w:rPr>
          <w:b/>
        </w:rPr>
        <w:t>()</w:t>
      </w:r>
    </w:p>
    <w:p w:rsidR="00462C2E" w:rsidRPr="00EB5FD7" w:rsidRDefault="00462C2E" w:rsidP="00462C2E">
      <w:pPr>
        <w:pStyle w:val="ppCodeIndent"/>
        <w:rPr>
          <w:b/>
        </w:rPr>
      </w:pPr>
      <w:r w:rsidRPr="00EB5FD7">
        <w:rPr>
          <w:b/>
        </w:rPr>
        <w:t>{</w:t>
      </w:r>
    </w:p>
    <w:p w:rsidR="00462C2E" w:rsidRPr="00EB5FD7" w:rsidRDefault="00462C2E" w:rsidP="00462C2E">
      <w:pPr>
        <w:pStyle w:val="ppCodeIndent"/>
        <w:rPr>
          <w:b/>
        </w:rPr>
      </w:pPr>
      <w:r w:rsidRPr="00EB5FD7">
        <w:rPr>
          <w:b/>
        </w:rPr>
        <w:t xml:space="preserve">    </w:t>
      </w:r>
      <w:proofErr w:type="spellStart"/>
      <w:r w:rsidRPr="00EB5FD7">
        <w:rPr>
          <w:b/>
        </w:rPr>
        <w:t>var</w:t>
      </w:r>
      <w:proofErr w:type="spellEnd"/>
      <w:r w:rsidRPr="00EB5FD7">
        <w:rPr>
          <w:b/>
        </w:rPr>
        <w:t xml:space="preserve"> </w:t>
      </w:r>
      <w:proofErr w:type="spellStart"/>
      <w:r w:rsidRPr="00EB5FD7">
        <w:rPr>
          <w:b/>
        </w:rPr>
        <w:t>ctx</w:t>
      </w:r>
      <w:proofErr w:type="spellEnd"/>
      <w:r w:rsidRPr="00EB5FD7">
        <w:rPr>
          <w:b/>
        </w:rPr>
        <w:t xml:space="preserve"> = </w:t>
      </w:r>
      <w:proofErr w:type="spellStart"/>
      <w:r w:rsidRPr="00EB5FD7">
        <w:rPr>
          <w:b/>
        </w:rPr>
        <w:t>HttpContext.Current</w:t>
      </w:r>
      <w:proofErr w:type="spellEnd"/>
      <w:r w:rsidRPr="00EB5FD7">
        <w:rPr>
          <w:b/>
        </w:rPr>
        <w:t>;</w:t>
      </w:r>
    </w:p>
    <w:p w:rsidR="00462C2E" w:rsidRPr="00EB5FD7" w:rsidRDefault="00462C2E" w:rsidP="00462C2E">
      <w:pPr>
        <w:pStyle w:val="ppCodeIndent"/>
        <w:rPr>
          <w:b/>
        </w:rPr>
      </w:pPr>
      <w:r w:rsidRPr="00EB5FD7">
        <w:rPr>
          <w:b/>
        </w:rPr>
        <w:t xml:space="preserve"> </w:t>
      </w:r>
    </w:p>
    <w:p w:rsidR="00462C2E" w:rsidRPr="00EB5FD7" w:rsidRDefault="00462C2E" w:rsidP="00462C2E">
      <w:pPr>
        <w:pStyle w:val="ppCodeIndent"/>
        <w:rPr>
          <w:b/>
        </w:rPr>
      </w:pPr>
      <w:r w:rsidRPr="00EB5FD7">
        <w:rPr>
          <w:b/>
        </w:rPr>
        <w:t xml:space="preserve">    if (</w:t>
      </w:r>
      <w:proofErr w:type="spellStart"/>
      <w:r w:rsidRPr="00EB5FD7">
        <w:rPr>
          <w:b/>
        </w:rPr>
        <w:t>ctx</w:t>
      </w:r>
      <w:proofErr w:type="spellEnd"/>
      <w:r w:rsidRPr="00EB5FD7">
        <w:rPr>
          <w:b/>
        </w:rPr>
        <w:t xml:space="preserve"> != null)</w:t>
      </w:r>
    </w:p>
    <w:p w:rsidR="00462C2E" w:rsidRPr="00EB5FD7" w:rsidRDefault="00462C2E" w:rsidP="00462C2E">
      <w:pPr>
        <w:pStyle w:val="ppCodeIndent"/>
        <w:rPr>
          <w:b/>
        </w:rPr>
      </w:pPr>
      <w:r w:rsidRPr="00EB5FD7">
        <w:rPr>
          <w:b/>
        </w:rPr>
        <w:t xml:space="preserve">    {</w:t>
      </w:r>
    </w:p>
    <w:p w:rsidR="00462C2E" w:rsidRPr="00EB5FD7" w:rsidRDefault="00462C2E" w:rsidP="00462C2E">
      <w:pPr>
        <w:pStyle w:val="ppCodeIndent"/>
        <w:rPr>
          <w:b/>
        </w:rPr>
      </w:pPr>
      <w:r w:rsidRPr="00EB5FD7">
        <w:rPr>
          <w:b/>
        </w:rPr>
        <w:t xml:space="preserve">        return (Contact[])</w:t>
      </w:r>
      <w:proofErr w:type="spellStart"/>
      <w:r w:rsidRPr="00EB5FD7">
        <w:rPr>
          <w:b/>
        </w:rPr>
        <w:t>ctx.Cache</w:t>
      </w:r>
      <w:proofErr w:type="spellEnd"/>
      <w:r w:rsidRPr="00EB5FD7">
        <w:rPr>
          <w:b/>
        </w:rPr>
        <w:t>[</w:t>
      </w:r>
      <w:proofErr w:type="spellStart"/>
      <w:r w:rsidRPr="00EB5FD7">
        <w:rPr>
          <w:b/>
        </w:rPr>
        <w:t>cacheKey</w:t>
      </w:r>
      <w:proofErr w:type="spellEnd"/>
      <w:r w:rsidRPr="00EB5FD7">
        <w:rPr>
          <w:b/>
        </w:rPr>
        <w:t>];</w:t>
      </w:r>
    </w:p>
    <w:p w:rsidR="00462C2E" w:rsidRPr="00EB5FD7" w:rsidRDefault="00462C2E" w:rsidP="00462C2E">
      <w:pPr>
        <w:pStyle w:val="ppCodeIndent"/>
        <w:rPr>
          <w:b/>
        </w:rPr>
      </w:pPr>
      <w:r w:rsidRPr="00EB5FD7">
        <w:rPr>
          <w:b/>
        </w:rPr>
        <w:t xml:space="preserve">    }</w:t>
      </w:r>
    </w:p>
    <w:p w:rsidR="00462C2E" w:rsidRPr="00EB5FD7" w:rsidRDefault="00462C2E" w:rsidP="00462C2E">
      <w:pPr>
        <w:pStyle w:val="ppCodeIndent"/>
        <w:rPr>
          <w:b/>
        </w:rPr>
      </w:pPr>
      <w:r w:rsidRPr="00EB5FD7">
        <w:rPr>
          <w:b/>
        </w:rPr>
        <w:t xml:space="preserve"> </w:t>
      </w:r>
    </w:p>
    <w:p w:rsidR="00462C2E" w:rsidRPr="00EB5FD7" w:rsidRDefault="00462C2E" w:rsidP="00462C2E">
      <w:pPr>
        <w:pStyle w:val="ppCodeIndent"/>
        <w:rPr>
          <w:b/>
        </w:rPr>
      </w:pPr>
      <w:r w:rsidRPr="00EB5FD7">
        <w:rPr>
          <w:b/>
        </w:rPr>
        <w:t xml:space="preserve">    return new Contact[]</w:t>
      </w:r>
    </w:p>
    <w:p w:rsidR="00462C2E" w:rsidRPr="00EB5FD7" w:rsidRDefault="00462C2E" w:rsidP="00462C2E">
      <w:pPr>
        <w:pStyle w:val="ppCodeIndent"/>
        <w:rPr>
          <w:b/>
        </w:rPr>
      </w:pPr>
      <w:r w:rsidRPr="00EB5FD7">
        <w:rPr>
          <w:b/>
        </w:rPr>
        <w:t xml:space="preserve">        {</w:t>
      </w:r>
    </w:p>
    <w:p w:rsidR="00462C2E" w:rsidRPr="00EB5FD7" w:rsidRDefault="00462C2E" w:rsidP="00462C2E">
      <w:pPr>
        <w:pStyle w:val="ppCodeIndent"/>
        <w:rPr>
          <w:b/>
        </w:rPr>
      </w:pPr>
      <w:r w:rsidRPr="00EB5FD7">
        <w:rPr>
          <w:b/>
        </w:rPr>
        <w:t xml:space="preserve">            new Contact</w:t>
      </w:r>
    </w:p>
    <w:p w:rsidR="00462C2E" w:rsidRPr="00EB5FD7" w:rsidRDefault="00462C2E" w:rsidP="00462C2E">
      <w:pPr>
        <w:pStyle w:val="ppCodeIndent"/>
        <w:rPr>
          <w:b/>
        </w:rPr>
      </w:pPr>
      <w:r w:rsidRPr="00EB5FD7">
        <w:rPr>
          <w:b/>
        </w:rPr>
        <w:t xml:space="preserve">            {</w:t>
      </w:r>
    </w:p>
    <w:p w:rsidR="00462C2E" w:rsidRPr="00EB5FD7" w:rsidRDefault="00462C2E" w:rsidP="00462C2E">
      <w:pPr>
        <w:pStyle w:val="ppCodeIndent"/>
        <w:rPr>
          <w:b/>
        </w:rPr>
      </w:pPr>
      <w:r w:rsidRPr="00EB5FD7">
        <w:rPr>
          <w:b/>
        </w:rPr>
        <w:t xml:space="preserve">                Id = 0,</w:t>
      </w:r>
    </w:p>
    <w:p w:rsidR="00462C2E" w:rsidRPr="00EB5FD7" w:rsidRDefault="00462C2E" w:rsidP="00462C2E">
      <w:pPr>
        <w:pStyle w:val="ppCodeIndent"/>
        <w:rPr>
          <w:b/>
        </w:rPr>
      </w:pPr>
      <w:r w:rsidRPr="00EB5FD7">
        <w:rPr>
          <w:b/>
        </w:rPr>
        <w:t xml:space="preserve">                Name = "Placeholder"</w:t>
      </w:r>
    </w:p>
    <w:p w:rsidR="00462C2E" w:rsidRPr="00EB5FD7" w:rsidRDefault="00462C2E" w:rsidP="00462C2E">
      <w:pPr>
        <w:pStyle w:val="ppCodeIndent"/>
        <w:rPr>
          <w:b/>
        </w:rPr>
      </w:pPr>
      <w:r w:rsidRPr="00EB5FD7">
        <w:rPr>
          <w:b/>
        </w:rPr>
        <w:lastRenderedPageBreak/>
        <w:t xml:space="preserve">            }</w:t>
      </w:r>
    </w:p>
    <w:p w:rsidR="00462C2E" w:rsidRPr="00EB5FD7" w:rsidRDefault="00462C2E" w:rsidP="00462C2E">
      <w:pPr>
        <w:pStyle w:val="ppCodeIndent"/>
        <w:rPr>
          <w:b/>
        </w:rPr>
      </w:pPr>
      <w:r w:rsidRPr="00EB5FD7">
        <w:rPr>
          <w:b/>
        </w:rPr>
        <w:t xml:space="preserve">        };</w:t>
      </w:r>
    </w:p>
    <w:p w:rsidR="00462C2E" w:rsidRPr="00EB5FD7" w:rsidRDefault="00462C2E" w:rsidP="00462C2E">
      <w:pPr>
        <w:pStyle w:val="ppCodeIndent"/>
        <w:rPr>
          <w:b/>
        </w:rPr>
      </w:pPr>
      <w:r w:rsidRPr="00EB5FD7">
        <w:rPr>
          <w:b/>
        </w:rPr>
        <w:t>}</w:t>
      </w:r>
    </w:p>
    <w:p w:rsidR="00B70C2B" w:rsidRDefault="00B70C2B" w:rsidP="008A54A0">
      <w:pPr>
        <w:pStyle w:val="ppBodyTextIndent"/>
      </w:pPr>
    </w:p>
    <w:p w:rsidR="00B305F2" w:rsidRPr="00B305F2" w:rsidRDefault="00B305F2" w:rsidP="00EB5FD7">
      <w:pPr>
        <w:pStyle w:val="ppNoteIndent"/>
        <w:rPr>
          <w:b/>
        </w:rPr>
      </w:pPr>
      <w:r w:rsidRPr="00B305F2">
        <w:rPr>
          <w:b/>
        </w:rPr>
        <w:t xml:space="preserve">Note: </w:t>
      </w:r>
      <w:r w:rsidRPr="00FC4D44">
        <w:t>This example is for demonstration purposes and will use the web server’s cache as a storage medium, so that the values will be available to multiple clients simultaneously, rather than use a Session storage mechanism or a Request storage lifetime. One could use Entity Framework, XML storage, or any other variety in place of the web server cache.</w:t>
      </w:r>
    </w:p>
    <w:p w:rsidR="000D0F4B" w:rsidRDefault="000D0F4B" w:rsidP="008A54A0">
      <w:pPr>
        <w:pStyle w:val="ppBodyTextIndent"/>
      </w:pPr>
    </w:p>
    <w:p w:rsidR="00EB5FD7" w:rsidRDefault="00124FBB" w:rsidP="00AA78B4">
      <w:pPr>
        <w:pStyle w:val="ppNumberList"/>
      </w:pPr>
      <w:r>
        <w:t>Add a new method</w:t>
      </w:r>
      <w:r w:rsidR="00764903">
        <w:t xml:space="preserve"> named </w:t>
      </w:r>
      <w:proofErr w:type="spellStart"/>
      <w:r w:rsidR="00764903">
        <w:rPr>
          <w:b/>
        </w:rPr>
        <w:t>SaveContact</w:t>
      </w:r>
      <w:proofErr w:type="spellEnd"/>
      <w:r>
        <w:t xml:space="preserve"> to the </w:t>
      </w:r>
      <w:proofErr w:type="spellStart"/>
      <w:r>
        <w:rPr>
          <w:b/>
        </w:rPr>
        <w:t>IContactRepository</w:t>
      </w:r>
      <w:proofErr w:type="spellEnd"/>
      <w:r>
        <w:t xml:space="preserve"> interface to do the work of saving </w:t>
      </w:r>
      <w:r w:rsidR="00607929">
        <w:t>a contact.</w:t>
      </w:r>
      <w:r w:rsidR="00764903">
        <w:t xml:space="preserve"> The </w:t>
      </w:r>
      <w:proofErr w:type="spellStart"/>
      <w:r w:rsidR="00764903">
        <w:rPr>
          <w:b/>
        </w:rPr>
        <w:t>SaveContact</w:t>
      </w:r>
      <w:proofErr w:type="spellEnd"/>
      <w:r w:rsidR="00764903">
        <w:t xml:space="preserve"> method should take a single </w:t>
      </w:r>
      <w:r w:rsidR="00764903">
        <w:rPr>
          <w:b/>
        </w:rPr>
        <w:t>Contact</w:t>
      </w:r>
      <w:r w:rsidR="00764903">
        <w:t xml:space="preserve"> parameter and return a Boolean value indicating success or failure</w:t>
      </w:r>
      <w:r w:rsidR="00081A6D">
        <w:t>.</w:t>
      </w:r>
    </w:p>
    <w:p w:rsidR="00893766" w:rsidRDefault="00EF7C60" w:rsidP="00EB5FD7">
      <w:pPr>
        <w:pStyle w:val="ppBodyTextIndent"/>
      </w:pPr>
      <w:r>
        <w:t xml:space="preserve">(Code Snippet – </w:t>
      </w:r>
      <w:r w:rsidRPr="00EB5FD7">
        <w:rPr>
          <w:i/>
        </w:rPr>
        <w:t xml:space="preserve">Web API Lab - Ex02 – Adding the </w:t>
      </w:r>
      <w:proofErr w:type="spellStart"/>
      <w:r w:rsidRPr="00EB5FD7">
        <w:rPr>
          <w:i/>
        </w:rPr>
        <w:t>SaveContact</w:t>
      </w:r>
      <w:proofErr w:type="spellEnd"/>
      <w:r w:rsidRPr="00EB5FD7">
        <w:rPr>
          <w:i/>
        </w:rPr>
        <w:t xml:space="preserve"> Method</w:t>
      </w:r>
      <w:r>
        <w:t>)</w:t>
      </w:r>
    </w:p>
    <w:p w:rsidR="00A82244" w:rsidRDefault="00A82244" w:rsidP="00A82244">
      <w:pPr>
        <w:pStyle w:val="ppCodeLanguageIndent"/>
      </w:pPr>
      <w:r>
        <w:t>C#</w:t>
      </w:r>
    </w:p>
    <w:p w:rsidR="00A82244" w:rsidRPr="00EB5FD7" w:rsidRDefault="00A82244" w:rsidP="00A82244">
      <w:pPr>
        <w:pStyle w:val="ppCodeIndent"/>
        <w:rPr>
          <w:b/>
        </w:rPr>
      </w:pPr>
      <w:r w:rsidRPr="00EB5FD7">
        <w:rPr>
          <w:b/>
        </w:rPr>
        <w:t xml:space="preserve">public interface </w:t>
      </w:r>
      <w:proofErr w:type="spellStart"/>
      <w:r w:rsidRPr="00EB5FD7">
        <w:rPr>
          <w:b/>
        </w:rPr>
        <w:t>IContactRepository</w:t>
      </w:r>
      <w:proofErr w:type="spellEnd"/>
    </w:p>
    <w:p w:rsidR="00A82244" w:rsidRPr="00EB5FD7" w:rsidRDefault="00A82244" w:rsidP="00A82244">
      <w:pPr>
        <w:pStyle w:val="ppCodeIndent"/>
        <w:rPr>
          <w:b/>
        </w:rPr>
      </w:pPr>
      <w:r w:rsidRPr="00EB5FD7">
        <w:rPr>
          <w:b/>
        </w:rPr>
        <w:t>{</w:t>
      </w:r>
    </w:p>
    <w:p w:rsidR="00A82244" w:rsidRPr="00EB5FD7" w:rsidRDefault="00A82244" w:rsidP="00A82244">
      <w:pPr>
        <w:pStyle w:val="ppCodeIndent"/>
        <w:rPr>
          <w:b/>
        </w:rPr>
      </w:pPr>
      <w:r w:rsidRPr="00EB5FD7">
        <w:rPr>
          <w:b/>
        </w:rPr>
        <w:t xml:space="preserve">    Contact[] </w:t>
      </w:r>
      <w:proofErr w:type="spellStart"/>
      <w:r w:rsidRPr="00EB5FD7">
        <w:rPr>
          <w:b/>
        </w:rPr>
        <w:t>GetAllContacts</w:t>
      </w:r>
      <w:proofErr w:type="spellEnd"/>
      <w:r w:rsidRPr="00EB5FD7">
        <w:rPr>
          <w:b/>
        </w:rPr>
        <w:t>();</w:t>
      </w:r>
    </w:p>
    <w:p w:rsidR="00A82244" w:rsidRPr="00EB5FD7" w:rsidRDefault="00A82244" w:rsidP="00A82244">
      <w:pPr>
        <w:pStyle w:val="ppCodeIndent"/>
        <w:rPr>
          <w:b/>
        </w:rPr>
      </w:pPr>
      <w:r w:rsidRPr="00EB5FD7">
        <w:rPr>
          <w:b/>
        </w:rPr>
        <w:t xml:space="preserve">    </w:t>
      </w:r>
      <w:proofErr w:type="spellStart"/>
      <w:r w:rsidRPr="00EB5FD7">
        <w:rPr>
          <w:b/>
        </w:rPr>
        <w:t>bool</w:t>
      </w:r>
      <w:proofErr w:type="spellEnd"/>
      <w:r w:rsidRPr="00EB5FD7">
        <w:rPr>
          <w:b/>
        </w:rPr>
        <w:t xml:space="preserve"> </w:t>
      </w:r>
      <w:proofErr w:type="spellStart"/>
      <w:r w:rsidRPr="00EB5FD7">
        <w:rPr>
          <w:b/>
        </w:rPr>
        <w:t>SaveContact</w:t>
      </w:r>
      <w:proofErr w:type="spellEnd"/>
      <w:r w:rsidRPr="00EB5FD7">
        <w:rPr>
          <w:b/>
        </w:rPr>
        <w:t>(Contact contact);</w:t>
      </w:r>
    </w:p>
    <w:p w:rsidR="00A82244" w:rsidRPr="00EB5FD7" w:rsidRDefault="00A82244" w:rsidP="00A82244">
      <w:pPr>
        <w:pStyle w:val="ppCodeIndent"/>
        <w:rPr>
          <w:b/>
        </w:rPr>
      </w:pPr>
      <w:r w:rsidRPr="00EB5FD7">
        <w:rPr>
          <w:b/>
        </w:rPr>
        <w:t>}</w:t>
      </w:r>
    </w:p>
    <w:p w:rsidR="00657CC0" w:rsidRDefault="00657CC0" w:rsidP="008A54A0">
      <w:pPr>
        <w:pStyle w:val="ppBodyTextIndent"/>
      </w:pPr>
    </w:p>
    <w:p w:rsidR="00EB5FD7" w:rsidRDefault="00DE47D3" w:rsidP="00A82244">
      <w:pPr>
        <w:pStyle w:val="ppNumberList"/>
      </w:pPr>
      <w:r>
        <w:t xml:space="preserve">Implement the </w:t>
      </w:r>
      <w:proofErr w:type="spellStart"/>
      <w:r>
        <w:rPr>
          <w:b/>
        </w:rPr>
        <w:t>SaveContact</w:t>
      </w:r>
      <w:proofErr w:type="spellEnd"/>
      <w:r>
        <w:t xml:space="preserve"> method in the </w:t>
      </w:r>
      <w:proofErr w:type="spellStart"/>
      <w:r>
        <w:rPr>
          <w:b/>
        </w:rPr>
        <w:t>ContactRepository</w:t>
      </w:r>
      <w:proofErr w:type="spellEnd"/>
      <w:r>
        <w:t xml:space="preserve"> class by adding the following code.</w:t>
      </w:r>
    </w:p>
    <w:p w:rsidR="00116C28" w:rsidRDefault="007852C9" w:rsidP="00EB5FD7">
      <w:pPr>
        <w:pStyle w:val="ppBodyTextIndent"/>
      </w:pPr>
      <w:r>
        <w:t xml:space="preserve">(Code Snippet – </w:t>
      </w:r>
      <w:r w:rsidRPr="00EB5FD7">
        <w:rPr>
          <w:i/>
        </w:rPr>
        <w:t xml:space="preserve">Web API Lab - Ex02 – Implementing the </w:t>
      </w:r>
      <w:proofErr w:type="spellStart"/>
      <w:r w:rsidRPr="00EB5FD7">
        <w:rPr>
          <w:i/>
        </w:rPr>
        <w:t>SaveContact</w:t>
      </w:r>
      <w:proofErr w:type="spellEnd"/>
      <w:r w:rsidRPr="00EB5FD7">
        <w:rPr>
          <w:i/>
        </w:rPr>
        <w:t xml:space="preserve"> Method</w:t>
      </w:r>
      <w:r>
        <w:t>)</w:t>
      </w:r>
    </w:p>
    <w:p w:rsidR="00A82244" w:rsidRDefault="00A82244" w:rsidP="00A82244">
      <w:pPr>
        <w:pStyle w:val="ppCodeLanguageIndent"/>
      </w:pPr>
      <w:r>
        <w:t>C#</w:t>
      </w:r>
    </w:p>
    <w:p w:rsidR="00A82244" w:rsidRPr="00EB5FD7" w:rsidRDefault="00A82244" w:rsidP="00A82244">
      <w:pPr>
        <w:pStyle w:val="ppCodeIndent"/>
        <w:rPr>
          <w:b/>
        </w:rPr>
      </w:pPr>
      <w:r w:rsidRPr="00EB5FD7">
        <w:rPr>
          <w:b/>
        </w:rPr>
        <w:t xml:space="preserve">public </w:t>
      </w:r>
      <w:proofErr w:type="spellStart"/>
      <w:r w:rsidRPr="00EB5FD7">
        <w:rPr>
          <w:b/>
        </w:rPr>
        <w:t>bool</w:t>
      </w:r>
      <w:proofErr w:type="spellEnd"/>
      <w:r w:rsidRPr="00EB5FD7">
        <w:rPr>
          <w:b/>
        </w:rPr>
        <w:t xml:space="preserve"> </w:t>
      </w:r>
      <w:proofErr w:type="spellStart"/>
      <w:r w:rsidRPr="00EB5FD7">
        <w:rPr>
          <w:b/>
        </w:rPr>
        <w:t>SaveContact</w:t>
      </w:r>
      <w:proofErr w:type="spellEnd"/>
      <w:r w:rsidRPr="00EB5FD7">
        <w:rPr>
          <w:b/>
        </w:rPr>
        <w:t>(Contact contact)</w:t>
      </w:r>
    </w:p>
    <w:p w:rsidR="00A82244" w:rsidRPr="00EB5FD7" w:rsidRDefault="00A82244" w:rsidP="00A82244">
      <w:pPr>
        <w:pStyle w:val="ppCodeIndent"/>
        <w:rPr>
          <w:b/>
        </w:rPr>
      </w:pPr>
      <w:r w:rsidRPr="00EB5FD7">
        <w:rPr>
          <w:b/>
        </w:rPr>
        <w:t>{</w:t>
      </w:r>
    </w:p>
    <w:p w:rsidR="00A82244" w:rsidRPr="00EB5FD7" w:rsidRDefault="00A82244" w:rsidP="00A82244">
      <w:pPr>
        <w:pStyle w:val="ppCodeIndent"/>
        <w:rPr>
          <w:b/>
        </w:rPr>
      </w:pPr>
      <w:r w:rsidRPr="00EB5FD7">
        <w:rPr>
          <w:b/>
        </w:rPr>
        <w:t xml:space="preserve">    </w:t>
      </w:r>
      <w:proofErr w:type="spellStart"/>
      <w:r w:rsidRPr="00EB5FD7">
        <w:rPr>
          <w:b/>
        </w:rPr>
        <w:t>var</w:t>
      </w:r>
      <w:proofErr w:type="spellEnd"/>
      <w:r w:rsidRPr="00EB5FD7">
        <w:rPr>
          <w:b/>
        </w:rPr>
        <w:t xml:space="preserve"> </w:t>
      </w:r>
      <w:proofErr w:type="spellStart"/>
      <w:r w:rsidRPr="00EB5FD7">
        <w:rPr>
          <w:b/>
        </w:rPr>
        <w:t>ctx</w:t>
      </w:r>
      <w:proofErr w:type="spellEnd"/>
      <w:r w:rsidRPr="00EB5FD7">
        <w:rPr>
          <w:b/>
        </w:rPr>
        <w:t xml:space="preserve"> = </w:t>
      </w:r>
      <w:proofErr w:type="spellStart"/>
      <w:r w:rsidRPr="00EB5FD7">
        <w:rPr>
          <w:b/>
        </w:rPr>
        <w:t>HttpContext.Current</w:t>
      </w:r>
      <w:proofErr w:type="spellEnd"/>
      <w:r w:rsidRPr="00EB5FD7">
        <w:rPr>
          <w:b/>
        </w:rPr>
        <w:t>;</w:t>
      </w:r>
    </w:p>
    <w:p w:rsidR="00A82244" w:rsidRPr="00EB5FD7" w:rsidRDefault="00A82244" w:rsidP="00A82244">
      <w:pPr>
        <w:pStyle w:val="ppCodeIndent"/>
        <w:rPr>
          <w:b/>
        </w:rPr>
      </w:pPr>
      <w:r w:rsidRPr="00EB5FD7">
        <w:rPr>
          <w:b/>
        </w:rPr>
        <w:t xml:space="preserve"> </w:t>
      </w:r>
    </w:p>
    <w:p w:rsidR="00A82244" w:rsidRPr="00EB5FD7" w:rsidRDefault="00A82244" w:rsidP="00A82244">
      <w:pPr>
        <w:pStyle w:val="ppCodeIndent"/>
        <w:rPr>
          <w:b/>
        </w:rPr>
      </w:pPr>
      <w:r w:rsidRPr="00EB5FD7">
        <w:rPr>
          <w:b/>
        </w:rPr>
        <w:t xml:space="preserve">    if (</w:t>
      </w:r>
      <w:proofErr w:type="spellStart"/>
      <w:r w:rsidRPr="00EB5FD7">
        <w:rPr>
          <w:b/>
        </w:rPr>
        <w:t>ctx</w:t>
      </w:r>
      <w:proofErr w:type="spellEnd"/>
      <w:r w:rsidRPr="00EB5FD7">
        <w:rPr>
          <w:b/>
        </w:rPr>
        <w:t xml:space="preserve"> != null)</w:t>
      </w:r>
    </w:p>
    <w:p w:rsidR="00A82244" w:rsidRPr="00EB5FD7" w:rsidRDefault="00A82244" w:rsidP="00A82244">
      <w:pPr>
        <w:pStyle w:val="ppCodeIndent"/>
        <w:rPr>
          <w:b/>
        </w:rPr>
      </w:pPr>
      <w:r w:rsidRPr="00EB5FD7">
        <w:rPr>
          <w:b/>
        </w:rPr>
        <w:t xml:space="preserve">    {</w:t>
      </w:r>
    </w:p>
    <w:p w:rsidR="00A82244" w:rsidRPr="00EB5FD7" w:rsidRDefault="00A82244" w:rsidP="00A82244">
      <w:pPr>
        <w:pStyle w:val="ppCodeIndent"/>
        <w:rPr>
          <w:b/>
        </w:rPr>
      </w:pPr>
      <w:r w:rsidRPr="00EB5FD7">
        <w:rPr>
          <w:b/>
        </w:rPr>
        <w:t xml:space="preserve">        try</w:t>
      </w:r>
    </w:p>
    <w:p w:rsidR="00A82244" w:rsidRPr="00EB5FD7" w:rsidRDefault="00A82244" w:rsidP="00A82244">
      <w:pPr>
        <w:pStyle w:val="ppCodeIndent"/>
        <w:rPr>
          <w:b/>
        </w:rPr>
      </w:pPr>
      <w:r w:rsidRPr="00EB5FD7">
        <w:rPr>
          <w:b/>
        </w:rPr>
        <w:t xml:space="preserve">        {</w:t>
      </w:r>
    </w:p>
    <w:p w:rsidR="00A82244" w:rsidRPr="00EB5FD7" w:rsidRDefault="00A82244" w:rsidP="00A82244">
      <w:pPr>
        <w:pStyle w:val="ppCodeIndent"/>
        <w:rPr>
          <w:b/>
        </w:rPr>
      </w:pPr>
      <w:r w:rsidRPr="00EB5FD7">
        <w:rPr>
          <w:b/>
        </w:rPr>
        <w:t xml:space="preserve">            ((Contact[])</w:t>
      </w:r>
      <w:proofErr w:type="spellStart"/>
      <w:r w:rsidRPr="00EB5FD7">
        <w:rPr>
          <w:b/>
        </w:rPr>
        <w:t>ctx.Cache</w:t>
      </w:r>
      <w:proofErr w:type="spellEnd"/>
      <w:r w:rsidRPr="00EB5FD7">
        <w:rPr>
          <w:b/>
        </w:rPr>
        <w:t>[</w:t>
      </w:r>
      <w:proofErr w:type="spellStart"/>
      <w:r w:rsidRPr="00EB5FD7">
        <w:rPr>
          <w:b/>
        </w:rPr>
        <w:t>cacheKey</w:t>
      </w:r>
      <w:proofErr w:type="spellEnd"/>
      <w:r w:rsidRPr="00EB5FD7">
        <w:rPr>
          <w:b/>
        </w:rPr>
        <w:t>]).</w:t>
      </w:r>
      <w:proofErr w:type="spellStart"/>
      <w:r w:rsidRPr="00EB5FD7">
        <w:rPr>
          <w:b/>
        </w:rPr>
        <w:t>ToList</w:t>
      </w:r>
      <w:proofErr w:type="spellEnd"/>
      <w:r w:rsidRPr="00EB5FD7">
        <w:rPr>
          <w:b/>
        </w:rPr>
        <w:t>().Add(contact);</w:t>
      </w:r>
    </w:p>
    <w:p w:rsidR="00A82244" w:rsidRPr="00EB5FD7" w:rsidRDefault="00A82244" w:rsidP="00A82244">
      <w:pPr>
        <w:pStyle w:val="ppCodeIndent"/>
        <w:rPr>
          <w:b/>
        </w:rPr>
      </w:pPr>
      <w:r w:rsidRPr="00EB5FD7">
        <w:rPr>
          <w:b/>
        </w:rPr>
        <w:t xml:space="preserve"> </w:t>
      </w:r>
    </w:p>
    <w:p w:rsidR="00A82244" w:rsidRPr="00EB5FD7" w:rsidRDefault="00A82244" w:rsidP="00A82244">
      <w:pPr>
        <w:pStyle w:val="ppCodeIndent"/>
        <w:rPr>
          <w:b/>
        </w:rPr>
      </w:pPr>
      <w:r w:rsidRPr="00EB5FD7">
        <w:rPr>
          <w:b/>
        </w:rPr>
        <w:t xml:space="preserve">            return true;</w:t>
      </w:r>
    </w:p>
    <w:p w:rsidR="00A82244" w:rsidRPr="00EB5FD7" w:rsidRDefault="00A82244" w:rsidP="00A82244">
      <w:pPr>
        <w:pStyle w:val="ppCodeIndent"/>
        <w:rPr>
          <w:b/>
        </w:rPr>
      </w:pPr>
      <w:r w:rsidRPr="00EB5FD7">
        <w:rPr>
          <w:b/>
        </w:rPr>
        <w:t xml:space="preserve">        }</w:t>
      </w:r>
    </w:p>
    <w:p w:rsidR="00A82244" w:rsidRPr="00EB5FD7" w:rsidRDefault="00A82244" w:rsidP="00A82244">
      <w:pPr>
        <w:pStyle w:val="ppCodeIndent"/>
        <w:rPr>
          <w:b/>
        </w:rPr>
      </w:pPr>
      <w:r w:rsidRPr="00EB5FD7">
        <w:rPr>
          <w:b/>
        </w:rPr>
        <w:t xml:space="preserve">        catch (Exception ex)</w:t>
      </w:r>
    </w:p>
    <w:p w:rsidR="00A82244" w:rsidRPr="00EB5FD7" w:rsidRDefault="00A82244" w:rsidP="00A82244">
      <w:pPr>
        <w:pStyle w:val="ppCodeIndent"/>
        <w:rPr>
          <w:b/>
        </w:rPr>
      </w:pPr>
      <w:r w:rsidRPr="00EB5FD7">
        <w:rPr>
          <w:b/>
        </w:rPr>
        <w:t xml:space="preserve">        {</w:t>
      </w:r>
    </w:p>
    <w:p w:rsidR="00A82244" w:rsidRPr="00EB5FD7" w:rsidRDefault="00A82244" w:rsidP="00A82244">
      <w:pPr>
        <w:pStyle w:val="ppCodeIndent"/>
        <w:rPr>
          <w:b/>
        </w:rPr>
      </w:pPr>
      <w:r w:rsidRPr="00EB5FD7">
        <w:rPr>
          <w:b/>
        </w:rPr>
        <w:t xml:space="preserve">            </w:t>
      </w:r>
      <w:proofErr w:type="spellStart"/>
      <w:r w:rsidRPr="00EB5FD7">
        <w:rPr>
          <w:b/>
        </w:rPr>
        <w:t>Console.WriteLine</w:t>
      </w:r>
      <w:proofErr w:type="spellEnd"/>
      <w:r w:rsidRPr="00EB5FD7">
        <w:rPr>
          <w:b/>
        </w:rPr>
        <w:t>(</w:t>
      </w:r>
      <w:proofErr w:type="spellStart"/>
      <w:r w:rsidRPr="00EB5FD7">
        <w:rPr>
          <w:b/>
        </w:rPr>
        <w:t>ex.ToString</w:t>
      </w:r>
      <w:proofErr w:type="spellEnd"/>
      <w:r w:rsidRPr="00EB5FD7">
        <w:rPr>
          <w:b/>
        </w:rPr>
        <w:t>());</w:t>
      </w:r>
    </w:p>
    <w:p w:rsidR="00A82244" w:rsidRPr="00EB5FD7" w:rsidRDefault="00A82244" w:rsidP="00A82244">
      <w:pPr>
        <w:pStyle w:val="ppCodeIndent"/>
        <w:rPr>
          <w:b/>
        </w:rPr>
      </w:pPr>
      <w:r w:rsidRPr="00EB5FD7">
        <w:rPr>
          <w:b/>
        </w:rPr>
        <w:t xml:space="preserve">            return false;</w:t>
      </w:r>
    </w:p>
    <w:p w:rsidR="00A82244" w:rsidRPr="00EB5FD7" w:rsidRDefault="00A82244" w:rsidP="00A82244">
      <w:pPr>
        <w:pStyle w:val="ppCodeIndent"/>
        <w:rPr>
          <w:b/>
        </w:rPr>
      </w:pPr>
      <w:r w:rsidRPr="00EB5FD7">
        <w:rPr>
          <w:b/>
        </w:rPr>
        <w:lastRenderedPageBreak/>
        <w:t xml:space="preserve">        }</w:t>
      </w:r>
    </w:p>
    <w:p w:rsidR="00A82244" w:rsidRPr="00EB5FD7" w:rsidRDefault="00A82244" w:rsidP="00A82244">
      <w:pPr>
        <w:pStyle w:val="ppCodeIndent"/>
        <w:rPr>
          <w:b/>
        </w:rPr>
      </w:pPr>
      <w:r w:rsidRPr="00EB5FD7">
        <w:rPr>
          <w:b/>
        </w:rPr>
        <w:t xml:space="preserve">    }</w:t>
      </w:r>
    </w:p>
    <w:p w:rsidR="00A82244" w:rsidRPr="00EB5FD7" w:rsidRDefault="00A82244" w:rsidP="00A82244">
      <w:pPr>
        <w:pStyle w:val="ppCodeIndent"/>
        <w:rPr>
          <w:b/>
        </w:rPr>
      </w:pPr>
      <w:r w:rsidRPr="00EB5FD7">
        <w:rPr>
          <w:b/>
        </w:rPr>
        <w:t xml:space="preserve"> </w:t>
      </w:r>
    </w:p>
    <w:p w:rsidR="00A82244" w:rsidRPr="00EB5FD7" w:rsidRDefault="00A82244" w:rsidP="00A82244">
      <w:pPr>
        <w:pStyle w:val="ppCodeIndent"/>
        <w:rPr>
          <w:b/>
        </w:rPr>
      </w:pPr>
      <w:r w:rsidRPr="00EB5FD7">
        <w:rPr>
          <w:b/>
        </w:rPr>
        <w:t xml:space="preserve">    return false;</w:t>
      </w:r>
    </w:p>
    <w:p w:rsidR="00A82244" w:rsidRPr="00EB5FD7" w:rsidRDefault="00A82244" w:rsidP="00A82244">
      <w:pPr>
        <w:pStyle w:val="ppCodeIndent"/>
        <w:rPr>
          <w:b/>
        </w:rPr>
      </w:pPr>
      <w:r w:rsidRPr="00EB5FD7">
        <w:rPr>
          <w:b/>
        </w:rPr>
        <w:t>}</w:t>
      </w:r>
    </w:p>
    <w:p w:rsidR="00FD2683" w:rsidRDefault="00FD2683" w:rsidP="00E913D7">
      <w:pPr>
        <w:pStyle w:val="ppListEnd"/>
      </w:pPr>
    </w:p>
    <w:bookmarkStart w:id="14" w:name="_Toc319921206" w:displacedByCustomXml="next"/>
    <w:sdt>
      <w:sdtPr>
        <w:alias w:val="Topic"/>
        <w:tag w:val="077822da-ef40-4da3-b0f1-b11789df5705"/>
        <w:id w:val="-1467342158"/>
        <w:placeholder>
          <w:docPart w:val="DefaultPlaceholder_1082065158"/>
        </w:placeholder>
        <w:text/>
      </w:sdtPr>
      <w:sdtEndPr/>
      <w:sdtContent>
        <w:p w:rsidR="00E83835" w:rsidRDefault="009327EC" w:rsidP="009327EC">
          <w:pPr>
            <w:pStyle w:val="ppTopic"/>
          </w:pPr>
          <w:r>
            <w:t>Exercise 3: Consume the Web API from an HTML Client</w:t>
          </w:r>
        </w:p>
      </w:sdtContent>
    </w:sdt>
    <w:bookmarkEnd w:id="14" w:displacedByCustomXml="prev"/>
    <w:p w:rsidR="00470710" w:rsidRDefault="00D37212" w:rsidP="00B10EB8">
      <w:pPr>
        <w:pStyle w:val="ppBodyText"/>
        <w:numPr>
          <w:ilvl w:val="0"/>
          <w:numId w:val="1"/>
        </w:numPr>
      </w:pPr>
      <w:r>
        <w:t xml:space="preserve">In this exercise, </w:t>
      </w:r>
      <w:r w:rsidR="000D494F">
        <w:t xml:space="preserve">you will create an HTML client to call the Web API. This client </w:t>
      </w:r>
      <w:r w:rsidR="00801320">
        <w:t xml:space="preserve">will </w:t>
      </w:r>
      <w:r w:rsidR="000D494F">
        <w:t>facilitate data exchange with the Web API using JavaScript and will display the results in a web brow</w:t>
      </w:r>
      <w:r w:rsidR="00653C5F">
        <w:t>ser using HTML markup.</w:t>
      </w:r>
    </w:p>
    <w:p w:rsidR="00276C56" w:rsidRDefault="00276C56" w:rsidP="005B2074">
      <w:pPr>
        <w:pStyle w:val="ppProcedureStart"/>
      </w:pPr>
      <w:bookmarkStart w:id="15" w:name="_Toc319921207"/>
      <w:r>
        <w:t xml:space="preserve">Task </w:t>
      </w:r>
      <w:r w:rsidR="00490F21">
        <w:t>1 – Modifying</w:t>
      </w:r>
      <w:r w:rsidR="006E5A34">
        <w:t xml:space="preserve"> the Inde</w:t>
      </w:r>
      <w:r w:rsidR="00FA696B">
        <w:t>x View to Provide a GUI for Displaying Contacts</w:t>
      </w:r>
      <w:bookmarkEnd w:id="15"/>
    </w:p>
    <w:p w:rsidR="00571003" w:rsidRPr="00571003" w:rsidRDefault="00571003" w:rsidP="00571003">
      <w:pPr>
        <w:pStyle w:val="ppBodyText"/>
      </w:pPr>
      <w:r>
        <w:t>In this task, you will modify the default Index view of the web application to support the requirement of displaying the list of existi</w:t>
      </w:r>
      <w:r w:rsidR="00EB5FD7">
        <w:t>ng contacts in an HTML browser.</w:t>
      </w:r>
    </w:p>
    <w:p w:rsidR="0076620E" w:rsidRDefault="00394ECC" w:rsidP="00EB5FD7">
      <w:pPr>
        <w:pStyle w:val="ppNumberList"/>
      </w:pPr>
      <w:r w:rsidRPr="00EB5FD7">
        <w:t>Open</w:t>
      </w:r>
      <w:r>
        <w:t xml:space="preserve"> Visual Studio 11 if it </w:t>
      </w:r>
      <w:r w:rsidR="00E21D55">
        <w:t>is not</w:t>
      </w:r>
      <w:r w:rsidR="00EB5FD7">
        <w:t xml:space="preserve"> already open.</w:t>
      </w:r>
    </w:p>
    <w:p w:rsidR="00394ECC" w:rsidRDefault="00394ECC" w:rsidP="00EB5FD7">
      <w:pPr>
        <w:pStyle w:val="ppNumberList"/>
      </w:pPr>
      <w:r>
        <w:t xml:space="preserve">Open the </w:t>
      </w:r>
      <w:proofErr w:type="spellStart"/>
      <w:r w:rsidRPr="00EB5FD7">
        <w:rPr>
          <w:b/>
        </w:rPr>
        <w:t>ContactManager</w:t>
      </w:r>
      <w:proofErr w:type="spellEnd"/>
      <w:r>
        <w:t xml:space="preserve"> solution located in the </w:t>
      </w:r>
      <w:r w:rsidRPr="00EB5FD7">
        <w:rPr>
          <w:b/>
        </w:rPr>
        <w:t>CS/Ex03/Begin</w:t>
      </w:r>
      <w:r w:rsidR="007575E4" w:rsidRPr="00EB5FD7">
        <w:rPr>
          <w:b/>
        </w:rPr>
        <w:t>/</w:t>
      </w:r>
      <w:proofErr w:type="spellStart"/>
      <w:r w:rsidR="007575E4" w:rsidRPr="00EB5FD7">
        <w:rPr>
          <w:b/>
        </w:rPr>
        <w:t>ContactManager</w:t>
      </w:r>
      <w:proofErr w:type="spellEnd"/>
      <w:r w:rsidRPr="00EB5FD7">
        <w:rPr>
          <w:b/>
        </w:rPr>
        <w:t xml:space="preserve"> </w:t>
      </w:r>
      <w:r>
        <w:t>folder accompanying this lab.</w:t>
      </w:r>
    </w:p>
    <w:p w:rsidR="0076620E" w:rsidRDefault="0076620E" w:rsidP="00EB5FD7">
      <w:pPr>
        <w:pStyle w:val="ppNumberList"/>
      </w:pPr>
      <w:r w:rsidRPr="00EB5FD7">
        <w:t>Open</w:t>
      </w:r>
      <w:r>
        <w:t xml:space="preserve"> the </w:t>
      </w:r>
      <w:r w:rsidRPr="00EB5FD7">
        <w:rPr>
          <w:b/>
        </w:rPr>
        <w:t>Views/</w:t>
      </w:r>
      <w:r w:rsidR="000E0B65" w:rsidRPr="00EB5FD7">
        <w:rPr>
          <w:b/>
        </w:rPr>
        <w:t>Home/</w:t>
      </w:r>
      <w:proofErr w:type="spellStart"/>
      <w:r w:rsidR="008A4400" w:rsidRPr="00EB5FD7">
        <w:rPr>
          <w:b/>
        </w:rPr>
        <w:t>Index.cshtml</w:t>
      </w:r>
      <w:proofErr w:type="spellEnd"/>
      <w:r w:rsidR="008A4400" w:rsidRPr="00EB5FD7">
        <w:rPr>
          <w:b/>
        </w:rPr>
        <w:t xml:space="preserve"> </w:t>
      </w:r>
      <w:r w:rsidR="00EB5FD7">
        <w:t>file.</w:t>
      </w:r>
    </w:p>
    <w:p w:rsidR="008A4400" w:rsidRDefault="00434F10" w:rsidP="00EB5FD7">
      <w:pPr>
        <w:pStyle w:val="ppNumberList"/>
      </w:pPr>
      <w:r>
        <w:t xml:space="preserve">Add a script reference to load the </w:t>
      </w:r>
      <w:proofErr w:type="spellStart"/>
      <w:r>
        <w:t>jQuery</w:t>
      </w:r>
      <w:proofErr w:type="spellEnd"/>
      <w:r>
        <w:t xml:space="preserve"> JavaScript library at the top of the Index view.</w:t>
      </w:r>
    </w:p>
    <w:p w:rsidR="00D31366" w:rsidRDefault="005C0E43" w:rsidP="00EB5FD7">
      <w:pPr>
        <w:pStyle w:val="ppCodeLanguageIndent"/>
      </w:pPr>
      <w:r>
        <w:t>HTML</w:t>
      </w:r>
    </w:p>
    <w:p w:rsidR="005C0E43" w:rsidRPr="0086056C" w:rsidRDefault="005C0E43" w:rsidP="00EB5FD7">
      <w:pPr>
        <w:pStyle w:val="ppCodeIndent"/>
        <w:rPr>
          <w:b/>
          <w:lang w:bidi="ar-SA"/>
        </w:rPr>
      </w:pPr>
      <w:r w:rsidRPr="0086056C">
        <w:rPr>
          <w:b/>
          <w:color w:val="0000FF"/>
          <w:lang w:bidi="ar-SA"/>
        </w:rPr>
        <w:t>&lt;</w:t>
      </w:r>
      <w:r w:rsidRPr="0086056C">
        <w:rPr>
          <w:b/>
          <w:color w:val="800000"/>
          <w:lang w:bidi="ar-SA"/>
        </w:rPr>
        <w:t>script</w:t>
      </w:r>
      <w:r w:rsidR="00575DDE" w:rsidRPr="0086056C">
        <w:rPr>
          <w:b/>
          <w:lang w:bidi="ar-SA"/>
        </w:rPr>
        <w:t xml:space="preserve"> </w:t>
      </w:r>
      <w:r w:rsidRPr="0086056C">
        <w:rPr>
          <w:b/>
          <w:color w:val="FF0000"/>
          <w:lang w:bidi="ar-SA"/>
        </w:rPr>
        <w:t>src</w:t>
      </w:r>
      <w:r w:rsidRPr="0086056C">
        <w:rPr>
          <w:b/>
          <w:color w:val="0000FF"/>
          <w:lang w:bidi="ar-SA"/>
        </w:rPr>
        <w:t>="@Url.Content("</w:t>
      </w:r>
      <w:r w:rsidRPr="0086056C">
        <w:rPr>
          <w:b/>
          <w:lang w:bidi="ar-SA"/>
        </w:rPr>
        <w:t>~/</w:t>
      </w:r>
      <w:r w:rsidRPr="0086056C">
        <w:rPr>
          <w:b/>
          <w:color w:val="FF0000"/>
          <w:lang w:bidi="ar-SA"/>
        </w:rPr>
        <w:t>Scripts</w:t>
      </w:r>
      <w:r w:rsidRPr="0086056C">
        <w:rPr>
          <w:b/>
          <w:lang w:bidi="ar-SA"/>
        </w:rPr>
        <w:t>/</w:t>
      </w:r>
      <w:r w:rsidRPr="0086056C">
        <w:rPr>
          <w:b/>
          <w:color w:val="FF0000"/>
          <w:lang w:bidi="ar-SA"/>
        </w:rPr>
        <w:t>modernizr-2.0.6-development-only.js</w:t>
      </w:r>
      <w:r w:rsidRPr="0086056C">
        <w:rPr>
          <w:b/>
          <w:color w:val="0000FF"/>
          <w:lang w:bidi="ar-SA"/>
        </w:rPr>
        <w:t>")"</w:t>
      </w:r>
      <w:r w:rsidR="00575DDE" w:rsidRPr="0086056C">
        <w:rPr>
          <w:b/>
          <w:lang w:bidi="ar-SA"/>
        </w:rPr>
        <w:t xml:space="preserve"> </w:t>
      </w:r>
      <w:r w:rsidRPr="0086056C">
        <w:rPr>
          <w:b/>
          <w:color w:val="FF0000"/>
          <w:lang w:bidi="ar-SA"/>
        </w:rPr>
        <w:t>type</w:t>
      </w:r>
      <w:r w:rsidRPr="0086056C">
        <w:rPr>
          <w:b/>
          <w:color w:val="0000FF"/>
          <w:lang w:bidi="ar-SA"/>
        </w:rPr>
        <w:t>="text/</w:t>
      </w:r>
      <w:proofErr w:type="spellStart"/>
      <w:r w:rsidRPr="0086056C">
        <w:rPr>
          <w:b/>
          <w:color w:val="0000FF"/>
          <w:lang w:bidi="ar-SA"/>
        </w:rPr>
        <w:t>javascript</w:t>
      </w:r>
      <w:proofErr w:type="spellEnd"/>
      <w:r w:rsidRPr="0086056C">
        <w:rPr>
          <w:b/>
          <w:color w:val="0000FF"/>
          <w:lang w:bidi="ar-SA"/>
        </w:rPr>
        <w:t>"&gt;&lt;/</w:t>
      </w:r>
      <w:r w:rsidRPr="0086056C">
        <w:rPr>
          <w:b/>
          <w:color w:val="800000"/>
          <w:lang w:bidi="ar-SA"/>
        </w:rPr>
        <w:t>script</w:t>
      </w:r>
      <w:r w:rsidRPr="0086056C">
        <w:rPr>
          <w:b/>
          <w:color w:val="0000FF"/>
          <w:lang w:bidi="ar-SA"/>
        </w:rPr>
        <w:t>&gt;</w:t>
      </w:r>
    </w:p>
    <w:p w:rsidR="006055B4" w:rsidRDefault="006055B4" w:rsidP="008A54A0">
      <w:pPr>
        <w:pStyle w:val="ppBodyTextIndent"/>
      </w:pPr>
    </w:p>
    <w:p w:rsidR="00DE73B2" w:rsidRDefault="004F4ACF" w:rsidP="00EB5FD7">
      <w:pPr>
        <w:pStyle w:val="ppNumberList"/>
      </w:pPr>
      <w:r>
        <w:t xml:space="preserve">Remove the HTML code within the </w:t>
      </w:r>
      <w:r>
        <w:rPr>
          <w:b/>
        </w:rPr>
        <w:t>body</w:t>
      </w:r>
      <w:r>
        <w:t xml:space="preserve"> div element so that the page is relatively bare. </w:t>
      </w:r>
    </w:p>
    <w:p w:rsidR="004F4ACF" w:rsidRDefault="005B2074" w:rsidP="00EB5FD7">
      <w:pPr>
        <w:pStyle w:val="ppCodeLanguageIndent"/>
      </w:pPr>
      <w:r>
        <w:t>HTML</w:t>
      </w:r>
    </w:p>
    <w:p w:rsidR="005B2074" w:rsidRPr="00F70CE5" w:rsidRDefault="005B2074" w:rsidP="00F70CE5">
      <w:pPr>
        <w:pStyle w:val="ppCodeIndent"/>
        <w:ind w:left="1440" w:hanging="720"/>
        <w:rPr>
          <w:strike/>
        </w:rPr>
      </w:pPr>
      <w:r w:rsidRPr="00F70CE5">
        <w:rPr>
          <w:strike/>
          <w:color w:val="0000FF"/>
        </w:rPr>
        <w:t>&lt;</w:t>
      </w:r>
      <w:r w:rsidRPr="00F70CE5">
        <w:rPr>
          <w:strike/>
          <w:color w:val="800000"/>
        </w:rPr>
        <w:t>body</w:t>
      </w:r>
      <w:r w:rsidRPr="00F70CE5">
        <w:rPr>
          <w:strike/>
          <w:color w:val="0000FF"/>
        </w:rPr>
        <w:t>&gt;</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header</w:t>
      </w:r>
      <w:r w:rsidR="005B2074" w:rsidRPr="00F70CE5">
        <w:rPr>
          <w:strike/>
          <w:color w:val="0000FF"/>
        </w:rPr>
        <w:t>&gt;</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div</w:t>
      </w:r>
      <w:r w:rsidRPr="00F70CE5">
        <w:rPr>
          <w:strike/>
        </w:rPr>
        <w:t xml:space="preserve"> </w:t>
      </w:r>
      <w:r w:rsidR="005B2074" w:rsidRPr="00F70CE5">
        <w:rPr>
          <w:strike/>
          <w:color w:val="FF0000"/>
        </w:rPr>
        <w:t>class</w:t>
      </w:r>
      <w:r w:rsidR="005B2074" w:rsidRPr="00F70CE5">
        <w:rPr>
          <w:strike/>
          <w:color w:val="0000FF"/>
        </w:rPr>
        <w:t>="content-wrapper"&gt;</w:t>
      </w:r>
      <w:r w:rsidRPr="00F70CE5">
        <w:rPr>
          <w:strike/>
        </w:rPr>
        <w:t xml:space="preserve"> </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div</w:t>
      </w:r>
      <w:r w:rsidRPr="00F70CE5">
        <w:rPr>
          <w:strike/>
        </w:rPr>
        <w:t xml:space="preserve"> </w:t>
      </w:r>
      <w:r w:rsidR="005B2074" w:rsidRPr="00F70CE5">
        <w:rPr>
          <w:strike/>
          <w:color w:val="FF0000"/>
        </w:rPr>
        <w:t>class</w:t>
      </w:r>
      <w:r w:rsidR="005B2074" w:rsidRPr="00F70CE5">
        <w:rPr>
          <w:strike/>
          <w:color w:val="0000FF"/>
        </w:rPr>
        <w:t>="float-left"&gt;</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p</w:t>
      </w:r>
      <w:r w:rsidRPr="00F70CE5">
        <w:rPr>
          <w:strike/>
        </w:rPr>
        <w:t xml:space="preserve"> </w:t>
      </w:r>
      <w:r w:rsidR="005B2074" w:rsidRPr="00F70CE5">
        <w:rPr>
          <w:strike/>
          <w:color w:val="FF0000"/>
        </w:rPr>
        <w:t>class</w:t>
      </w:r>
      <w:r w:rsidR="005B2074" w:rsidRPr="00F70CE5">
        <w:rPr>
          <w:strike/>
          <w:color w:val="0000FF"/>
        </w:rPr>
        <w:t>="site-title"&gt;&lt;</w:t>
      </w:r>
      <w:r w:rsidR="005B2074" w:rsidRPr="00F70CE5">
        <w:rPr>
          <w:strike/>
          <w:color w:val="800000"/>
        </w:rPr>
        <w:t>a</w:t>
      </w:r>
      <w:r w:rsidRPr="00F70CE5">
        <w:rPr>
          <w:strike/>
        </w:rPr>
        <w:t xml:space="preserve"> </w:t>
      </w:r>
      <w:proofErr w:type="spellStart"/>
      <w:r w:rsidR="005B2074" w:rsidRPr="00F70CE5">
        <w:rPr>
          <w:strike/>
          <w:color w:val="FF0000"/>
        </w:rPr>
        <w:t>href</w:t>
      </w:r>
      <w:proofErr w:type="spellEnd"/>
      <w:r w:rsidR="005B2074" w:rsidRPr="00F70CE5">
        <w:rPr>
          <w:strike/>
          <w:color w:val="0000FF"/>
        </w:rPr>
        <w:t>="/"&gt;</w:t>
      </w:r>
      <w:r w:rsidR="005B2074" w:rsidRPr="00F70CE5">
        <w:rPr>
          <w:strike/>
        </w:rPr>
        <w:t>ASP.NET</w:t>
      </w:r>
      <w:r w:rsidRPr="00F70CE5">
        <w:rPr>
          <w:strike/>
        </w:rPr>
        <w:t xml:space="preserve"> </w:t>
      </w:r>
      <w:r w:rsidR="005B2074" w:rsidRPr="00F70CE5">
        <w:rPr>
          <w:strike/>
        </w:rPr>
        <w:t>Web</w:t>
      </w:r>
      <w:r w:rsidRPr="00F70CE5">
        <w:rPr>
          <w:strike/>
        </w:rPr>
        <w:t xml:space="preserve"> </w:t>
      </w:r>
      <w:r w:rsidR="005B2074" w:rsidRPr="00F70CE5">
        <w:rPr>
          <w:strike/>
        </w:rPr>
        <w:t>API</w:t>
      </w:r>
      <w:r w:rsidR="005B2074" w:rsidRPr="00F70CE5">
        <w:rPr>
          <w:strike/>
          <w:color w:val="0000FF"/>
        </w:rPr>
        <w:t>&lt;/</w:t>
      </w:r>
      <w:r w:rsidR="005B2074" w:rsidRPr="00F70CE5">
        <w:rPr>
          <w:strike/>
          <w:color w:val="800000"/>
        </w:rPr>
        <w:t>a</w:t>
      </w:r>
      <w:r w:rsidR="005B2074" w:rsidRPr="00F70CE5">
        <w:rPr>
          <w:strike/>
          <w:color w:val="0000FF"/>
        </w:rPr>
        <w:t>&gt;&lt;/</w:t>
      </w:r>
      <w:r w:rsidR="005B2074" w:rsidRPr="00F70CE5">
        <w:rPr>
          <w:strike/>
          <w:color w:val="800000"/>
        </w:rPr>
        <w:t>p</w:t>
      </w:r>
      <w:r w:rsidR="005B2074" w:rsidRPr="00F70CE5">
        <w:rPr>
          <w:strike/>
          <w:color w:val="0000FF"/>
        </w:rPr>
        <w:t>&gt;</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div</w:t>
      </w:r>
      <w:r w:rsidR="005B2074" w:rsidRPr="00F70CE5">
        <w:rPr>
          <w:strike/>
          <w:color w:val="0000FF"/>
        </w:rPr>
        <w:t>&gt;</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div</w:t>
      </w:r>
      <w:r w:rsidR="005B2074" w:rsidRPr="00F70CE5">
        <w:rPr>
          <w:strike/>
          <w:color w:val="0000FF"/>
        </w:rPr>
        <w:t>&gt;</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header</w:t>
      </w:r>
      <w:r w:rsidR="005B2074" w:rsidRPr="00F70CE5">
        <w:rPr>
          <w:strike/>
          <w:color w:val="0000FF"/>
        </w:rPr>
        <w:t>&gt;</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div</w:t>
      </w:r>
      <w:r w:rsidRPr="00F70CE5">
        <w:rPr>
          <w:strike/>
        </w:rPr>
        <w:t xml:space="preserve"> </w:t>
      </w:r>
      <w:r w:rsidR="005B2074" w:rsidRPr="00F70CE5">
        <w:rPr>
          <w:strike/>
          <w:color w:val="FF0000"/>
        </w:rPr>
        <w:t>id</w:t>
      </w:r>
      <w:r w:rsidR="005B2074" w:rsidRPr="00F70CE5">
        <w:rPr>
          <w:strike/>
          <w:color w:val="0000FF"/>
        </w:rPr>
        <w:t>="body"&gt;</w:t>
      </w:r>
    </w:p>
    <w:p w:rsidR="005B2074" w:rsidRPr="00F70CE5" w:rsidRDefault="00575DDE" w:rsidP="00F70CE5">
      <w:pPr>
        <w:pStyle w:val="ppCodeIndent"/>
        <w:ind w:left="1440" w:hanging="720"/>
        <w:rPr>
          <w:strike/>
        </w:rPr>
      </w:pPr>
      <w:r w:rsidRPr="00F70CE5">
        <w:rPr>
          <w:strike/>
        </w:rPr>
        <w:t xml:space="preserve">        </w:t>
      </w:r>
    </w:p>
    <w:p w:rsidR="005B2074" w:rsidRPr="00F70CE5" w:rsidRDefault="00575DDE" w:rsidP="00F70CE5">
      <w:pPr>
        <w:pStyle w:val="ppCodeIndent"/>
        <w:ind w:left="1440" w:hanging="720"/>
        <w:rPr>
          <w:strike/>
        </w:rPr>
      </w:pPr>
      <w:r w:rsidRPr="00F70CE5">
        <w:rPr>
          <w:strike/>
        </w:rPr>
        <w:t xml:space="preserve">    </w:t>
      </w:r>
      <w:r w:rsidR="005B2074" w:rsidRPr="00F70CE5">
        <w:rPr>
          <w:strike/>
          <w:color w:val="0000FF"/>
        </w:rPr>
        <w:t>&lt;/</w:t>
      </w:r>
      <w:r w:rsidR="005B2074" w:rsidRPr="00F70CE5">
        <w:rPr>
          <w:strike/>
          <w:color w:val="800000"/>
        </w:rPr>
        <w:t>div</w:t>
      </w:r>
      <w:r w:rsidR="005B2074" w:rsidRPr="00F70CE5">
        <w:rPr>
          <w:strike/>
          <w:color w:val="0000FF"/>
        </w:rPr>
        <w:t>&gt;</w:t>
      </w:r>
    </w:p>
    <w:p w:rsidR="005B2074" w:rsidRPr="00F70CE5" w:rsidRDefault="005B2074" w:rsidP="00F70CE5">
      <w:pPr>
        <w:pStyle w:val="ppCodeIndent"/>
        <w:ind w:left="1440" w:hanging="720"/>
        <w:rPr>
          <w:strike/>
        </w:rPr>
      </w:pPr>
      <w:r w:rsidRPr="00F70CE5">
        <w:rPr>
          <w:strike/>
          <w:color w:val="0000FF"/>
        </w:rPr>
        <w:lastRenderedPageBreak/>
        <w:t>&lt;/</w:t>
      </w:r>
      <w:r w:rsidRPr="00F70CE5">
        <w:rPr>
          <w:strike/>
          <w:color w:val="800000"/>
        </w:rPr>
        <w:t>body</w:t>
      </w:r>
      <w:r w:rsidRPr="00F70CE5">
        <w:rPr>
          <w:strike/>
          <w:color w:val="0000FF"/>
        </w:rPr>
        <w:t>&gt;</w:t>
      </w:r>
    </w:p>
    <w:p w:rsidR="006055B4" w:rsidRDefault="006055B4" w:rsidP="008A54A0">
      <w:pPr>
        <w:pStyle w:val="ppBodyTextIndent"/>
      </w:pPr>
    </w:p>
    <w:p w:rsidR="00006159" w:rsidRDefault="00434A54" w:rsidP="00EB5FD7">
      <w:pPr>
        <w:pStyle w:val="ppNumberList"/>
      </w:pPr>
      <w:r>
        <w:t xml:space="preserve">Add an unordered list (an HTML </w:t>
      </w:r>
      <w:proofErr w:type="spellStart"/>
      <w:r>
        <w:t>ul</w:t>
      </w:r>
      <w:proofErr w:type="spellEnd"/>
      <w:r>
        <w:t xml:space="preserve"> element) as a child element of the div tag. Give the unordered list an id attribute value of </w:t>
      </w:r>
      <w:r>
        <w:rPr>
          <w:b/>
        </w:rPr>
        <w:t>contacts</w:t>
      </w:r>
      <w:r w:rsidR="00EB5FD7">
        <w:t>.</w:t>
      </w:r>
    </w:p>
    <w:p w:rsidR="00434A54" w:rsidRDefault="003A34C3" w:rsidP="00EB5FD7">
      <w:pPr>
        <w:pStyle w:val="ppCodeLanguageIndent"/>
      </w:pPr>
      <w:r>
        <w:t>HTML</w:t>
      </w:r>
    </w:p>
    <w:p w:rsidR="00F8045E" w:rsidRPr="0086056C" w:rsidRDefault="00F8045E" w:rsidP="00EB5FD7">
      <w:pPr>
        <w:pStyle w:val="ppCodeIndent"/>
        <w:rPr>
          <w:b/>
        </w:rPr>
      </w:pPr>
      <w:r w:rsidRPr="0086056C">
        <w:rPr>
          <w:b/>
          <w:color w:val="0000FF"/>
        </w:rPr>
        <w:t>&lt;</w:t>
      </w:r>
      <w:r w:rsidRPr="0086056C">
        <w:rPr>
          <w:b/>
          <w:color w:val="800000"/>
        </w:rPr>
        <w:t>div</w:t>
      </w:r>
      <w:r w:rsidR="00575DDE" w:rsidRPr="0086056C">
        <w:rPr>
          <w:b/>
        </w:rPr>
        <w:t xml:space="preserve"> </w:t>
      </w:r>
      <w:r w:rsidRPr="0086056C">
        <w:rPr>
          <w:b/>
          <w:color w:val="FF0000"/>
        </w:rPr>
        <w:t>id</w:t>
      </w:r>
      <w:r w:rsidRPr="0086056C">
        <w:rPr>
          <w:b/>
          <w:color w:val="0000FF"/>
        </w:rPr>
        <w:t>="body"&gt;</w:t>
      </w:r>
    </w:p>
    <w:p w:rsidR="00F8045E" w:rsidRPr="0086056C" w:rsidRDefault="00575DDE" w:rsidP="00EB5FD7">
      <w:pPr>
        <w:pStyle w:val="ppCodeIndent"/>
        <w:rPr>
          <w:b/>
        </w:rPr>
      </w:pPr>
      <w:r w:rsidRPr="0086056C">
        <w:rPr>
          <w:b/>
        </w:rPr>
        <w:t xml:space="preserve">    </w:t>
      </w:r>
      <w:r w:rsidR="00F8045E" w:rsidRPr="0086056C">
        <w:rPr>
          <w:b/>
          <w:color w:val="0000FF"/>
        </w:rPr>
        <w:t>&lt;</w:t>
      </w:r>
      <w:proofErr w:type="spellStart"/>
      <w:r w:rsidR="00F8045E" w:rsidRPr="0086056C">
        <w:rPr>
          <w:b/>
          <w:color w:val="800000"/>
        </w:rPr>
        <w:t>ul</w:t>
      </w:r>
      <w:proofErr w:type="spellEnd"/>
      <w:r w:rsidRPr="0086056C">
        <w:rPr>
          <w:b/>
        </w:rPr>
        <w:t xml:space="preserve"> </w:t>
      </w:r>
      <w:r w:rsidR="00F8045E" w:rsidRPr="0086056C">
        <w:rPr>
          <w:b/>
          <w:color w:val="FF0000"/>
        </w:rPr>
        <w:t>id</w:t>
      </w:r>
      <w:r w:rsidR="00F8045E" w:rsidRPr="0086056C">
        <w:rPr>
          <w:b/>
          <w:color w:val="0000FF"/>
        </w:rPr>
        <w:t>="contacts"&gt;&lt;/</w:t>
      </w:r>
      <w:proofErr w:type="spellStart"/>
      <w:r w:rsidR="00F8045E" w:rsidRPr="0086056C">
        <w:rPr>
          <w:b/>
          <w:color w:val="800000"/>
        </w:rPr>
        <w:t>ul</w:t>
      </w:r>
      <w:proofErr w:type="spellEnd"/>
      <w:r w:rsidR="00F8045E" w:rsidRPr="0086056C">
        <w:rPr>
          <w:b/>
          <w:color w:val="0000FF"/>
        </w:rPr>
        <w:t>&gt;</w:t>
      </w:r>
    </w:p>
    <w:p w:rsidR="00F8045E" w:rsidRPr="0086056C" w:rsidRDefault="00F8045E" w:rsidP="00EB5FD7">
      <w:pPr>
        <w:pStyle w:val="ppCodeIndent"/>
        <w:rPr>
          <w:b/>
        </w:rPr>
      </w:pPr>
      <w:r w:rsidRPr="0086056C">
        <w:rPr>
          <w:b/>
          <w:color w:val="0000FF"/>
        </w:rPr>
        <w:t>&lt;/</w:t>
      </w:r>
      <w:r w:rsidRPr="0086056C">
        <w:rPr>
          <w:b/>
          <w:color w:val="800000"/>
        </w:rPr>
        <w:t>div</w:t>
      </w:r>
      <w:r w:rsidRPr="0086056C">
        <w:rPr>
          <w:b/>
          <w:color w:val="0000FF"/>
        </w:rPr>
        <w:t>&gt;</w:t>
      </w:r>
    </w:p>
    <w:p w:rsidR="006055B4" w:rsidRDefault="006055B4" w:rsidP="008A54A0">
      <w:pPr>
        <w:pStyle w:val="ppBodyTextIndent"/>
      </w:pPr>
    </w:p>
    <w:p w:rsidR="000C443F" w:rsidRDefault="00AC722F" w:rsidP="00EB5FD7">
      <w:pPr>
        <w:pStyle w:val="ppNumberList"/>
      </w:pPr>
      <w:r>
        <w:t xml:space="preserve">Add a new JavaScript code block </w:t>
      </w:r>
      <w:r w:rsidR="0012552E">
        <w:t xml:space="preserve">just before the closing </w:t>
      </w:r>
      <w:r w:rsidR="0012552E">
        <w:rPr>
          <w:b/>
        </w:rPr>
        <w:t>head</w:t>
      </w:r>
      <w:r w:rsidR="0012552E">
        <w:t xml:space="preserve"> tag</w:t>
      </w:r>
      <w:r>
        <w:t xml:space="preserve"> of the </w:t>
      </w:r>
      <w:proofErr w:type="spellStart"/>
      <w:r w:rsidRPr="00AC722F">
        <w:rPr>
          <w:b/>
        </w:rPr>
        <w:t>Index.cshtml</w:t>
      </w:r>
      <w:proofErr w:type="spellEnd"/>
      <w:r>
        <w:t xml:space="preserve"> view. This code will perform the HTTP request to the Web API.</w:t>
      </w:r>
    </w:p>
    <w:p w:rsidR="00AC722F" w:rsidRDefault="00D933B8" w:rsidP="00E57ABF">
      <w:pPr>
        <w:pStyle w:val="ppCodeLanguageIndent"/>
      </w:pPr>
      <w:r>
        <w:t>HTML</w:t>
      </w:r>
    </w:p>
    <w:p w:rsidR="00D933B8" w:rsidRPr="0086056C" w:rsidRDefault="00D933B8" w:rsidP="00E57ABF">
      <w:pPr>
        <w:pStyle w:val="ppCodeIndent"/>
        <w:rPr>
          <w:rFonts w:cs="Consolas"/>
          <w:b/>
          <w:color w:val="000000"/>
        </w:rPr>
      </w:pPr>
      <w:r w:rsidRPr="0086056C">
        <w:rPr>
          <w:rFonts w:cs="Consolas"/>
          <w:b/>
          <w:color w:val="0000FF"/>
        </w:rPr>
        <w:t>&lt;</w:t>
      </w:r>
      <w:r w:rsidRPr="0086056C">
        <w:rPr>
          <w:rFonts w:cs="Consolas"/>
          <w:b/>
          <w:color w:val="800000"/>
        </w:rPr>
        <w:t>script</w:t>
      </w:r>
      <w:r w:rsidR="00575DDE" w:rsidRPr="0086056C">
        <w:rPr>
          <w:rFonts w:cs="Consolas"/>
          <w:b/>
          <w:color w:val="000000"/>
        </w:rPr>
        <w:t xml:space="preserve"> </w:t>
      </w:r>
      <w:r w:rsidRPr="0086056C">
        <w:rPr>
          <w:rFonts w:cs="Consolas"/>
          <w:b/>
          <w:color w:val="FF0000"/>
        </w:rPr>
        <w:t>type</w:t>
      </w:r>
      <w:r w:rsidRPr="0086056C">
        <w:rPr>
          <w:rFonts w:cs="Consolas"/>
          <w:b/>
          <w:color w:val="0000FF"/>
        </w:rPr>
        <w:t>="text/</w:t>
      </w:r>
      <w:proofErr w:type="spellStart"/>
      <w:r w:rsidRPr="0086056C">
        <w:rPr>
          <w:rFonts w:cs="Consolas"/>
          <w:b/>
          <w:color w:val="0000FF"/>
        </w:rPr>
        <w:t>javascript</w:t>
      </w:r>
      <w:proofErr w:type="spellEnd"/>
      <w:r w:rsidRPr="0086056C">
        <w:rPr>
          <w:rFonts w:cs="Consolas"/>
          <w:b/>
          <w:color w:val="0000FF"/>
        </w:rPr>
        <w:t>"&gt;</w:t>
      </w:r>
    </w:p>
    <w:p w:rsidR="00D933B8" w:rsidRPr="0086056C" w:rsidRDefault="00D933B8" w:rsidP="00E57ABF">
      <w:pPr>
        <w:pStyle w:val="ppCodeIndent"/>
        <w:rPr>
          <w:rFonts w:cs="Consolas"/>
          <w:b/>
          <w:color w:val="000000"/>
        </w:rPr>
      </w:pPr>
      <w:r w:rsidRPr="0086056C">
        <w:rPr>
          <w:rFonts w:cs="Consolas"/>
          <w:b/>
          <w:color w:val="000000"/>
        </w:rPr>
        <w:t>$(</w:t>
      </w:r>
      <w:r w:rsidRPr="0086056C">
        <w:rPr>
          <w:rFonts w:cs="Consolas"/>
          <w:b/>
          <w:color w:val="0000FF"/>
        </w:rPr>
        <w:t>function</w:t>
      </w:r>
      <w:r w:rsidRPr="0086056C">
        <w:rPr>
          <w:rFonts w:cs="Consolas"/>
          <w:b/>
          <w:color w:val="000000"/>
        </w:rPr>
        <w:t>()</w:t>
      </w:r>
    </w:p>
    <w:p w:rsidR="00D933B8" w:rsidRPr="0086056C" w:rsidRDefault="00D933B8" w:rsidP="00E57ABF">
      <w:pPr>
        <w:pStyle w:val="ppCodeIndent"/>
        <w:rPr>
          <w:rFonts w:cs="Consolas"/>
          <w:b/>
          <w:color w:val="000000"/>
        </w:rPr>
      </w:pPr>
      <w:r w:rsidRPr="0086056C">
        <w:rPr>
          <w:rFonts w:cs="Consolas"/>
          <w:b/>
          <w:color w:val="000000"/>
        </w:rPr>
        <w:t>{</w:t>
      </w:r>
    </w:p>
    <w:p w:rsidR="00D933B8" w:rsidRPr="0086056C" w:rsidRDefault="00575DDE" w:rsidP="00E57ABF">
      <w:pPr>
        <w:pStyle w:val="ppCodeIndent"/>
        <w:rPr>
          <w:rFonts w:cs="Consolas"/>
          <w:b/>
          <w:color w:val="000000"/>
        </w:rPr>
      </w:pPr>
      <w:r w:rsidRPr="0086056C">
        <w:rPr>
          <w:rFonts w:cs="Consolas"/>
          <w:b/>
          <w:color w:val="000000"/>
        </w:rPr>
        <w:t xml:space="preserve">    </w:t>
      </w:r>
      <w:r w:rsidR="00D933B8" w:rsidRPr="0086056C">
        <w:rPr>
          <w:rFonts w:cs="Consolas"/>
          <w:b/>
          <w:color w:val="000000"/>
        </w:rPr>
        <w:t>$.</w:t>
      </w:r>
      <w:proofErr w:type="spellStart"/>
      <w:r w:rsidR="00D933B8" w:rsidRPr="0086056C">
        <w:rPr>
          <w:rFonts w:cs="Consolas"/>
          <w:b/>
          <w:color w:val="000000"/>
        </w:rPr>
        <w:t>getJSON</w:t>
      </w:r>
      <w:proofErr w:type="spellEnd"/>
      <w:r w:rsidR="00D933B8" w:rsidRPr="0086056C">
        <w:rPr>
          <w:rFonts w:cs="Consolas"/>
          <w:b/>
          <w:color w:val="000000"/>
        </w:rPr>
        <w:t>(</w:t>
      </w:r>
      <w:r w:rsidR="00D933B8" w:rsidRPr="0086056C">
        <w:rPr>
          <w:rFonts w:cs="Consolas"/>
          <w:b/>
          <w:color w:val="800000"/>
        </w:rPr>
        <w:t>'/</w:t>
      </w:r>
      <w:proofErr w:type="spellStart"/>
      <w:r w:rsidR="00D933B8" w:rsidRPr="0086056C">
        <w:rPr>
          <w:rFonts w:cs="Consolas"/>
          <w:b/>
          <w:color w:val="800000"/>
        </w:rPr>
        <w:t>api</w:t>
      </w:r>
      <w:proofErr w:type="spellEnd"/>
      <w:r w:rsidR="00D933B8" w:rsidRPr="0086056C">
        <w:rPr>
          <w:rFonts w:cs="Consolas"/>
          <w:b/>
          <w:color w:val="800000"/>
        </w:rPr>
        <w:t>/contact'</w:t>
      </w:r>
      <w:r w:rsidR="00D933B8" w:rsidRPr="0086056C">
        <w:rPr>
          <w:rFonts w:cs="Consolas"/>
          <w:b/>
          <w:color w:val="000000"/>
        </w:rPr>
        <w:t>,</w:t>
      </w:r>
      <w:r w:rsidRPr="0086056C">
        <w:rPr>
          <w:rFonts w:cs="Consolas"/>
          <w:b/>
          <w:color w:val="000000"/>
        </w:rPr>
        <w:t xml:space="preserve"> </w:t>
      </w:r>
      <w:r w:rsidR="00D933B8" w:rsidRPr="0086056C">
        <w:rPr>
          <w:rFonts w:cs="Consolas"/>
          <w:b/>
          <w:color w:val="0000FF"/>
        </w:rPr>
        <w:t>function</w:t>
      </w:r>
      <w:r w:rsidR="00D933B8" w:rsidRPr="0086056C">
        <w:rPr>
          <w:rFonts w:cs="Consolas"/>
          <w:b/>
          <w:color w:val="000000"/>
        </w:rPr>
        <w:t>(</w:t>
      </w:r>
      <w:proofErr w:type="spellStart"/>
      <w:r w:rsidR="00D933B8" w:rsidRPr="0086056C">
        <w:rPr>
          <w:rFonts w:cs="Consolas"/>
          <w:b/>
          <w:color w:val="000000"/>
        </w:rPr>
        <w:t>contactsJsonPayload</w:t>
      </w:r>
      <w:proofErr w:type="spellEnd"/>
      <w:r w:rsidR="00D933B8" w:rsidRPr="0086056C">
        <w:rPr>
          <w:rFonts w:cs="Consolas"/>
          <w:b/>
          <w:color w:val="000000"/>
        </w:rPr>
        <w:t>)</w:t>
      </w:r>
    </w:p>
    <w:p w:rsidR="00D933B8" w:rsidRPr="0086056C" w:rsidRDefault="00575DDE" w:rsidP="00E57ABF">
      <w:pPr>
        <w:pStyle w:val="ppCodeIndent"/>
        <w:rPr>
          <w:rFonts w:cs="Consolas"/>
          <w:b/>
          <w:color w:val="000000"/>
        </w:rPr>
      </w:pPr>
      <w:r w:rsidRPr="0086056C">
        <w:rPr>
          <w:rFonts w:cs="Consolas"/>
          <w:b/>
          <w:color w:val="000000"/>
        </w:rPr>
        <w:t xml:space="preserve">    </w:t>
      </w:r>
      <w:r w:rsidR="00D933B8" w:rsidRPr="0086056C">
        <w:rPr>
          <w:rFonts w:cs="Consolas"/>
          <w:b/>
          <w:color w:val="000000"/>
        </w:rPr>
        <w:t>{</w:t>
      </w:r>
    </w:p>
    <w:p w:rsidR="00D933B8" w:rsidRPr="0086056C" w:rsidRDefault="00575DDE" w:rsidP="00E57ABF">
      <w:pPr>
        <w:pStyle w:val="ppCodeIndent"/>
        <w:rPr>
          <w:rFonts w:cs="Consolas"/>
          <w:b/>
          <w:color w:val="000000"/>
        </w:rPr>
      </w:pPr>
      <w:r w:rsidRPr="0086056C">
        <w:rPr>
          <w:rFonts w:cs="Consolas"/>
          <w:b/>
          <w:color w:val="000000"/>
        </w:rPr>
        <w:t xml:space="preserve">        </w:t>
      </w:r>
      <w:r w:rsidR="00D933B8" w:rsidRPr="0086056C">
        <w:rPr>
          <w:rFonts w:cs="Consolas"/>
          <w:b/>
          <w:color w:val="000000"/>
        </w:rPr>
        <w:t>$(</w:t>
      </w:r>
      <w:proofErr w:type="spellStart"/>
      <w:r w:rsidR="00D933B8" w:rsidRPr="0086056C">
        <w:rPr>
          <w:rFonts w:cs="Consolas"/>
          <w:b/>
          <w:color w:val="000000"/>
        </w:rPr>
        <w:t>contactsJsonPayload</w:t>
      </w:r>
      <w:proofErr w:type="spellEnd"/>
      <w:r w:rsidR="00D933B8" w:rsidRPr="0086056C">
        <w:rPr>
          <w:rFonts w:cs="Consolas"/>
          <w:b/>
          <w:color w:val="000000"/>
        </w:rPr>
        <w:t>).each(</w:t>
      </w:r>
      <w:r w:rsidR="00D933B8" w:rsidRPr="0086056C">
        <w:rPr>
          <w:rFonts w:cs="Consolas"/>
          <w:b/>
          <w:color w:val="0000FF"/>
        </w:rPr>
        <w:t>function</w:t>
      </w:r>
      <w:r w:rsidR="00D933B8" w:rsidRPr="0086056C">
        <w:rPr>
          <w:rFonts w:cs="Consolas"/>
          <w:b/>
          <w:color w:val="000000"/>
        </w:rPr>
        <w:t>(</w:t>
      </w:r>
      <w:proofErr w:type="spellStart"/>
      <w:r w:rsidR="00D933B8" w:rsidRPr="0086056C">
        <w:rPr>
          <w:rFonts w:cs="Consolas"/>
          <w:b/>
          <w:color w:val="000000"/>
        </w:rPr>
        <w:t>i</w:t>
      </w:r>
      <w:proofErr w:type="spellEnd"/>
      <w:r w:rsidR="00D933B8" w:rsidRPr="0086056C">
        <w:rPr>
          <w:rFonts w:cs="Consolas"/>
          <w:b/>
          <w:color w:val="000000"/>
        </w:rPr>
        <w:t>,</w:t>
      </w:r>
      <w:r w:rsidRPr="0086056C">
        <w:rPr>
          <w:rFonts w:cs="Consolas"/>
          <w:b/>
          <w:color w:val="000000"/>
        </w:rPr>
        <w:t xml:space="preserve"> </w:t>
      </w:r>
      <w:r w:rsidR="00D933B8" w:rsidRPr="0086056C">
        <w:rPr>
          <w:rFonts w:cs="Consolas"/>
          <w:b/>
          <w:color w:val="000000"/>
        </w:rPr>
        <w:t>item)</w:t>
      </w:r>
    </w:p>
    <w:p w:rsidR="00D933B8" w:rsidRPr="0086056C" w:rsidRDefault="00575DDE" w:rsidP="00E57ABF">
      <w:pPr>
        <w:pStyle w:val="ppCodeIndent"/>
        <w:rPr>
          <w:rFonts w:cs="Consolas"/>
          <w:b/>
          <w:color w:val="000000"/>
        </w:rPr>
      </w:pPr>
      <w:r w:rsidRPr="0086056C">
        <w:rPr>
          <w:rFonts w:cs="Consolas"/>
          <w:b/>
          <w:color w:val="000000"/>
        </w:rPr>
        <w:t xml:space="preserve">        </w:t>
      </w:r>
      <w:r w:rsidR="00D933B8" w:rsidRPr="0086056C">
        <w:rPr>
          <w:rFonts w:cs="Consolas"/>
          <w:b/>
          <w:color w:val="000000"/>
        </w:rPr>
        <w:t>{</w:t>
      </w:r>
    </w:p>
    <w:p w:rsidR="00D933B8" w:rsidRPr="0086056C" w:rsidRDefault="00575DDE" w:rsidP="00E57ABF">
      <w:pPr>
        <w:pStyle w:val="ppCodeIndent"/>
        <w:rPr>
          <w:rFonts w:cs="Consolas"/>
          <w:b/>
          <w:color w:val="000000"/>
        </w:rPr>
      </w:pPr>
      <w:r w:rsidRPr="0086056C">
        <w:rPr>
          <w:rFonts w:cs="Consolas"/>
          <w:b/>
          <w:color w:val="000000"/>
        </w:rPr>
        <w:t xml:space="preserve">            </w:t>
      </w:r>
      <w:r w:rsidR="00D933B8" w:rsidRPr="0086056C">
        <w:rPr>
          <w:rFonts w:cs="Consolas"/>
          <w:b/>
          <w:color w:val="000000"/>
        </w:rPr>
        <w:t>$(</w:t>
      </w:r>
      <w:r w:rsidR="00D933B8" w:rsidRPr="0086056C">
        <w:rPr>
          <w:rFonts w:cs="Consolas"/>
          <w:b/>
          <w:color w:val="800000"/>
        </w:rPr>
        <w:t>'#contacts'</w:t>
      </w:r>
      <w:r w:rsidR="00D933B8" w:rsidRPr="0086056C">
        <w:rPr>
          <w:rFonts w:cs="Consolas"/>
          <w:b/>
          <w:color w:val="000000"/>
        </w:rPr>
        <w:t>).append(</w:t>
      </w:r>
      <w:r w:rsidR="00D933B8" w:rsidRPr="0086056C">
        <w:rPr>
          <w:rFonts w:cs="Consolas"/>
          <w:b/>
          <w:color w:val="800000"/>
        </w:rPr>
        <w:t>'&lt;li&gt;'</w:t>
      </w:r>
      <w:r w:rsidRPr="0086056C">
        <w:rPr>
          <w:rFonts w:cs="Consolas"/>
          <w:b/>
          <w:color w:val="000000"/>
        </w:rPr>
        <w:t xml:space="preserve"> </w:t>
      </w:r>
      <w:r w:rsidR="00D933B8" w:rsidRPr="0086056C">
        <w:rPr>
          <w:rFonts w:cs="Consolas"/>
          <w:b/>
          <w:color w:val="000000"/>
        </w:rPr>
        <w:t>+</w:t>
      </w:r>
      <w:r w:rsidRPr="0086056C">
        <w:rPr>
          <w:rFonts w:cs="Consolas"/>
          <w:b/>
          <w:color w:val="000000"/>
        </w:rPr>
        <w:t xml:space="preserve"> </w:t>
      </w:r>
      <w:proofErr w:type="spellStart"/>
      <w:r w:rsidR="00D933B8" w:rsidRPr="0086056C">
        <w:rPr>
          <w:rFonts w:cs="Consolas"/>
          <w:b/>
          <w:color w:val="000000"/>
        </w:rPr>
        <w:t>item.Name</w:t>
      </w:r>
      <w:proofErr w:type="spellEnd"/>
      <w:r w:rsidRPr="0086056C">
        <w:rPr>
          <w:rFonts w:cs="Consolas"/>
          <w:b/>
          <w:color w:val="000000"/>
        </w:rPr>
        <w:t xml:space="preserve"> </w:t>
      </w:r>
      <w:r w:rsidR="00D933B8" w:rsidRPr="0086056C">
        <w:rPr>
          <w:rFonts w:cs="Consolas"/>
          <w:b/>
          <w:color w:val="000000"/>
        </w:rPr>
        <w:t>+</w:t>
      </w:r>
      <w:r w:rsidRPr="0086056C">
        <w:rPr>
          <w:rFonts w:cs="Consolas"/>
          <w:b/>
          <w:color w:val="000000"/>
        </w:rPr>
        <w:t xml:space="preserve"> </w:t>
      </w:r>
      <w:r w:rsidR="00D933B8" w:rsidRPr="0086056C">
        <w:rPr>
          <w:rFonts w:cs="Consolas"/>
          <w:b/>
          <w:color w:val="800000"/>
        </w:rPr>
        <w:t>'&lt;/li&gt;'</w:t>
      </w:r>
      <w:r w:rsidR="00D933B8" w:rsidRPr="0086056C">
        <w:rPr>
          <w:rFonts w:cs="Consolas"/>
          <w:b/>
          <w:color w:val="000000"/>
        </w:rPr>
        <w:t>);</w:t>
      </w:r>
    </w:p>
    <w:p w:rsidR="00D933B8" w:rsidRPr="0086056C" w:rsidRDefault="00575DDE" w:rsidP="00E57ABF">
      <w:pPr>
        <w:pStyle w:val="ppCodeIndent"/>
        <w:rPr>
          <w:rFonts w:cs="Consolas"/>
          <w:b/>
          <w:color w:val="000000"/>
        </w:rPr>
      </w:pPr>
      <w:r w:rsidRPr="0086056C">
        <w:rPr>
          <w:rFonts w:cs="Consolas"/>
          <w:b/>
          <w:color w:val="000000"/>
        </w:rPr>
        <w:t xml:space="preserve">        </w:t>
      </w:r>
      <w:r w:rsidR="00D933B8" w:rsidRPr="0086056C">
        <w:rPr>
          <w:rFonts w:cs="Consolas"/>
          <w:b/>
          <w:color w:val="000000"/>
        </w:rPr>
        <w:t>});</w:t>
      </w:r>
    </w:p>
    <w:p w:rsidR="00D933B8" w:rsidRPr="0086056C" w:rsidRDefault="00575DDE" w:rsidP="00E57ABF">
      <w:pPr>
        <w:pStyle w:val="ppCodeIndent"/>
        <w:rPr>
          <w:rFonts w:cs="Consolas"/>
          <w:b/>
          <w:color w:val="000000"/>
        </w:rPr>
      </w:pPr>
      <w:r w:rsidRPr="0086056C">
        <w:rPr>
          <w:rFonts w:cs="Consolas"/>
          <w:b/>
          <w:color w:val="000000"/>
        </w:rPr>
        <w:t xml:space="preserve">    </w:t>
      </w:r>
      <w:r w:rsidR="00D933B8" w:rsidRPr="0086056C">
        <w:rPr>
          <w:rFonts w:cs="Consolas"/>
          <w:b/>
          <w:color w:val="000000"/>
        </w:rPr>
        <w:t>});</w:t>
      </w:r>
    </w:p>
    <w:p w:rsidR="00D933B8" w:rsidRPr="0086056C" w:rsidRDefault="00D933B8" w:rsidP="00E57ABF">
      <w:pPr>
        <w:pStyle w:val="ppCodeIndent"/>
        <w:rPr>
          <w:rFonts w:cs="Consolas"/>
          <w:b/>
          <w:color w:val="000000"/>
        </w:rPr>
      </w:pPr>
      <w:r w:rsidRPr="0086056C">
        <w:rPr>
          <w:rFonts w:cs="Consolas"/>
          <w:b/>
          <w:color w:val="000000"/>
        </w:rPr>
        <w:t>});</w:t>
      </w:r>
    </w:p>
    <w:p w:rsidR="00D933B8" w:rsidRPr="0086056C" w:rsidRDefault="00D933B8" w:rsidP="00E57ABF">
      <w:pPr>
        <w:pStyle w:val="ppCodeIndent"/>
        <w:rPr>
          <w:rFonts w:cs="Consolas"/>
          <w:b/>
          <w:color w:val="000000"/>
        </w:rPr>
      </w:pPr>
      <w:r w:rsidRPr="0086056C">
        <w:rPr>
          <w:rFonts w:cs="Consolas"/>
          <w:b/>
          <w:color w:val="0000FF"/>
        </w:rPr>
        <w:t>&lt;/</w:t>
      </w:r>
      <w:r w:rsidRPr="0086056C">
        <w:rPr>
          <w:rFonts w:cs="Consolas"/>
          <w:b/>
          <w:color w:val="800000"/>
        </w:rPr>
        <w:t>script</w:t>
      </w:r>
      <w:r w:rsidRPr="0086056C">
        <w:rPr>
          <w:rFonts w:cs="Consolas"/>
          <w:b/>
          <w:color w:val="0000FF"/>
        </w:rPr>
        <w:t>&gt;</w:t>
      </w:r>
    </w:p>
    <w:p w:rsidR="00412665" w:rsidRDefault="00412665" w:rsidP="008A54A0">
      <w:pPr>
        <w:pStyle w:val="ppBodyTextIndent"/>
      </w:pPr>
    </w:p>
    <w:p w:rsidR="00046761" w:rsidRDefault="00B02D54" w:rsidP="00E57ABF">
      <w:pPr>
        <w:pStyle w:val="ppNumberList"/>
      </w:pPr>
      <w:r>
        <w:t xml:space="preserve">Open the </w:t>
      </w:r>
      <w:proofErr w:type="spellStart"/>
      <w:r>
        <w:rPr>
          <w:b/>
        </w:rPr>
        <w:t>ContactController.cs</w:t>
      </w:r>
      <w:proofErr w:type="spellEnd"/>
      <w:r>
        <w:rPr>
          <w:b/>
        </w:rPr>
        <w:t xml:space="preserve"> </w:t>
      </w:r>
      <w:r>
        <w:t xml:space="preserve">file if it </w:t>
      </w:r>
      <w:r w:rsidR="00E21D55">
        <w:t>is not</w:t>
      </w:r>
      <w:r>
        <w:t xml:space="preserve"> already open.</w:t>
      </w:r>
    </w:p>
    <w:p w:rsidR="00B02D54" w:rsidRDefault="00C93BA8" w:rsidP="00E57ABF">
      <w:pPr>
        <w:pStyle w:val="ppNumberList"/>
      </w:pPr>
      <w:r>
        <w:t xml:space="preserve">Place a breakpoint on the </w:t>
      </w:r>
      <w:r>
        <w:rPr>
          <w:b/>
        </w:rPr>
        <w:t>Get</w:t>
      </w:r>
      <w:r>
        <w:t xml:space="preserve"> method of the </w:t>
      </w:r>
      <w:proofErr w:type="spellStart"/>
      <w:r w:rsidRPr="00C93BA8">
        <w:rPr>
          <w:b/>
        </w:rPr>
        <w:t>ContactController</w:t>
      </w:r>
      <w:proofErr w:type="spellEnd"/>
      <w:r w:rsidR="0086056C">
        <w:t xml:space="preserve"> class.</w:t>
      </w:r>
    </w:p>
    <w:p w:rsidR="00E83B9D" w:rsidRDefault="00694534" w:rsidP="00694534">
      <w:pPr>
        <w:pStyle w:val="ppFigureIndent"/>
      </w:pPr>
      <w:r>
        <w:rPr>
          <w:noProof/>
          <w:lang w:bidi="ar-SA"/>
        </w:rPr>
        <w:drawing>
          <wp:inline distT="0" distB="0" distL="0" distR="0" wp14:anchorId="5B09875C" wp14:editId="179AC172">
            <wp:extent cx="4390476" cy="87619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90476" cy="876191"/>
                    </a:xfrm>
                    <a:prstGeom prst="rect">
                      <a:avLst/>
                    </a:prstGeom>
                  </pic:spPr>
                </pic:pic>
              </a:graphicData>
            </a:graphic>
          </wp:inline>
        </w:drawing>
      </w:r>
    </w:p>
    <w:p w:rsidR="00694534" w:rsidRDefault="00694534" w:rsidP="00694534">
      <w:pPr>
        <w:pStyle w:val="ppFigureNumberIndent"/>
      </w:pPr>
      <w:r>
        <w:t xml:space="preserve">Figure </w:t>
      </w:r>
      <w:fldSimple w:instr=" SEQ Figure \* ARABIC ">
        <w:r w:rsidR="00DD5F2F">
          <w:rPr>
            <w:noProof/>
          </w:rPr>
          <w:t>30</w:t>
        </w:r>
      </w:fldSimple>
    </w:p>
    <w:p w:rsidR="00694534" w:rsidRDefault="00890C99" w:rsidP="00694534">
      <w:pPr>
        <w:pStyle w:val="ppFigureCaptionIndent"/>
      </w:pPr>
      <w:r>
        <w:t>Placing a breakpoint on the Get method of the API controller</w:t>
      </w:r>
    </w:p>
    <w:p w:rsidR="007E18A9" w:rsidRPr="007E18A9" w:rsidRDefault="007E18A9" w:rsidP="008A54A0">
      <w:pPr>
        <w:pStyle w:val="ppBodyTextIndent"/>
      </w:pPr>
    </w:p>
    <w:p w:rsidR="00A31C77" w:rsidRDefault="005D31A9" w:rsidP="00E57ABF">
      <w:pPr>
        <w:pStyle w:val="ppNumberList"/>
      </w:pPr>
      <w:r>
        <w:t xml:space="preserve">Press </w:t>
      </w:r>
      <w:r w:rsidRPr="00E57ABF">
        <w:rPr>
          <w:rStyle w:val="ppNumberListChar"/>
        </w:rPr>
        <w:t>t</w:t>
      </w:r>
      <w:r>
        <w:t>he F5 key to run the project. The browser will loa</w:t>
      </w:r>
      <w:r w:rsidR="00E57ABF">
        <w:t>d the HTML document.</w:t>
      </w:r>
    </w:p>
    <w:p w:rsidR="005D31A9" w:rsidRDefault="005D31A9" w:rsidP="00E57ABF">
      <w:pPr>
        <w:pStyle w:val="ppNumberList"/>
      </w:pPr>
      <w:r>
        <w:t xml:space="preserve">Once the page loads and the JavaScript executes, the breakpoint </w:t>
      </w:r>
      <w:proofErr w:type="gramStart"/>
      <w:r>
        <w:t>will be hit</w:t>
      </w:r>
      <w:proofErr w:type="gramEnd"/>
      <w:r>
        <w:t xml:space="preserve"> and the code execution will pause in the controller.</w:t>
      </w:r>
    </w:p>
    <w:p w:rsidR="005D31A9" w:rsidRDefault="00716FFC" w:rsidP="00793D2A">
      <w:pPr>
        <w:pStyle w:val="ppFigureIndent"/>
      </w:pPr>
      <w:r>
        <w:rPr>
          <w:noProof/>
          <w:lang w:bidi="ar-SA"/>
        </w:rPr>
        <w:lastRenderedPageBreak/>
        <w:drawing>
          <wp:inline distT="0" distB="0" distL="0" distR="0" wp14:anchorId="26FBF0E8" wp14:editId="2A55BA7E">
            <wp:extent cx="4247619" cy="90476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47619" cy="904762"/>
                    </a:xfrm>
                    <a:prstGeom prst="rect">
                      <a:avLst/>
                    </a:prstGeom>
                  </pic:spPr>
                </pic:pic>
              </a:graphicData>
            </a:graphic>
          </wp:inline>
        </w:drawing>
      </w:r>
    </w:p>
    <w:p w:rsidR="00793D2A" w:rsidRDefault="00793D2A" w:rsidP="00793D2A">
      <w:pPr>
        <w:pStyle w:val="ppFigureNumberIndent"/>
      </w:pPr>
      <w:r>
        <w:t xml:space="preserve">Figure </w:t>
      </w:r>
      <w:fldSimple w:instr=" SEQ Figure \* ARABIC ">
        <w:r w:rsidR="00DD5F2F">
          <w:rPr>
            <w:noProof/>
          </w:rPr>
          <w:t>31</w:t>
        </w:r>
      </w:fldSimple>
    </w:p>
    <w:p w:rsidR="00793D2A" w:rsidRDefault="008B7699" w:rsidP="00793D2A">
      <w:pPr>
        <w:pStyle w:val="ppFigureCaptionIndent"/>
      </w:pPr>
      <w:r>
        <w:t>Debugging into the Web API call using Visual Studio 11</w:t>
      </w:r>
    </w:p>
    <w:p w:rsidR="0010592C" w:rsidRPr="0010592C" w:rsidRDefault="0010592C" w:rsidP="008A54A0">
      <w:pPr>
        <w:pStyle w:val="ppBodyTextIndent"/>
      </w:pPr>
    </w:p>
    <w:p w:rsidR="000D2CB4" w:rsidRDefault="00F70CE5" w:rsidP="00E57ABF">
      <w:pPr>
        <w:pStyle w:val="ppNumberList"/>
      </w:pPr>
      <w:r>
        <w:t>Press</w:t>
      </w:r>
      <w:r w:rsidR="000D2CB4">
        <w:t xml:space="preserve"> F5 or the debugging toolbar’s </w:t>
      </w:r>
      <w:r w:rsidR="000D2CB4" w:rsidRPr="00E57ABF">
        <w:rPr>
          <w:b/>
        </w:rPr>
        <w:t xml:space="preserve">Continue </w:t>
      </w:r>
      <w:r w:rsidR="000D2CB4">
        <w:t>button to continue loading the view in the browser. Once the Web API call completes you should see the contacts returned from the Web API call displaye</w:t>
      </w:r>
      <w:r w:rsidR="00E57ABF">
        <w:t>d as list items in the browser.</w:t>
      </w:r>
    </w:p>
    <w:p w:rsidR="000D2CB4" w:rsidRDefault="004A20E9" w:rsidP="004A20E9">
      <w:pPr>
        <w:pStyle w:val="ppFigureIndent"/>
      </w:pPr>
      <w:r>
        <w:rPr>
          <w:noProof/>
          <w:lang w:bidi="ar-SA"/>
        </w:rPr>
        <w:drawing>
          <wp:inline distT="0" distB="0" distL="0" distR="0" wp14:anchorId="35E02ED1" wp14:editId="7470E6DB">
            <wp:extent cx="4792980" cy="2759075"/>
            <wp:effectExtent l="0" t="0" r="7620" b="3175"/>
            <wp:docPr id="34" name="Picture 34" descr="C:\Users\bradyg\AppData\Local\Temp\SNAGHTML53ef1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adyg\AppData\Local\Temp\SNAGHTML53ef1f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2980" cy="2759075"/>
                    </a:xfrm>
                    <a:prstGeom prst="rect">
                      <a:avLst/>
                    </a:prstGeom>
                    <a:noFill/>
                    <a:ln>
                      <a:noFill/>
                    </a:ln>
                  </pic:spPr>
                </pic:pic>
              </a:graphicData>
            </a:graphic>
          </wp:inline>
        </w:drawing>
      </w:r>
    </w:p>
    <w:p w:rsidR="004A20E9" w:rsidRDefault="004A20E9" w:rsidP="004A20E9">
      <w:pPr>
        <w:pStyle w:val="ppFigureNumberIndent"/>
      </w:pPr>
      <w:r>
        <w:t xml:space="preserve">Figure </w:t>
      </w:r>
      <w:fldSimple w:instr=" SEQ Figure \* ARABIC ">
        <w:r w:rsidR="00DD5F2F">
          <w:rPr>
            <w:noProof/>
          </w:rPr>
          <w:t>32</w:t>
        </w:r>
      </w:fldSimple>
    </w:p>
    <w:p w:rsidR="004A20E9" w:rsidRPr="004A20E9" w:rsidRDefault="00473E8F" w:rsidP="004A20E9">
      <w:pPr>
        <w:pStyle w:val="ppFigureCaptionIndent"/>
      </w:pPr>
      <w:r>
        <w:t>Results of the API call displayed in the browser as list items</w:t>
      </w:r>
    </w:p>
    <w:p w:rsidR="00FA696B" w:rsidRDefault="00FA696B" w:rsidP="005B2074">
      <w:pPr>
        <w:pStyle w:val="ppListEnd"/>
        <w:tabs>
          <w:tab w:val="clear" w:pos="173"/>
          <w:tab w:val="num" w:pos="-1181"/>
        </w:tabs>
        <w:ind w:left="0"/>
      </w:pPr>
    </w:p>
    <w:p w:rsidR="001E3011" w:rsidRDefault="001E3011" w:rsidP="001E3011">
      <w:pPr>
        <w:pStyle w:val="ppProcedureStart"/>
      </w:pPr>
      <w:bookmarkStart w:id="16" w:name="_Toc319921208"/>
      <w:r>
        <w:t>Task 2 – Modify</w:t>
      </w:r>
      <w:r w:rsidR="00490F21">
        <w:t>ing</w:t>
      </w:r>
      <w:r>
        <w:t xml:space="preserve"> the Index View to Provide a GUI for Creating Contacts</w:t>
      </w:r>
      <w:bookmarkEnd w:id="16"/>
    </w:p>
    <w:p w:rsidR="00F357B3" w:rsidRDefault="003E4050" w:rsidP="00725F1D">
      <w:pPr>
        <w:pStyle w:val="ppBodyText"/>
        <w:numPr>
          <w:ilvl w:val="0"/>
          <w:numId w:val="0"/>
        </w:numPr>
      </w:pPr>
      <w:r>
        <w:t xml:space="preserve">In this task, you will continue to modify the Index view of the MVC application. A form </w:t>
      </w:r>
      <w:proofErr w:type="gramStart"/>
      <w:r>
        <w:t>will be added</w:t>
      </w:r>
      <w:proofErr w:type="gramEnd"/>
      <w:r>
        <w:t xml:space="preserve"> to the HTML page that will capture user input and send it to the W</w:t>
      </w:r>
      <w:r w:rsidR="00FD427B">
        <w:t>eb API to create a new Contact, and a new Web API controller method will be created to collect date from the GUI.</w:t>
      </w:r>
    </w:p>
    <w:p w:rsidR="00763B1B" w:rsidRDefault="00FD427B" w:rsidP="00E57ABF">
      <w:pPr>
        <w:pStyle w:val="ppNumberList"/>
      </w:pPr>
      <w:r>
        <w:t xml:space="preserve">Open the </w:t>
      </w:r>
      <w:proofErr w:type="spellStart"/>
      <w:r>
        <w:rPr>
          <w:b/>
        </w:rPr>
        <w:t>ContactController.cs</w:t>
      </w:r>
      <w:proofErr w:type="spellEnd"/>
      <w:r>
        <w:t xml:space="preserve"> file in Visual Studio 11 if it </w:t>
      </w:r>
      <w:r w:rsidR="00E21D55">
        <w:t>is not</w:t>
      </w:r>
      <w:r w:rsidR="00E57ABF">
        <w:t xml:space="preserve"> already open.</w:t>
      </w:r>
    </w:p>
    <w:p w:rsidR="00E57ABF" w:rsidRDefault="006912AE" w:rsidP="00E57ABF">
      <w:pPr>
        <w:pStyle w:val="ppNumberList"/>
      </w:pPr>
      <w:r>
        <w:t xml:space="preserve">Add a new method to the controller class named </w:t>
      </w:r>
      <w:r>
        <w:rPr>
          <w:b/>
        </w:rPr>
        <w:t>Post</w:t>
      </w:r>
      <w:r>
        <w:t xml:space="preserve"> as demonstrated in the following code.</w:t>
      </w:r>
    </w:p>
    <w:p w:rsidR="00FD427B" w:rsidRDefault="00DA1485" w:rsidP="00E57ABF">
      <w:pPr>
        <w:pStyle w:val="ppBodyTextIndent"/>
      </w:pPr>
      <w:r>
        <w:t xml:space="preserve">(Code Snippet – </w:t>
      </w:r>
      <w:r w:rsidRPr="00E57ABF">
        <w:rPr>
          <w:i/>
        </w:rPr>
        <w:t>Web API Lab - Ex03 – Post Method</w:t>
      </w:r>
      <w:r>
        <w:t>)</w:t>
      </w:r>
    </w:p>
    <w:p w:rsidR="006912AE" w:rsidRDefault="00546038" w:rsidP="00E57ABF">
      <w:pPr>
        <w:pStyle w:val="ppCodeLanguageIndent"/>
      </w:pPr>
      <w:r>
        <w:t>C#</w:t>
      </w:r>
    </w:p>
    <w:p w:rsidR="001C4D4E" w:rsidRPr="0086056C" w:rsidRDefault="001C4D4E" w:rsidP="00E57ABF">
      <w:pPr>
        <w:pStyle w:val="ppCodeIndent"/>
        <w:rPr>
          <w:b/>
        </w:rPr>
      </w:pPr>
      <w:r w:rsidRPr="0086056C">
        <w:rPr>
          <w:b/>
          <w:color w:val="0000FF"/>
        </w:rPr>
        <w:t>public</w:t>
      </w:r>
      <w:r w:rsidR="00575DDE" w:rsidRPr="0086056C">
        <w:rPr>
          <w:b/>
        </w:rPr>
        <w:t xml:space="preserve"> </w:t>
      </w:r>
      <w:proofErr w:type="spellStart"/>
      <w:r w:rsidR="002869B0" w:rsidRPr="0086056C">
        <w:rPr>
          <w:rFonts w:eastAsiaTheme="minorHAnsi"/>
          <w:b/>
          <w:color w:val="2B91AF"/>
          <w:sz w:val="19"/>
          <w:szCs w:val="19"/>
          <w:highlight w:val="white"/>
        </w:rPr>
        <w:t>HttpResponseMessage</w:t>
      </w:r>
      <w:proofErr w:type="spellEnd"/>
      <w:r w:rsidRPr="0086056C">
        <w:rPr>
          <w:b/>
        </w:rPr>
        <w:t>&lt;</w:t>
      </w:r>
      <w:r w:rsidR="002869B0" w:rsidRPr="0086056C">
        <w:rPr>
          <w:rFonts w:eastAsiaTheme="minorHAnsi"/>
          <w:b/>
          <w:color w:val="2B91AF"/>
          <w:sz w:val="19"/>
          <w:szCs w:val="19"/>
          <w:highlight w:val="white"/>
        </w:rPr>
        <w:t>Contact</w:t>
      </w:r>
      <w:r w:rsidRPr="0086056C">
        <w:rPr>
          <w:b/>
        </w:rPr>
        <w:t>&gt;</w:t>
      </w:r>
      <w:r w:rsidR="00575DDE" w:rsidRPr="0086056C">
        <w:rPr>
          <w:b/>
        </w:rPr>
        <w:t xml:space="preserve"> </w:t>
      </w:r>
      <w:r w:rsidRPr="0086056C">
        <w:rPr>
          <w:b/>
        </w:rPr>
        <w:t>Post(</w:t>
      </w:r>
      <w:r w:rsidR="002869B0" w:rsidRPr="0086056C">
        <w:rPr>
          <w:rFonts w:eastAsiaTheme="minorHAnsi"/>
          <w:b/>
          <w:color w:val="2B91AF"/>
          <w:sz w:val="19"/>
          <w:szCs w:val="19"/>
          <w:highlight w:val="white"/>
        </w:rPr>
        <w:t>Contact</w:t>
      </w:r>
      <w:r w:rsidR="002869B0" w:rsidRPr="0086056C">
        <w:rPr>
          <w:rFonts w:eastAsiaTheme="minorHAnsi"/>
          <w:b/>
          <w:color w:val="2B91AF"/>
          <w:sz w:val="19"/>
          <w:szCs w:val="19"/>
        </w:rPr>
        <w:t xml:space="preserve"> </w:t>
      </w:r>
      <w:r w:rsidRPr="0086056C">
        <w:rPr>
          <w:b/>
        </w:rPr>
        <w:t>contact)</w:t>
      </w:r>
    </w:p>
    <w:p w:rsidR="001C4D4E" w:rsidRPr="0086056C" w:rsidRDefault="001C4D4E" w:rsidP="00E57ABF">
      <w:pPr>
        <w:pStyle w:val="ppCodeIndent"/>
        <w:rPr>
          <w:b/>
        </w:rPr>
      </w:pPr>
      <w:r w:rsidRPr="0086056C">
        <w:rPr>
          <w:b/>
        </w:rPr>
        <w:t>{</w:t>
      </w:r>
    </w:p>
    <w:p w:rsidR="001C4D4E" w:rsidRPr="0086056C" w:rsidRDefault="00575DDE" w:rsidP="00E57ABF">
      <w:pPr>
        <w:pStyle w:val="ppCodeIndent"/>
        <w:rPr>
          <w:b/>
        </w:rPr>
      </w:pPr>
      <w:r w:rsidRPr="0086056C">
        <w:rPr>
          <w:b/>
        </w:rPr>
        <w:lastRenderedPageBreak/>
        <w:t xml:space="preserve">    </w:t>
      </w:r>
      <w:r w:rsidR="001C4D4E" w:rsidRPr="0086056C">
        <w:rPr>
          <w:b/>
          <w:color w:val="0000FF"/>
        </w:rPr>
        <w:t>this</w:t>
      </w:r>
      <w:r w:rsidR="001C4D4E" w:rsidRPr="0086056C">
        <w:rPr>
          <w:b/>
        </w:rPr>
        <w:t>._</w:t>
      </w:r>
      <w:proofErr w:type="spellStart"/>
      <w:r w:rsidR="001C4D4E" w:rsidRPr="0086056C">
        <w:rPr>
          <w:b/>
        </w:rPr>
        <w:t>contactRepository.SaveContact</w:t>
      </w:r>
      <w:proofErr w:type="spellEnd"/>
      <w:r w:rsidR="001C4D4E" w:rsidRPr="0086056C">
        <w:rPr>
          <w:b/>
        </w:rPr>
        <w:t>(contact);</w:t>
      </w:r>
    </w:p>
    <w:p w:rsidR="001C4D4E" w:rsidRPr="0086056C" w:rsidRDefault="001C4D4E" w:rsidP="00E57ABF">
      <w:pPr>
        <w:pStyle w:val="ppCodeIndent"/>
        <w:rPr>
          <w:b/>
        </w:rPr>
      </w:pPr>
      <w:r w:rsidRPr="0086056C">
        <w:rPr>
          <w:b/>
        </w:rPr>
        <w:t xml:space="preserve"> </w:t>
      </w:r>
    </w:p>
    <w:p w:rsidR="001C4D4E" w:rsidRPr="0086056C" w:rsidRDefault="00575DDE" w:rsidP="00E57ABF">
      <w:pPr>
        <w:pStyle w:val="ppCodeIndent"/>
        <w:rPr>
          <w:b/>
        </w:rPr>
      </w:pPr>
      <w:r w:rsidRPr="0086056C">
        <w:rPr>
          <w:b/>
        </w:rPr>
        <w:t xml:space="preserve">    </w:t>
      </w:r>
      <w:proofErr w:type="spellStart"/>
      <w:r w:rsidR="004405A0" w:rsidRPr="0086056C">
        <w:rPr>
          <w:rFonts w:eastAsiaTheme="minorHAnsi"/>
          <w:b/>
          <w:color w:val="0000FF"/>
          <w:sz w:val="19"/>
          <w:szCs w:val="19"/>
          <w:highlight w:val="white"/>
        </w:rPr>
        <w:t>var</w:t>
      </w:r>
      <w:proofErr w:type="spellEnd"/>
      <w:r w:rsidRPr="0086056C">
        <w:rPr>
          <w:b/>
        </w:rPr>
        <w:t xml:space="preserve"> </w:t>
      </w:r>
      <w:r w:rsidR="001C4D4E" w:rsidRPr="0086056C">
        <w:rPr>
          <w:b/>
        </w:rPr>
        <w:t>response</w:t>
      </w:r>
      <w:r w:rsidRPr="0086056C">
        <w:rPr>
          <w:b/>
        </w:rPr>
        <w:t xml:space="preserve"> </w:t>
      </w:r>
      <w:r w:rsidR="001C4D4E" w:rsidRPr="0086056C">
        <w:rPr>
          <w:b/>
        </w:rPr>
        <w:t>=</w:t>
      </w:r>
      <w:r w:rsidRPr="0086056C">
        <w:rPr>
          <w:b/>
        </w:rPr>
        <w:t xml:space="preserve"> </w:t>
      </w:r>
      <w:r w:rsidR="001C4D4E" w:rsidRPr="0086056C">
        <w:rPr>
          <w:b/>
          <w:color w:val="0000FF"/>
        </w:rPr>
        <w:t>new</w:t>
      </w:r>
      <w:r w:rsidRPr="0086056C">
        <w:rPr>
          <w:b/>
        </w:rPr>
        <w:t xml:space="preserve"> </w:t>
      </w:r>
      <w:proofErr w:type="spellStart"/>
      <w:r w:rsidR="001C4D4E" w:rsidRPr="0086056C">
        <w:rPr>
          <w:b/>
        </w:rPr>
        <w:t>HttpResponseMessage</w:t>
      </w:r>
      <w:proofErr w:type="spellEnd"/>
      <w:r w:rsidR="001C4D4E" w:rsidRPr="0086056C">
        <w:rPr>
          <w:b/>
        </w:rPr>
        <w:t>&lt;</w:t>
      </w:r>
      <w:r w:rsidR="002869B0" w:rsidRPr="0086056C">
        <w:rPr>
          <w:rFonts w:eastAsiaTheme="minorHAnsi"/>
          <w:b/>
          <w:color w:val="2B91AF"/>
          <w:sz w:val="19"/>
          <w:szCs w:val="19"/>
          <w:highlight w:val="white"/>
        </w:rPr>
        <w:t>Contact</w:t>
      </w:r>
      <w:r w:rsidR="001C4D4E" w:rsidRPr="0086056C">
        <w:rPr>
          <w:b/>
        </w:rPr>
        <w:t>&gt;(contact)</w:t>
      </w:r>
    </w:p>
    <w:p w:rsidR="001C4D4E" w:rsidRPr="0086056C" w:rsidRDefault="00575DDE" w:rsidP="00E57ABF">
      <w:pPr>
        <w:pStyle w:val="ppCodeIndent"/>
        <w:rPr>
          <w:b/>
        </w:rPr>
      </w:pPr>
      <w:r w:rsidRPr="0086056C">
        <w:rPr>
          <w:b/>
        </w:rPr>
        <w:t xml:space="preserve">        </w:t>
      </w:r>
      <w:r w:rsidR="001C4D4E" w:rsidRPr="0086056C">
        <w:rPr>
          <w:b/>
        </w:rPr>
        <w:t>{</w:t>
      </w:r>
    </w:p>
    <w:p w:rsidR="001C4D4E" w:rsidRPr="0086056C" w:rsidRDefault="00575DDE" w:rsidP="00E57ABF">
      <w:pPr>
        <w:pStyle w:val="ppCodeIndent"/>
        <w:rPr>
          <w:b/>
        </w:rPr>
      </w:pPr>
      <w:r w:rsidRPr="0086056C">
        <w:rPr>
          <w:b/>
        </w:rPr>
        <w:t xml:space="preserve">            </w:t>
      </w:r>
      <w:proofErr w:type="spellStart"/>
      <w:r w:rsidR="001C4D4E" w:rsidRPr="0086056C">
        <w:rPr>
          <w:b/>
        </w:rPr>
        <w:t>StatusCode</w:t>
      </w:r>
      <w:proofErr w:type="spellEnd"/>
      <w:r w:rsidRPr="0086056C">
        <w:rPr>
          <w:b/>
        </w:rPr>
        <w:t xml:space="preserve"> </w:t>
      </w:r>
      <w:r w:rsidR="001C4D4E" w:rsidRPr="0086056C">
        <w:rPr>
          <w:b/>
        </w:rPr>
        <w:t>=</w:t>
      </w:r>
      <w:r w:rsidRPr="0086056C">
        <w:rPr>
          <w:b/>
        </w:rPr>
        <w:t xml:space="preserve"> </w:t>
      </w:r>
      <w:proofErr w:type="spellStart"/>
      <w:r w:rsidR="001C4D4E" w:rsidRPr="0086056C">
        <w:rPr>
          <w:b/>
        </w:rPr>
        <w:t>System.Net.HttpStatusCode.Created</w:t>
      </w:r>
      <w:proofErr w:type="spellEnd"/>
    </w:p>
    <w:p w:rsidR="001C4D4E" w:rsidRPr="0086056C" w:rsidRDefault="00575DDE" w:rsidP="00E57ABF">
      <w:pPr>
        <w:pStyle w:val="ppCodeIndent"/>
        <w:rPr>
          <w:b/>
        </w:rPr>
      </w:pPr>
      <w:r w:rsidRPr="0086056C">
        <w:rPr>
          <w:b/>
        </w:rPr>
        <w:t xml:space="preserve">        </w:t>
      </w:r>
      <w:r w:rsidR="001C4D4E" w:rsidRPr="0086056C">
        <w:rPr>
          <w:b/>
        </w:rPr>
        <w:t>};</w:t>
      </w:r>
    </w:p>
    <w:p w:rsidR="001C4D4E" w:rsidRPr="0086056C" w:rsidRDefault="001C4D4E" w:rsidP="00E57ABF">
      <w:pPr>
        <w:pStyle w:val="ppCodeIndent"/>
        <w:rPr>
          <w:b/>
        </w:rPr>
      </w:pPr>
      <w:r w:rsidRPr="0086056C">
        <w:rPr>
          <w:b/>
        </w:rPr>
        <w:t xml:space="preserve"> </w:t>
      </w:r>
    </w:p>
    <w:p w:rsidR="001C4D4E" w:rsidRPr="0086056C" w:rsidRDefault="00575DDE" w:rsidP="00E57ABF">
      <w:pPr>
        <w:pStyle w:val="ppCodeIndent"/>
        <w:rPr>
          <w:b/>
        </w:rPr>
      </w:pPr>
      <w:r w:rsidRPr="0086056C">
        <w:rPr>
          <w:b/>
        </w:rPr>
        <w:t xml:space="preserve">    </w:t>
      </w:r>
      <w:r w:rsidR="001C4D4E" w:rsidRPr="0086056C">
        <w:rPr>
          <w:b/>
          <w:color w:val="0000FF"/>
        </w:rPr>
        <w:t>return</w:t>
      </w:r>
      <w:r w:rsidRPr="0086056C">
        <w:rPr>
          <w:b/>
        </w:rPr>
        <w:t xml:space="preserve"> </w:t>
      </w:r>
      <w:r w:rsidR="001C4D4E" w:rsidRPr="0086056C">
        <w:rPr>
          <w:b/>
        </w:rPr>
        <w:t>response;</w:t>
      </w:r>
    </w:p>
    <w:p w:rsidR="001C4D4E" w:rsidRPr="0086056C" w:rsidRDefault="001C4D4E" w:rsidP="00E57ABF">
      <w:pPr>
        <w:pStyle w:val="ppCodeIndent"/>
        <w:rPr>
          <w:b/>
        </w:rPr>
      </w:pPr>
      <w:r w:rsidRPr="0086056C">
        <w:rPr>
          <w:b/>
        </w:rPr>
        <w:t>}</w:t>
      </w:r>
    </w:p>
    <w:p w:rsidR="00546038" w:rsidRPr="00546038" w:rsidRDefault="00546038" w:rsidP="00E57ABF">
      <w:pPr>
        <w:pStyle w:val="ppBodyTextIndent"/>
      </w:pPr>
    </w:p>
    <w:p w:rsidR="008C71DA" w:rsidRDefault="004C4060" w:rsidP="00E57ABF">
      <w:pPr>
        <w:pStyle w:val="ppNumberList"/>
      </w:pPr>
      <w:r>
        <w:t xml:space="preserve">Open the </w:t>
      </w:r>
      <w:proofErr w:type="spellStart"/>
      <w:r>
        <w:rPr>
          <w:b/>
        </w:rPr>
        <w:t>Index.cshtml</w:t>
      </w:r>
      <w:proofErr w:type="spellEnd"/>
      <w:r>
        <w:t xml:space="preserve"> file in Visual Studio if it </w:t>
      </w:r>
      <w:r w:rsidR="00E21D55">
        <w:t>is not</w:t>
      </w:r>
      <w:r>
        <w:t xml:space="preserve"> already open.</w:t>
      </w:r>
    </w:p>
    <w:p w:rsidR="008A70B4" w:rsidRDefault="008A70B4" w:rsidP="00E57ABF">
      <w:pPr>
        <w:pStyle w:val="ppNumberList"/>
      </w:pPr>
      <w:r>
        <w:t>Add the HTML code below to the file just after the unordered list you added in the previous task</w:t>
      </w:r>
      <w:r w:rsidR="00A94EB3">
        <w:t>.</w:t>
      </w:r>
    </w:p>
    <w:p w:rsidR="00DC565A" w:rsidRDefault="00293347" w:rsidP="00E57ABF">
      <w:pPr>
        <w:pStyle w:val="ppCodeLanguageIndent"/>
      </w:pPr>
      <w:r>
        <w:t>HTML</w:t>
      </w:r>
    </w:p>
    <w:p w:rsidR="00CB40B0" w:rsidRPr="0086056C" w:rsidRDefault="00CB40B0" w:rsidP="00E57ABF">
      <w:pPr>
        <w:pStyle w:val="ppCodeIndent"/>
        <w:rPr>
          <w:b/>
        </w:rPr>
      </w:pPr>
      <w:r w:rsidRPr="0086056C">
        <w:rPr>
          <w:b/>
          <w:color w:val="0000FF"/>
        </w:rPr>
        <w:t>&lt;</w:t>
      </w:r>
      <w:r w:rsidRPr="0086056C">
        <w:rPr>
          <w:b/>
          <w:color w:val="800000"/>
        </w:rPr>
        <w:t>form</w:t>
      </w:r>
      <w:r w:rsidR="00575DDE" w:rsidRPr="0086056C">
        <w:rPr>
          <w:b/>
        </w:rPr>
        <w:t xml:space="preserve"> </w:t>
      </w:r>
      <w:r w:rsidRPr="0086056C">
        <w:rPr>
          <w:b/>
          <w:color w:val="FF0000"/>
        </w:rPr>
        <w:t>id</w:t>
      </w:r>
      <w:r w:rsidRPr="0086056C">
        <w:rPr>
          <w:b/>
          <w:color w:val="0000FF"/>
        </w:rPr>
        <w:t>="</w:t>
      </w:r>
      <w:proofErr w:type="spellStart"/>
      <w:r w:rsidRPr="0086056C">
        <w:rPr>
          <w:b/>
          <w:color w:val="0000FF"/>
        </w:rPr>
        <w:t>saveContactForm</w:t>
      </w:r>
      <w:proofErr w:type="spellEnd"/>
      <w:r w:rsidRPr="0086056C">
        <w:rPr>
          <w:b/>
          <w:color w:val="0000FF"/>
        </w:rPr>
        <w:t>"</w:t>
      </w:r>
      <w:r w:rsidR="00575DDE" w:rsidRPr="0086056C">
        <w:rPr>
          <w:b/>
        </w:rPr>
        <w:t xml:space="preserve"> </w:t>
      </w:r>
      <w:r w:rsidRPr="0086056C">
        <w:rPr>
          <w:b/>
          <w:color w:val="FF0000"/>
        </w:rPr>
        <w:t>method</w:t>
      </w:r>
      <w:r w:rsidRPr="0086056C">
        <w:rPr>
          <w:b/>
          <w:color w:val="0000FF"/>
        </w:rPr>
        <w:t>="post"&gt;</w:t>
      </w:r>
    </w:p>
    <w:p w:rsidR="00CB40B0" w:rsidRPr="0086056C" w:rsidRDefault="00CB40B0" w:rsidP="00E57ABF">
      <w:pPr>
        <w:pStyle w:val="ppCodeIndent"/>
        <w:rPr>
          <w:b/>
        </w:rPr>
      </w:pPr>
      <w:r w:rsidRPr="0086056C">
        <w:rPr>
          <w:b/>
          <w:color w:val="0000FF"/>
        </w:rPr>
        <w:t>&lt;</w:t>
      </w:r>
      <w:r w:rsidRPr="0086056C">
        <w:rPr>
          <w:b/>
          <w:color w:val="800000"/>
        </w:rPr>
        <w:t>h3</w:t>
      </w:r>
      <w:r w:rsidRPr="0086056C">
        <w:rPr>
          <w:b/>
          <w:color w:val="0000FF"/>
        </w:rPr>
        <w:t>&gt;</w:t>
      </w:r>
      <w:r w:rsidRPr="0086056C">
        <w:rPr>
          <w:b/>
        </w:rPr>
        <w:t>Create</w:t>
      </w:r>
      <w:r w:rsidR="00575DDE" w:rsidRPr="0086056C">
        <w:rPr>
          <w:b/>
        </w:rPr>
        <w:t xml:space="preserve"> </w:t>
      </w:r>
      <w:r w:rsidRPr="0086056C">
        <w:rPr>
          <w:b/>
        </w:rPr>
        <w:t>a</w:t>
      </w:r>
      <w:r w:rsidR="00575DDE" w:rsidRPr="0086056C">
        <w:rPr>
          <w:b/>
        </w:rPr>
        <w:t xml:space="preserve"> </w:t>
      </w:r>
      <w:r w:rsidRPr="0086056C">
        <w:rPr>
          <w:b/>
        </w:rPr>
        <w:t>new</w:t>
      </w:r>
      <w:r w:rsidR="00575DDE" w:rsidRPr="0086056C">
        <w:rPr>
          <w:b/>
        </w:rPr>
        <w:t xml:space="preserve"> </w:t>
      </w:r>
      <w:r w:rsidRPr="0086056C">
        <w:rPr>
          <w:b/>
        </w:rPr>
        <w:t>Contact</w:t>
      </w:r>
      <w:r w:rsidRPr="0086056C">
        <w:rPr>
          <w:b/>
          <w:color w:val="0000FF"/>
        </w:rPr>
        <w:t>&lt;/</w:t>
      </w:r>
      <w:r w:rsidRPr="0086056C">
        <w:rPr>
          <w:b/>
          <w:color w:val="800000"/>
        </w:rPr>
        <w:t>h3</w:t>
      </w:r>
      <w:r w:rsidRPr="0086056C">
        <w:rPr>
          <w:b/>
          <w:color w:val="0000FF"/>
        </w:rPr>
        <w:t>&gt;</w:t>
      </w:r>
    </w:p>
    <w:p w:rsidR="00CB40B0" w:rsidRPr="0086056C" w:rsidRDefault="00CB40B0" w:rsidP="00E57ABF">
      <w:pPr>
        <w:pStyle w:val="ppCodeIndent"/>
        <w:rPr>
          <w:b/>
        </w:rPr>
      </w:pPr>
      <w:r w:rsidRPr="0086056C">
        <w:rPr>
          <w:b/>
          <w:color w:val="0000FF"/>
        </w:rPr>
        <w:t>&lt;</w:t>
      </w:r>
      <w:r w:rsidRPr="0086056C">
        <w:rPr>
          <w:b/>
          <w:color w:val="800000"/>
        </w:rPr>
        <w:t>p</w:t>
      </w:r>
      <w:r w:rsidRPr="0086056C">
        <w:rPr>
          <w:b/>
          <w:color w:val="0000FF"/>
        </w:rPr>
        <w:t>&gt;</w:t>
      </w:r>
    </w:p>
    <w:p w:rsidR="00CB40B0" w:rsidRPr="0086056C" w:rsidRDefault="00575DDE" w:rsidP="00E57ABF">
      <w:pPr>
        <w:pStyle w:val="ppCodeIndent"/>
        <w:rPr>
          <w:b/>
        </w:rPr>
      </w:pPr>
      <w:r w:rsidRPr="0086056C">
        <w:rPr>
          <w:b/>
        </w:rPr>
        <w:t xml:space="preserve">    </w:t>
      </w:r>
      <w:r w:rsidR="00CB40B0" w:rsidRPr="0086056C">
        <w:rPr>
          <w:b/>
          <w:color w:val="0000FF"/>
        </w:rPr>
        <w:t>&lt;</w:t>
      </w:r>
      <w:r w:rsidR="00CB40B0" w:rsidRPr="0086056C">
        <w:rPr>
          <w:b/>
          <w:color w:val="800000"/>
        </w:rPr>
        <w:t>label</w:t>
      </w:r>
      <w:r w:rsidRPr="0086056C">
        <w:rPr>
          <w:b/>
        </w:rPr>
        <w:t xml:space="preserve"> </w:t>
      </w:r>
      <w:r w:rsidR="00CB40B0" w:rsidRPr="0086056C">
        <w:rPr>
          <w:b/>
          <w:color w:val="FF0000"/>
        </w:rPr>
        <w:t>for</w:t>
      </w:r>
      <w:r w:rsidR="00CB40B0" w:rsidRPr="0086056C">
        <w:rPr>
          <w:b/>
          <w:color w:val="0000FF"/>
        </w:rPr>
        <w:t>="</w:t>
      </w:r>
      <w:proofErr w:type="spellStart"/>
      <w:r w:rsidR="00CB40B0" w:rsidRPr="0086056C">
        <w:rPr>
          <w:b/>
          <w:color w:val="0000FF"/>
        </w:rPr>
        <w:t>contactId</w:t>
      </w:r>
      <w:proofErr w:type="spellEnd"/>
      <w:r w:rsidR="00CB40B0" w:rsidRPr="0086056C">
        <w:rPr>
          <w:b/>
          <w:color w:val="0000FF"/>
        </w:rPr>
        <w:t>"&gt;</w:t>
      </w:r>
      <w:r w:rsidR="00CB40B0" w:rsidRPr="0086056C">
        <w:rPr>
          <w:b/>
        </w:rPr>
        <w:t>Contact</w:t>
      </w:r>
      <w:r w:rsidRPr="0086056C">
        <w:rPr>
          <w:b/>
        </w:rPr>
        <w:t xml:space="preserve"> </w:t>
      </w:r>
      <w:r w:rsidR="00CB40B0" w:rsidRPr="0086056C">
        <w:rPr>
          <w:b/>
        </w:rPr>
        <w:t>Id:</w:t>
      </w:r>
      <w:r w:rsidR="00CB40B0" w:rsidRPr="0086056C">
        <w:rPr>
          <w:b/>
          <w:color w:val="0000FF"/>
        </w:rPr>
        <w:t>&lt;/</w:t>
      </w:r>
      <w:r w:rsidR="00CB40B0" w:rsidRPr="0086056C">
        <w:rPr>
          <w:b/>
          <w:color w:val="800000"/>
        </w:rPr>
        <w:t>label</w:t>
      </w:r>
      <w:r w:rsidR="00CB40B0" w:rsidRPr="0086056C">
        <w:rPr>
          <w:b/>
          <w:color w:val="0000FF"/>
        </w:rPr>
        <w:t>&gt;</w:t>
      </w:r>
    </w:p>
    <w:p w:rsidR="00CB40B0" w:rsidRPr="0086056C" w:rsidRDefault="00575DDE" w:rsidP="00E57ABF">
      <w:pPr>
        <w:pStyle w:val="ppCodeIndent"/>
        <w:rPr>
          <w:b/>
        </w:rPr>
      </w:pPr>
      <w:r w:rsidRPr="0086056C">
        <w:rPr>
          <w:b/>
        </w:rPr>
        <w:t xml:space="preserve">    </w:t>
      </w:r>
      <w:r w:rsidR="00CB40B0" w:rsidRPr="0086056C">
        <w:rPr>
          <w:b/>
          <w:color w:val="0000FF"/>
        </w:rPr>
        <w:t>&lt;</w:t>
      </w:r>
      <w:r w:rsidR="00CB40B0" w:rsidRPr="0086056C">
        <w:rPr>
          <w:b/>
          <w:color w:val="800000"/>
        </w:rPr>
        <w:t>input</w:t>
      </w:r>
      <w:r w:rsidRPr="0086056C">
        <w:rPr>
          <w:b/>
        </w:rPr>
        <w:t xml:space="preserve"> </w:t>
      </w:r>
      <w:r w:rsidR="00CB40B0" w:rsidRPr="0086056C">
        <w:rPr>
          <w:b/>
          <w:color w:val="FF0000"/>
        </w:rPr>
        <w:t>type</w:t>
      </w:r>
      <w:r w:rsidR="00CB40B0" w:rsidRPr="0086056C">
        <w:rPr>
          <w:b/>
          <w:color w:val="0000FF"/>
        </w:rPr>
        <w:t>="text"</w:t>
      </w:r>
      <w:r w:rsidRPr="0086056C">
        <w:rPr>
          <w:b/>
        </w:rPr>
        <w:t xml:space="preserve"> </w:t>
      </w:r>
      <w:r w:rsidR="00067659" w:rsidRPr="0086056C">
        <w:rPr>
          <w:b/>
          <w:color w:val="FF0000"/>
        </w:rPr>
        <w:t>name</w:t>
      </w:r>
      <w:r w:rsidR="00CB40B0" w:rsidRPr="0086056C">
        <w:rPr>
          <w:b/>
          <w:color w:val="0000FF"/>
        </w:rPr>
        <w:t>="Id"</w:t>
      </w:r>
      <w:r w:rsidRPr="0086056C">
        <w:rPr>
          <w:b/>
        </w:rPr>
        <w:t xml:space="preserve"> </w:t>
      </w:r>
      <w:r w:rsidR="00CB40B0" w:rsidRPr="0086056C">
        <w:rPr>
          <w:b/>
          <w:color w:val="0000FF"/>
        </w:rPr>
        <w:t>/&gt;</w:t>
      </w:r>
    </w:p>
    <w:p w:rsidR="00CB40B0" w:rsidRPr="0086056C" w:rsidRDefault="00CB40B0" w:rsidP="00E57ABF">
      <w:pPr>
        <w:pStyle w:val="ppCodeIndent"/>
        <w:rPr>
          <w:b/>
        </w:rPr>
      </w:pPr>
      <w:r w:rsidRPr="0086056C">
        <w:rPr>
          <w:b/>
          <w:color w:val="0000FF"/>
        </w:rPr>
        <w:t>&lt;/</w:t>
      </w:r>
      <w:r w:rsidRPr="0086056C">
        <w:rPr>
          <w:b/>
          <w:color w:val="800000"/>
        </w:rPr>
        <w:t>p</w:t>
      </w:r>
      <w:r w:rsidRPr="0086056C">
        <w:rPr>
          <w:b/>
          <w:color w:val="0000FF"/>
        </w:rPr>
        <w:t>&gt;</w:t>
      </w:r>
    </w:p>
    <w:p w:rsidR="00CB40B0" w:rsidRPr="0086056C" w:rsidRDefault="00CB40B0" w:rsidP="00E57ABF">
      <w:pPr>
        <w:pStyle w:val="ppCodeIndent"/>
        <w:rPr>
          <w:b/>
        </w:rPr>
      </w:pPr>
      <w:r w:rsidRPr="0086056C">
        <w:rPr>
          <w:b/>
          <w:color w:val="0000FF"/>
        </w:rPr>
        <w:t>&lt;</w:t>
      </w:r>
      <w:r w:rsidRPr="0086056C">
        <w:rPr>
          <w:b/>
          <w:color w:val="800000"/>
        </w:rPr>
        <w:t>p</w:t>
      </w:r>
      <w:r w:rsidRPr="0086056C">
        <w:rPr>
          <w:b/>
          <w:color w:val="0000FF"/>
        </w:rPr>
        <w:t>&gt;</w:t>
      </w:r>
    </w:p>
    <w:p w:rsidR="00CB40B0" w:rsidRPr="0086056C" w:rsidRDefault="00575DDE" w:rsidP="00E57ABF">
      <w:pPr>
        <w:pStyle w:val="ppCodeIndent"/>
        <w:rPr>
          <w:b/>
        </w:rPr>
      </w:pPr>
      <w:r w:rsidRPr="0086056C">
        <w:rPr>
          <w:b/>
        </w:rPr>
        <w:t xml:space="preserve">    </w:t>
      </w:r>
      <w:r w:rsidR="00CB40B0" w:rsidRPr="0086056C">
        <w:rPr>
          <w:b/>
          <w:color w:val="0000FF"/>
        </w:rPr>
        <w:t>&lt;</w:t>
      </w:r>
      <w:r w:rsidR="00CB40B0" w:rsidRPr="0086056C">
        <w:rPr>
          <w:b/>
          <w:color w:val="800000"/>
        </w:rPr>
        <w:t>label</w:t>
      </w:r>
      <w:r w:rsidRPr="0086056C">
        <w:rPr>
          <w:b/>
        </w:rPr>
        <w:t xml:space="preserve"> </w:t>
      </w:r>
      <w:r w:rsidR="00CB40B0" w:rsidRPr="0086056C">
        <w:rPr>
          <w:b/>
          <w:color w:val="FF0000"/>
        </w:rPr>
        <w:t>for</w:t>
      </w:r>
      <w:r w:rsidR="00CB40B0" w:rsidRPr="0086056C">
        <w:rPr>
          <w:b/>
          <w:color w:val="0000FF"/>
        </w:rPr>
        <w:t>="</w:t>
      </w:r>
      <w:proofErr w:type="spellStart"/>
      <w:r w:rsidR="00CB40B0" w:rsidRPr="0086056C">
        <w:rPr>
          <w:b/>
          <w:color w:val="0000FF"/>
        </w:rPr>
        <w:t>contactName</w:t>
      </w:r>
      <w:proofErr w:type="spellEnd"/>
      <w:r w:rsidR="00CB40B0" w:rsidRPr="0086056C">
        <w:rPr>
          <w:b/>
          <w:color w:val="0000FF"/>
        </w:rPr>
        <w:t>"&gt;</w:t>
      </w:r>
      <w:r w:rsidR="00CB40B0" w:rsidRPr="0086056C">
        <w:rPr>
          <w:b/>
        </w:rPr>
        <w:t>Contact</w:t>
      </w:r>
      <w:r w:rsidRPr="0086056C">
        <w:rPr>
          <w:b/>
        </w:rPr>
        <w:t xml:space="preserve"> </w:t>
      </w:r>
      <w:r w:rsidR="00CB40B0" w:rsidRPr="0086056C">
        <w:rPr>
          <w:b/>
        </w:rPr>
        <w:t>Name:</w:t>
      </w:r>
      <w:r w:rsidR="00CB40B0" w:rsidRPr="0086056C">
        <w:rPr>
          <w:b/>
          <w:color w:val="0000FF"/>
        </w:rPr>
        <w:t>&lt;/</w:t>
      </w:r>
      <w:r w:rsidR="00CB40B0" w:rsidRPr="0086056C">
        <w:rPr>
          <w:b/>
          <w:color w:val="800000"/>
        </w:rPr>
        <w:t>label</w:t>
      </w:r>
      <w:r w:rsidR="00CB40B0" w:rsidRPr="0086056C">
        <w:rPr>
          <w:b/>
          <w:color w:val="0000FF"/>
        </w:rPr>
        <w:t>&gt;</w:t>
      </w:r>
    </w:p>
    <w:p w:rsidR="00CB40B0" w:rsidRPr="0086056C" w:rsidRDefault="00575DDE" w:rsidP="00E57ABF">
      <w:pPr>
        <w:pStyle w:val="ppCodeIndent"/>
        <w:rPr>
          <w:b/>
        </w:rPr>
      </w:pPr>
      <w:r w:rsidRPr="0086056C">
        <w:rPr>
          <w:b/>
        </w:rPr>
        <w:t xml:space="preserve">    </w:t>
      </w:r>
      <w:r w:rsidR="00CB40B0" w:rsidRPr="0086056C">
        <w:rPr>
          <w:b/>
          <w:color w:val="0000FF"/>
        </w:rPr>
        <w:t>&lt;</w:t>
      </w:r>
      <w:r w:rsidR="00CB40B0" w:rsidRPr="0086056C">
        <w:rPr>
          <w:b/>
          <w:color w:val="800000"/>
        </w:rPr>
        <w:t>input</w:t>
      </w:r>
      <w:r w:rsidRPr="0086056C">
        <w:rPr>
          <w:b/>
        </w:rPr>
        <w:t xml:space="preserve"> </w:t>
      </w:r>
      <w:r w:rsidR="00CB40B0" w:rsidRPr="0086056C">
        <w:rPr>
          <w:b/>
          <w:color w:val="FF0000"/>
        </w:rPr>
        <w:t>type</w:t>
      </w:r>
      <w:r w:rsidR="00CB40B0" w:rsidRPr="0086056C">
        <w:rPr>
          <w:b/>
          <w:color w:val="0000FF"/>
        </w:rPr>
        <w:t>="text"</w:t>
      </w:r>
      <w:r w:rsidRPr="0086056C">
        <w:rPr>
          <w:b/>
        </w:rPr>
        <w:t xml:space="preserve"> </w:t>
      </w:r>
      <w:r w:rsidR="00067659" w:rsidRPr="0086056C">
        <w:rPr>
          <w:b/>
          <w:color w:val="FF0000"/>
        </w:rPr>
        <w:t>name</w:t>
      </w:r>
      <w:r w:rsidR="00CB40B0" w:rsidRPr="0086056C">
        <w:rPr>
          <w:b/>
          <w:color w:val="0000FF"/>
        </w:rPr>
        <w:t>="Name"</w:t>
      </w:r>
      <w:r w:rsidRPr="0086056C">
        <w:rPr>
          <w:b/>
        </w:rPr>
        <w:t xml:space="preserve"> </w:t>
      </w:r>
      <w:r w:rsidR="00CB40B0" w:rsidRPr="0086056C">
        <w:rPr>
          <w:b/>
          <w:color w:val="0000FF"/>
        </w:rPr>
        <w:t>/&gt;</w:t>
      </w:r>
    </w:p>
    <w:p w:rsidR="00CB40B0" w:rsidRPr="0086056C" w:rsidRDefault="00CB40B0" w:rsidP="00E57ABF">
      <w:pPr>
        <w:pStyle w:val="ppCodeIndent"/>
        <w:rPr>
          <w:b/>
        </w:rPr>
      </w:pPr>
      <w:r w:rsidRPr="0086056C">
        <w:rPr>
          <w:b/>
          <w:color w:val="0000FF"/>
        </w:rPr>
        <w:t>&lt;/</w:t>
      </w:r>
      <w:r w:rsidRPr="0086056C">
        <w:rPr>
          <w:b/>
          <w:color w:val="800000"/>
        </w:rPr>
        <w:t>p</w:t>
      </w:r>
      <w:r w:rsidRPr="0086056C">
        <w:rPr>
          <w:b/>
          <w:color w:val="0000FF"/>
        </w:rPr>
        <w:t>&gt;</w:t>
      </w:r>
    </w:p>
    <w:p w:rsidR="00CB40B0" w:rsidRPr="0086056C" w:rsidRDefault="00CB40B0" w:rsidP="00E57ABF">
      <w:pPr>
        <w:pStyle w:val="ppCodeIndent"/>
        <w:rPr>
          <w:b/>
        </w:rPr>
      </w:pPr>
      <w:r w:rsidRPr="0086056C">
        <w:rPr>
          <w:b/>
          <w:color w:val="0000FF"/>
        </w:rPr>
        <w:t>&lt;</w:t>
      </w:r>
      <w:r w:rsidRPr="0086056C">
        <w:rPr>
          <w:b/>
          <w:color w:val="800000"/>
        </w:rPr>
        <w:t>input</w:t>
      </w:r>
      <w:r w:rsidR="00575DDE" w:rsidRPr="0086056C">
        <w:rPr>
          <w:b/>
        </w:rPr>
        <w:t xml:space="preserve"> </w:t>
      </w:r>
      <w:r w:rsidRPr="0086056C">
        <w:rPr>
          <w:b/>
          <w:color w:val="FF0000"/>
        </w:rPr>
        <w:t>type</w:t>
      </w:r>
      <w:r w:rsidRPr="0086056C">
        <w:rPr>
          <w:b/>
          <w:color w:val="0000FF"/>
        </w:rPr>
        <w:t>="button"</w:t>
      </w:r>
      <w:r w:rsidR="00575DDE" w:rsidRPr="0086056C">
        <w:rPr>
          <w:b/>
        </w:rPr>
        <w:t xml:space="preserve"> </w:t>
      </w:r>
      <w:r w:rsidRPr="0086056C">
        <w:rPr>
          <w:b/>
          <w:color w:val="FF0000"/>
        </w:rPr>
        <w:t>id</w:t>
      </w:r>
      <w:r w:rsidRPr="0086056C">
        <w:rPr>
          <w:b/>
          <w:color w:val="0000FF"/>
        </w:rPr>
        <w:t>="</w:t>
      </w:r>
      <w:proofErr w:type="spellStart"/>
      <w:r w:rsidRPr="0086056C">
        <w:rPr>
          <w:b/>
          <w:color w:val="0000FF"/>
        </w:rPr>
        <w:t>saveContact</w:t>
      </w:r>
      <w:proofErr w:type="spellEnd"/>
      <w:r w:rsidRPr="0086056C">
        <w:rPr>
          <w:b/>
          <w:color w:val="0000FF"/>
        </w:rPr>
        <w:t>"</w:t>
      </w:r>
      <w:r w:rsidR="00575DDE" w:rsidRPr="0086056C">
        <w:rPr>
          <w:b/>
        </w:rPr>
        <w:t xml:space="preserve"> </w:t>
      </w:r>
      <w:r w:rsidRPr="0086056C">
        <w:rPr>
          <w:b/>
          <w:color w:val="FF0000"/>
        </w:rPr>
        <w:t>value</w:t>
      </w:r>
      <w:r w:rsidRPr="0086056C">
        <w:rPr>
          <w:b/>
          <w:color w:val="0000FF"/>
        </w:rPr>
        <w:t>="Save"</w:t>
      </w:r>
      <w:r w:rsidR="00575DDE" w:rsidRPr="0086056C">
        <w:rPr>
          <w:b/>
        </w:rPr>
        <w:t xml:space="preserve"> </w:t>
      </w:r>
      <w:r w:rsidRPr="0086056C">
        <w:rPr>
          <w:b/>
          <w:color w:val="0000FF"/>
        </w:rPr>
        <w:t>/&gt;</w:t>
      </w:r>
    </w:p>
    <w:p w:rsidR="00CB40B0" w:rsidRPr="0086056C" w:rsidRDefault="00CB40B0" w:rsidP="00E57ABF">
      <w:pPr>
        <w:pStyle w:val="ppCodeIndent"/>
        <w:rPr>
          <w:b/>
        </w:rPr>
      </w:pPr>
      <w:r w:rsidRPr="0086056C">
        <w:rPr>
          <w:b/>
          <w:color w:val="0000FF"/>
        </w:rPr>
        <w:t>&lt;/</w:t>
      </w:r>
      <w:r w:rsidRPr="0086056C">
        <w:rPr>
          <w:b/>
          <w:color w:val="800000"/>
        </w:rPr>
        <w:t>form</w:t>
      </w:r>
      <w:r w:rsidRPr="0086056C">
        <w:rPr>
          <w:b/>
          <w:color w:val="0000FF"/>
        </w:rPr>
        <w:t>&gt;</w:t>
      </w:r>
    </w:p>
    <w:p w:rsidR="00293347" w:rsidRPr="00293347" w:rsidRDefault="00293347" w:rsidP="00E57ABF">
      <w:pPr>
        <w:pStyle w:val="ppBodyTextIndent"/>
      </w:pPr>
    </w:p>
    <w:p w:rsidR="005768BB" w:rsidRDefault="005768BB" w:rsidP="00E57ABF">
      <w:pPr>
        <w:pStyle w:val="ppNumberList"/>
      </w:pPr>
      <w:r>
        <w:t>Within the script element in the document’s head, add the following code to handle button-click events, which will post the data to the Web API using an HTTP POST call.</w:t>
      </w:r>
    </w:p>
    <w:p w:rsidR="005768BB" w:rsidRDefault="00221CF6" w:rsidP="0086056C">
      <w:pPr>
        <w:pStyle w:val="ppCodeLanguageIndent"/>
      </w:pPr>
      <w:r>
        <w:t>HTML</w:t>
      </w:r>
    </w:p>
    <w:p w:rsidR="0011179A" w:rsidRPr="0086056C" w:rsidRDefault="0011179A" w:rsidP="0086056C">
      <w:pPr>
        <w:pStyle w:val="ppCodeIndent"/>
        <w:rPr>
          <w:b/>
        </w:rPr>
      </w:pPr>
      <w:r w:rsidRPr="0086056C">
        <w:rPr>
          <w:b/>
        </w:rPr>
        <w:t>$(</w:t>
      </w:r>
      <w:r w:rsidRPr="0086056C">
        <w:rPr>
          <w:b/>
          <w:color w:val="800000"/>
        </w:rPr>
        <w:t>'#</w:t>
      </w:r>
      <w:proofErr w:type="spellStart"/>
      <w:r w:rsidRPr="0086056C">
        <w:rPr>
          <w:b/>
          <w:color w:val="800000"/>
        </w:rPr>
        <w:t>saveContact</w:t>
      </w:r>
      <w:proofErr w:type="spellEnd"/>
      <w:r w:rsidRPr="0086056C">
        <w:rPr>
          <w:b/>
          <w:color w:val="800000"/>
        </w:rPr>
        <w:t>'</w:t>
      </w:r>
      <w:r w:rsidRPr="0086056C">
        <w:rPr>
          <w:b/>
        </w:rPr>
        <w:t>).click(</w:t>
      </w:r>
      <w:r w:rsidRPr="0086056C">
        <w:rPr>
          <w:b/>
          <w:color w:val="0000FF"/>
        </w:rPr>
        <w:t>function</w:t>
      </w:r>
      <w:r w:rsidRPr="0086056C">
        <w:rPr>
          <w:b/>
        </w:rPr>
        <w:t>()</w:t>
      </w:r>
    </w:p>
    <w:p w:rsidR="0011179A" w:rsidRPr="0086056C" w:rsidRDefault="00575DDE" w:rsidP="0086056C">
      <w:pPr>
        <w:pStyle w:val="ppCodeIndent"/>
        <w:rPr>
          <w:b/>
        </w:rPr>
      </w:pPr>
      <w:r w:rsidRPr="0086056C">
        <w:rPr>
          <w:b/>
        </w:rPr>
        <w:t xml:space="preserve">    </w:t>
      </w:r>
      <w:r w:rsidR="0011179A" w:rsidRPr="0086056C">
        <w:rPr>
          <w:b/>
        </w:rPr>
        <w:t>{</w:t>
      </w:r>
    </w:p>
    <w:p w:rsidR="0011179A" w:rsidRPr="0086056C" w:rsidRDefault="00575DDE" w:rsidP="0086056C">
      <w:pPr>
        <w:pStyle w:val="ppCodeIndent"/>
        <w:rPr>
          <w:b/>
          <w:lang w:val="es-AR"/>
        </w:rPr>
      </w:pPr>
      <w:r w:rsidRPr="0086056C">
        <w:rPr>
          <w:b/>
          <w:lang w:val="es-AR"/>
        </w:rPr>
        <w:t xml:space="preserve">        </w:t>
      </w:r>
      <w:proofErr w:type="spellStart"/>
      <w:r w:rsidR="0011179A" w:rsidRPr="0086056C">
        <w:rPr>
          <w:b/>
          <w:color w:val="0000FF"/>
          <w:lang w:val="es-AR"/>
        </w:rPr>
        <w:t>var</w:t>
      </w:r>
      <w:proofErr w:type="spellEnd"/>
      <w:r w:rsidRPr="0086056C">
        <w:rPr>
          <w:b/>
          <w:lang w:val="es-AR"/>
        </w:rPr>
        <w:t xml:space="preserve"> </w:t>
      </w:r>
      <w:proofErr w:type="spellStart"/>
      <w:r w:rsidR="0011179A" w:rsidRPr="0086056C">
        <w:rPr>
          <w:b/>
          <w:lang w:val="es-AR"/>
        </w:rPr>
        <w:t>nm</w:t>
      </w:r>
      <w:proofErr w:type="spellEnd"/>
      <w:r w:rsidRPr="0086056C">
        <w:rPr>
          <w:b/>
          <w:lang w:val="es-AR"/>
        </w:rPr>
        <w:t xml:space="preserve"> </w:t>
      </w:r>
      <w:r w:rsidR="0011179A" w:rsidRPr="0086056C">
        <w:rPr>
          <w:b/>
          <w:lang w:val="es-AR"/>
        </w:rPr>
        <w:t>=</w:t>
      </w:r>
      <w:r w:rsidRPr="0086056C">
        <w:rPr>
          <w:b/>
          <w:lang w:val="es-AR"/>
        </w:rPr>
        <w:t xml:space="preserve"> </w:t>
      </w:r>
      <w:r w:rsidR="0011179A" w:rsidRPr="0086056C">
        <w:rPr>
          <w:b/>
          <w:lang w:val="es-AR"/>
        </w:rPr>
        <w:t>$(</w:t>
      </w:r>
      <w:r w:rsidR="0011179A" w:rsidRPr="0086056C">
        <w:rPr>
          <w:b/>
          <w:color w:val="800000"/>
          <w:lang w:val="es-AR"/>
        </w:rPr>
        <w:t>'#</w:t>
      </w:r>
      <w:proofErr w:type="spellStart"/>
      <w:r w:rsidR="0011179A" w:rsidRPr="0086056C">
        <w:rPr>
          <w:b/>
          <w:color w:val="800000"/>
          <w:lang w:val="es-AR"/>
        </w:rPr>
        <w:t>contactName</w:t>
      </w:r>
      <w:proofErr w:type="spellEnd"/>
      <w:r w:rsidR="0011179A" w:rsidRPr="0086056C">
        <w:rPr>
          <w:b/>
          <w:color w:val="800000"/>
          <w:lang w:val="es-AR"/>
        </w:rPr>
        <w:t>'</w:t>
      </w:r>
      <w:r w:rsidR="0011179A" w:rsidRPr="0086056C">
        <w:rPr>
          <w:b/>
          <w:lang w:val="es-AR"/>
        </w:rPr>
        <w:t>).val();</w:t>
      </w:r>
    </w:p>
    <w:p w:rsidR="0011179A" w:rsidRPr="0086056C" w:rsidRDefault="00575DDE" w:rsidP="0086056C">
      <w:pPr>
        <w:pStyle w:val="ppCodeIndent"/>
        <w:rPr>
          <w:b/>
        </w:rPr>
      </w:pPr>
      <w:r w:rsidRPr="0086056C">
        <w:rPr>
          <w:b/>
          <w:lang w:val="es-AR"/>
        </w:rPr>
        <w:t xml:space="preserve">        </w:t>
      </w:r>
      <w:proofErr w:type="spellStart"/>
      <w:r w:rsidR="0011179A" w:rsidRPr="0086056C">
        <w:rPr>
          <w:b/>
          <w:color w:val="0000FF"/>
        </w:rPr>
        <w:t>var</w:t>
      </w:r>
      <w:proofErr w:type="spellEnd"/>
      <w:r w:rsidRPr="0086056C">
        <w:rPr>
          <w:b/>
        </w:rPr>
        <w:t xml:space="preserve"> </w:t>
      </w:r>
      <w:r w:rsidR="0011179A" w:rsidRPr="0086056C">
        <w:rPr>
          <w:b/>
        </w:rPr>
        <w:t>id</w:t>
      </w:r>
      <w:r w:rsidRPr="0086056C">
        <w:rPr>
          <w:b/>
        </w:rPr>
        <w:t xml:space="preserve"> </w:t>
      </w:r>
      <w:r w:rsidR="0011179A" w:rsidRPr="0086056C">
        <w:rPr>
          <w:b/>
        </w:rPr>
        <w:t>=</w:t>
      </w:r>
      <w:r w:rsidRPr="0086056C">
        <w:rPr>
          <w:b/>
        </w:rPr>
        <w:t xml:space="preserve"> </w:t>
      </w:r>
      <w:r w:rsidR="0011179A" w:rsidRPr="0086056C">
        <w:rPr>
          <w:b/>
        </w:rPr>
        <w:t>$(</w:t>
      </w:r>
      <w:r w:rsidR="0011179A" w:rsidRPr="0086056C">
        <w:rPr>
          <w:b/>
          <w:color w:val="800000"/>
        </w:rPr>
        <w:t>'#</w:t>
      </w:r>
      <w:proofErr w:type="spellStart"/>
      <w:r w:rsidR="0011179A" w:rsidRPr="0086056C">
        <w:rPr>
          <w:b/>
          <w:color w:val="800000"/>
        </w:rPr>
        <w:t>contactId</w:t>
      </w:r>
      <w:proofErr w:type="spellEnd"/>
      <w:r w:rsidR="0011179A" w:rsidRPr="0086056C">
        <w:rPr>
          <w:b/>
          <w:color w:val="800000"/>
        </w:rPr>
        <w:t>'</w:t>
      </w:r>
      <w:r w:rsidR="0011179A" w:rsidRPr="0086056C">
        <w:rPr>
          <w:b/>
        </w:rPr>
        <w:t>).</w:t>
      </w:r>
      <w:proofErr w:type="spellStart"/>
      <w:r w:rsidR="0011179A" w:rsidRPr="0086056C">
        <w:rPr>
          <w:b/>
        </w:rPr>
        <w:t>val</w:t>
      </w:r>
      <w:proofErr w:type="spellEnd"/>
      <w:r w:rsidR="0011179A" w:rsidRPr="0086056C">
        <w:rPr>
          <w:b/>
        </w:rPr>
        <w:t>();</w:t>
      </w:r>
    </w:p>
    <w:p w:rsidR="0011179A" w:rsidRPr="0086056C" w:rsidRDefault="0011179A" w:rsidP="0086056C">
      <w:pPr>
        <w:pStyle w:val="ppCodeIndent"/>
        <w:rPr>
          <w:b/>
        </w:rPr>
      </w:pPr>
      <w:r w:rsidRPr="0086056C">
        <w:rPr>
          <w:b/>
        </w:rPr>
        <w:t xml:space="preserve"> </w:t>
      </w:r>
    </w:p>
    <w:p w:rsidR="0011179A" w:rsidRPr="0086056C" w:rsidRDefault="00575DDE" w:rsidP="0086056C">
      <w:pPr>
        <w:pStyle w:val="ppCodeIndent"/>
        <w:rPr>
          <w:b/>
        </w:rPr>
      </w:pPr>
      <w:r w:rsidRPr="0086056C">
        <w:rPr>
          <w:b/>
        </w:rPr>
        <w:t xml:space="preserve">        </w:t>
      </w:r>
      <w:r w:rsidR="0011179A" w:rsidRPr="0086056C">
        <w:rPr>
          <w:b/>
        </w:rPr>
        <w:t>$.post(</w:t>
      </w:r>
      <w:r w:rsidR="0011179A" w:rsidRPr="0086056C">
        <w:rPr>
          <w:b/>
          <w:color w:val="800000"/>
        </w:rPr>
        <w:t>"</w:t>
      </w:r>
      <w:proofErr w:type="spellStart"/>
      <w:r w:rsidR="0011179A" w:rsidRPr="0086056C">
        <w:rPr>
          <w:b/>
          <w:color w:val="800000"/>
        </w:rPr>
        <w:t>api</w:t>
      </w:r>
      <w:proofErr w:type="spellEnd"/>
      <w:r w:rsidR="0011179A" w:rsidRPr="0086056C">
        <w:rPr>
          <w:b/>
          <w:color w:val="800000"/>
        </w:rPr>
        <w:t>/contact"</w:t>
      </w:r>
      <w:r w:rsidR="0011179A" w:rsidRPr="0086056C">
        <w:rPr>
          <w:b/>
        </w:rPr>
        <w:t>,</w:t>
      </w:r>
    </w:p>
    <w:p w:rsidR="0011179A" w:rsidRPr="0086056C" w:rsidRDefault="00575DDE" w:rsidP="0086056C">
      <w:pPr>
        <w:pStyle w:val="ppCodeIndent"/>
        <w:rPr>
          <w:b/>
        </w:rPr>
      </w:pPr>
      <w:r w:rsidRPr="0086056C">
        <w:rPr>
          <w:b/>
        </w:rPr>
        <w:t xml:space="preserve">            </w:t>
      </w:r>
      <w:r w:rsidR="0011179A" w:rsidRPr="0086056C">
        <w:rPr>
          <w:b/>
        </w:rPr>
        <w:t>$(</w:t>
      </w:r>
      <w:r w:rsidR="0011179A" w:rsidRPr="0086056C">
        <w:rPr>
          <w:b/>
          <w:color w:val="800000"/>
        </w:rPr>
        <w:t>"#</w:t>
      </w:r>
      <w:proofErr w:type="spellStart"/>
      <w:r w:rsidR="0011179A" w:rsidRPr="0086056C">
        <w:rPr>
          <w:b/>
          <w:color w:val="800000"/>
        </w:rPr>
        <w:t>saveContactForm</w:t>
      </w:r>
      <w:proofErr w:type="spellEnd"/>
      <w:r w:rsidR="0011179A" w:rsidRPr="0086056C">
        <w:rPr>
          <w:b/>
          <w:color w:val="800000"/>
        </w:rPr>
        <w:t>"</w:t>
      </w:r>
      <w:r w:rsidR="0011179A" w:rsidRPr="0086056C">
        <w:rPr>
          <w:b/>
        </w:rPr>
        <w:t>).serialize(),</w:t>
      </w:r>
    </w:p>
    <w:p w:rsidR="0011179A" w:rsidRPr="0086056C" w:rsidRDefault="00575DDE" w:rsidP="0086056C">
      <w:pPr>
        <w:pStyle w:val="ppCodeIndent"/>
        <w:rPr>
          <w:b/>
        </w:rPr>
      </w:pPr>
      <w:r w:rsidRPr="0086056C">
        <w:rPr>
          <w:b/>
        </w:rPr>
        <w:t xml:space="preserve">            </w:t>
      </w:r>
      <w:r w:rsidR="0011179A" w:rsidRPr="0086056C">
        <w:rPr>
          <w:b/>
          <w:color w:val="0000FF"/>
        </w:rPr>
        <w:t>function</w:t>
      </w:r>
      <w:r w:rsidR="0011179A" w:rsidRPr="0086056C">
        <w:rPr>
          <w:b/>
        </w:rPr>
        <w:t>(value)</w:t>
      </w:r>
    </w:p>
    <w:p w:rsidR="0011179A" w:rsidRPr="0086056C" w:rsidRDefault="00575DDE" w:rsidP="0086056C">
      <w:pPr>
        <w:pStyle w:val="ppCodeIndent"/>
        <w:rPr>
          <w:b/>
        </w:rPr>
      </w:pPr>
      <w:r w:rsidRPr="0086056C">
        <w:rPr>
          <w:b/>
        </w:rPr>
        <w:t xml:space="preserve">            </w:t>
      </w:r>
      <w:r w:rsidR="0011179A" w:rsidRPr="0086056C">
        <w:rPr>
          <w:b/>
        </w:rPr>
        <w:t>{</w:t>
      </w:r>
    </w:p>
    <w:p w:rsidR="0011179A" w:rsidRPr="0086056C" w:rsidRDefault="00575DDE" w:rsidP="0086056C">
      <w:pPr>
        <w:pStyle w:val="ppCodeIndent"/>
        <w:rPr>
          <w:b/>
        </w:rPr>
      </w:pPr>
      <w:r w:rsidRPr="0086056C">
        <w:rPr>
          <w:b/>
        </w:rPr>
        <w:t xml:space="preserve">                </w:t>
      </w:r>
      <w:r w:rsidR="0011179A" w:rsidRPr="0086056C">
        <w:rPr>
          <w:b/>
        </w:rPr>
        <w:t>$(</w:t>
      </w:r>
      <w:r w:rsidR="0011179A" w:rsidRPr="0086056C">
        <w:rPr>
          <w:b/>
          <w:color w:val="800000"/>
        </w:rPr>
        <w:t>'#contacts'</w:t>
      </w:r>
      <w:r w:rsidR="0011179A" w:rsidRPr="0086056C">
        <w:rPr>
          <w:b/>
        </w:rPr>
        <w:t>).append(</w:t>
      </w:r>
      <w:r w:rsidR="0011179A" w:rsidRPr="0086056C">
        <w:rPr>
          <w:b/>
          <w:color w:val="800000"/>
        </w:rPr>
        <w:t>'&lt;li&gt;'</w:t>
      </w:r>
      <w:r w:rsidRPr="0086056C">
        <w:rPr>
          <w:b/>
        </w:rPr>
        <w:t xml:space="preserve"> </w:t>
      </w:r>
      <w:r w:rsidR="0011179A" w:rsidRPr="0086056C">
        <w:rPr>
          <w:b/>
        </w:rPr>
        <w:t>+</w:t>
      </w:r>
      <w:r w:rsidRPr="0086056C">
        <w:rPr>
          <w:b/>
        </w:rPr>
        <w:t xml:space="preserve"> </w:t>
      </w:r>
      <w:proofErr w:type="spellStart"/>
      <w:r w:rsidR="0011179A" w:rsidRPr="0086056C">
        <w:rPr>
          <w:b/>
        </w:rPr>
        <w:t>value.Name</w:t>
      </w:r>
      <w:proofErr w:type="spellEnd"/>
      <w:r w:rsidRPr="0086056C">
        <w:rPr>
          <w:b/>
        </w:rPr>
        <w:t xml:space="preserve"> </w:t>
      </w:r>
      <w:r w:rsidR="0011179A" w:rsidRPr="0086056C">
        <w:rPr>
          <w:b/>
        </w:rPr>
        <w:t>+</w:t>
      </w:r>
      <w:r w:rsidRPr="0086056C">
        <w:rPr>
          <w:b/>
        </w:rPr>
        <w:t xml:space="preserve"> </w:t>
      </w:r>
      <w:r w:rsidR="0011179A" w:rsidRPr="0086056C">
        <w:rPr>
          <w:b/>
          <w:color w:val="800000"/>
        </w:rPr>
        <w:t>'&lt;/li&gt;'</w:t>
      </w:r>
      <w:r w:rsidR="0011179A" w:rsidRPr="0086056C">
        <w:rPr>
          <w:b/>
        </w:rPr>
        <w:t>);</w:t>
      </w:r>
    </w:p>
    <w:p w:rsidR="0011179A" w:rsidRPr="0086056C" w:rsidRDefault="00575DDE" w:rsidP="0086056C">
      <w:pPr>
        <w:pStyle w:val="ppCodeIndent"/>
        <w:rPr>
          <w:b/>
        </w:rPr>
      </w:pPr>
      <w:r w:rsidRPr="0086056C">
        <w:rPr>
          <w:b/>
        </w:rPr>
        <w:t xml:space="preserve">            </w:t>
      </w:r>
      <w:r w:rsidR="0011179A" w:rsidRPr="0086056C">
        <w:rPr>
          <w:b/>
        </w:rPr>
        <w:t>},</w:t>
      </w:r>
    </w:p>
    <w:p w:rsidR="0011179A" w:rsidRPr="0086056C" w:rsidRDefault="00575DDE" w:rsidP="0086056C">
      <w:pPr>
        <w:pStyle w:val="ppCodeIndent"/>
        <w:rPr>
          <w:b/>
        </w:rPr>
      </w:pPr>
      <w:r w:rsidRPr="0086056C">
        <w:rPr>
          <w:b/>
        </w:rPr>
        <w:t xml:space="preserve">            </w:t>
      </w:r>
      <w:r w:rsidR="0011179A" w:rsidRPr="0086056C">
        <w:rPr>
          <w:b/>
          <w:color w:val="800000"/>
        </w:rPr>
        <w:t>"</w:t>
      </w:r>
      <w:proofErr w:type="spellStart"/>
      <w:r w:rsidR="0011179A" w:rsidRPr="0086056C">
        <w:rPr>
          <w:b/>
          <w:color w:val="800000"/>
        </w:rPr>
        <w:t>json</w:t>
      </w:r>
      <w:proofErr w:type="spellEnd"/>
      <w:r w:rsidR="0011179A" w:rsidRPr="0086056C">
        <w:rPr>
          <w:b/>
          <w:color w:val="800000"/>
        </w:rPr>
        <w:t>"</w:t>
      </w:r>
    </w:p>
    <w:p w:rsidR="0011179A" w:rsidRPr="0086056C" w:rsidRDefault="00575DDE" w:rsidP="0086056C">
      <w:pPr>
        <w:pStyle w:val="ppCodeIndent"/>
        <w:rPr>
          <w:b/>
        </w:rPr>
      </w:pPr>
      <w:r w:rsidRPr="0086056C">
        <w:rPr>
          <w:b/>
        </w:rPr>
        <w:t xml:space="preserve">        </w:t>
      </w:r>
      <w:r w:rsidR="0011179A" w:rsidRPr="0086056C">
        <w:rPr>
          <w:b/>
        </w:rPr>
        <w:t>);</w:t>
      </w:r>
    </w:p>
    <w:p w:rsidR="0011179A" w:rsidRPr="0086056C" w:rsidRDefault="00575DDE" w:rsidP="0086056C">
      <w:pPr>
        <w:pStyle w:val="ppCodeIndent"/>
        <w:rPr>
          <w:b/>
        </w:rPr>
      </w:pPr>
      <w:r w:rsidRPr="0086056C">
        <w:rPr>
          <w:b/>
        </w:rPr>
        <w:lastRenderedPageBreak/>
        <w:t xml:space="preserve">    </w:t>
      </w:r>
      <w:r w:rsidR="0011179A" w:rsidRPr="0086056C">
        <w:rPr>
          <w:b/>
        </w:rPr>
        <w:t>});</w:t>
      </w:r>
    </w:p>
    <w:p w:rsidR="00221CF6" w:rsidRPr="00221CF6" w:rsidRDefault="00221CF6" w:rsidP="0086056C">
      <w:pPr>
        <w:pStyle w:val="ppBodyTextIndent"/>
      </w:pPr>
    </w:p>
    <w:p w:rsidR="002C380C" w:rsidRDefault="00E7380C" w:rsidP="0086056C">
      <w:pPr>
        <w:pStyle w:val="ppNumberList"/>
      </w:pPr>
      <w:r>
        <w:t xml:space="preserve">In </w:t>
      </w:r>
      <w:proofErr w:type="spellStart"/>
      <w:r>
        <w:rPr>
          <w:b/>
        </w:rPr>
        <w:t>ContactController.cs</w:t>
      </w:r>
      <w:proofErr w:type="spellEnd"/>
      <w:r>
        <w:t xml:space="preserve">, place a breakpoint on the </w:t>
      </w:r>
      <w:r>
        <w:rPr>
          <w:b/>
        </w:rPr>
        <w:t>Post</w:t>
      </w:r>
      <w:r w:rsidR="0086056C">
        <w:t xml:space="preserve"> method.</w:t>
      </w:r>
    </w:p>
    <w:p w:rsidR="00E7380C" w:rsidRDefault="00E7380C" w:rsidP="0086056C">
      <w:pPr>
        <w:pStyle w:val="ppNumberList"/>
      </w:pPr>
      <w:r>
        <w:t xml:space="preserve">Press the F5 key to run </w:t>
      </w:r>
      <w:r w:rsidR="0086056C">
        <w:t>the application in the browser.</w:t>
      </w:r>
    </w:p>
    <w:p w:rsidR="00E7380C" w:rsidRDefault="00730A16" w:rsidP="0086056C">
      <w:pPr>
        <w:pStyle w:val="ppNumberList"/>
      </w:pPr>
      <w:r>
        <w:t xml:space="preserve">Once the page is loaded in the browser, type in a new contact name and Id and click the </w:t>
      </w:r>
      <w:r>
        <w:rPr>
          <w:b/>
        </w:rPr>
        <w:t>Save</w:t>
      </w:r>
      <w:r w:rsidR="0086056C">
        <w:t xml:space="preserve"> button.</w:t>
      </w:r>
    </w:p>
    <w:p w:rsidR="00730A16" w:rsidRDefault="00730A16" w:rsidP="00730A16">
      <w:pPr>
        <w:pStyle w:val="ppFigureIndent"/>
      </w:pPr>
      <w:r>
        <w:rPr>
          <w:noProof/>
          <w:lang w:bidi="ar-SA"/>
        </w:rPr>
        <w:drawing>
          <wp:inline distT="0" distB="0" distL="0" distR="0" wp14:anchorId="2A556515" wp14:editId="2913A455">
            <wp:extent cx="5289550" cy="4036060"/>
            <wp:effectExtent l="0" t="0" r="6350" b="2540"/>
            <wp:docPr id="38" name="Picture 38" descr="C:\Users\bradyg\AppData\Local\Temp\SNAGHTML5903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adyg\AppData\Local\Temp\SNAGHTML59030d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9550" cy="4036060"/>
                    </a:xfrm>
                    <a:prstGeom prst="rect">
                      <a:avLst/>
                    </a:prstGeom>
                    <a:noFill/>
                    <a:ln>
                      <a:noFill/>
                    </a:ln>
                  </pic:spPr>
                </pic:pic>
              </a:graphicData>
            </a:graphic>
          </wp:inline>
        </w:drawing>
      </w:r>
    </w:p>
    <w:p w:rsidR="00730A16" w:rsidRDefault="00730A16" w:rsidP="00730A16">
      <w:pPr>
        <w:pStyle w:val="ppFigureNumberIndent"/>
      </w:pPr>
      <w:r>
        <w:t xml:space="preserve">Figure </w:t>
      </w:r>
      <w:fldSimple w:instr=" SEQ Figure \* ARABIC ">
        <w:r w:rsidR="00DD5F2F">
          <w:rPr>
            <w:noProof/>
          </w:rPr>
          <w:t>33</w:t>
        </w:r>
      </w:fldSimple>
    </w:p>
    <w:p w:rsidR="00730A16" w:rsidRDefault="00AE759B" w:rsidP="00730A16">
      <w:pPr>
        <w:pStyle w:val="ppFigureCaptionIndent"/>
      </w:pPr>
      <w:r>
        <w:t>The client HTML document loaded in the browser</w:t>
      </w:r>
    </w:p>
    <w:p w:rsidR="0086056C" w:rsidRPr="0086056C" w:rsidRDefault="0086056C" w:rsidP="0086056C">
      <w:pPr>
        <w:pStyle w:val="ppBodyTextIndent"/>
      </w:pPr>
    </w:p>
    <w:p w:rsidR="00AE759B" w:rsidRDefault="00C64DB1" w:rsidP="0086056C">
      <w:pPr>
        <w:pStyle w:val="ppNumberList"/>
      </w:pPr>
      <w:r>
        <w:t xml:space="preserve">When the debugger window breaks in the </w:t>
      </w:r>
      <w:r>
        <w:rPr>
          <w:b/>
        </w:rPr>
        <w:t>Post</w:t>
      </w:r>
      <w:r>
        <w:t xml:space="preserve"> method, </w:t>
      </w:r>
      <w:proofErr w:type="gramStart"/>
      <w:r>
        <w:t>take a look</w:t>
      </w:r>
      <w:proofErr w:type="gramEnd"/>
      <w:r>
        <w:t xml:space="preserve"> at the properties of the </w:t>
      </w:r>
      <w:r>
        <w:rPr>
          <w:b/>
        </w:rPr>
        <w:t>contact</w:t>
      </w:r>
      <w:r>
        <w:t xml:space="preserve"> parameter. The values should match th</w:t>
      </w:r>
      <w:r w:rsidR="0086056C">
        <w:t>e data you entered in the form.</w:t>
      </w:r>
    </w:p>
    <w:p w:rsidR="00517A90" w:rsidRDefault="00907A24" w:rsidP="00907A24">
      <w:pPr>
        <w:pStyle w:val="ppFigureIndent"/>
      </w:pPr>
      <w:r>
        <w:rPr>
          <w:noProof/>
          <w:lang w:bidi="ar-SA"/>
        </w:rPr>
        <w:lastRenderedPageBreak/>
        <w:drawing>
          <wp:inline distT="0" distB="0" distL="0" distR="0" wp14:anchorId="71941237" wp14:editId="588BB0CE">
            <wp:extent cx="5943600" cy="2174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174875"/>
                    </a:xfrm>
                    <a:prstGeom prst="rect">
                      <a:avLst/>
                    </a:prstGeom>
                  </pic:spPr>
                </pic:pic>
              </a:graphicData>
            </a:graphic>
          </wp:inline>
        </w:drawing>
      </w:r>
    </w:p>
    <w:p w:rsidR="00907A24" w:rsidRDefault="00907A24" w:rsidP="00907A24">
      <w:pPr>
        <w:pStyle w:val="ppFigureNumberIndent"/>
      </w:pPr>
      <w:r>
        <w:t xml:space="preserve">Figure </w:t>
      </w:r>
      <w:fldSimple w:instr=" SEQ Figure \* ARABIC ">
        <w:r w:rsidR="00DD5F2F">
          <w:rPr>
            <w:noProof/>
          </w:rPr>
          <w:t>34</w:t>
        </w:r>
      </w:fldSimple>
    </w:p>
    <w:p w:rsidR="00907A24" w:rsidRDefault="00721F8B" w:rsidP="00907A24">
      <w:pPr>
        <w:pStyle w:val="ppFigureCaptionIndent"/>
      </w:pPr>
      <w:r>
        <w:t>The Contact object being sent to the Web API from the client</w:t>
      </w:r>
    </w:p>
    <w:p w:rsidR="0086056C" w:rsidRPr="0086056C" w:rsidRDefault="0086056C" w:rsidP="0086056C">
      <w:pPr>
        <w:pStyle w:val="ppBodyTextIndent"/>
      </w:pPr>
    </w:p>
    <w:p w:rsidR="007440CD" w:rsidRDefault="005B5056" w:rsidP="0086056C">
      <w:pPr>
        <w:pStyle w:val="ppNumberList"/>
      </w:pPr>
      <w:r>
        <w:t xml:space="preserve">Step through the method in the debugger until the </w:t>
      </w:r>
      <w:r w:rsidRPr="00943DE7">
        <w:rPr>
          <w:b/>
        </w:rPr>
        <w:t>response</w:t>
      </w:r>
      <w:r>
        <w:t xml:space="preserve"> variable </w:t>
      </w:r>
      <w:proofErr w:type="gramStart"/>
      <w:r>
        <w:t>has been created</w:t>
      </w:r>
      <w:proofErr w:type="gramEnd"/>
      <w:r>
        <w:t xml:space="preserve">. </w:t>
      </w:r>
      <w:r w:rsidR="00943DE7">
        <w:t xml:space="preserve">Upon inspection in the </w:t>
      </w:r>
      <w:r w:rsidR="00943DE7">
        <w:rPr>
          <w:b/>
        </w:rPr>
        <w:t>Locals</w:t>
      </w:r>
      <w:r w:rsidR="00943DE7">
        <w:t xml:space="preserve"> window in the debugger, </w:t>
      </w:r>
      <w:proofErr w:type="gramStart"/>
      <w:r w:rsidR="00943DE7">
        <w:t>you’ll</w:t>
      </w:r>
      <w:proofErr w:type="gramEnd"/>
      <w:r w:rsidR="00943DE7">
        <w:t xml:space="preserve"> see that al</w:t>
      </w:r>
      <w:r w:rsidR="0086056C">
        <w:t>l the properties have been set.</w:t>
      </w:r>
    </w:p>
    <w:p w:rsidR="00943DE7" w:rsidRDefault="00007FAD" w:rsidP="00007FAD">
      <w:pPr>
        <w:pStyle w:val="ppFigureIndent"/>
      </w:pPr>
      <w:r>
        <w:rPr>
          <w:noProof/>
          <w:lang w:bidi="ar-SA"/>
        </w:rPr>
        <w:drawing>
          <wp:inline distT="0" distB="0" distL="0" distR="0" wp14:anchorId="020AAD2D" wp14:editId="6EA23EC2">
            <wp:extent cx="5943600" cy="37058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705860"/>
                    </a:xfrm>
                    <a:prstGeom prst="rect">
                      <a:avLst/>
                    </a:prstGeom>
                  </pic:spPr>
                </pic:pic>
              </a:graphicData>
            </a:graphic>
          </wp:inline>
        </w:drawing>
      </w:r>
    </w:p>
    <w:p w:rsidR="00007FAD" w:rsidRDefault="00007FAD" w:rsidP="00007FAD">
      <w:pPr>
        <w:pStyle w:val="ppFigureNumberIndent"/>
      </w:pPr>
      <w:r>
        <w:t xml:space="preserve">Figure </w:t>
      </w:r>
      <w:fldSimple w:instr=" SEQ Figure \* ARABIC ">
        <w:r w:rsidR="00DD5F2F">
          <w:rPr>
            <w:noProof/>
          </w:rPr>
          <w:t>35</w:t>
        </w:r>
      </w:fldSimple>
    </w:p>
    <w:p w:rsidR="00007FAD" w:rsidRDefault="008E4036" w:rsidP="00007FAD">
      <w:pPr>
        <w:pStyle w:val="ppFigureCaptionIndent"/>
      </w:pPr>
      <w:r>
        <w:t>The response following creation in the debugger</w:t>
      </w:r>
    </w:p>
    <w:p w:rsidR="0086056C" w:rsidRPr="0086056C" w:rsidRDefault="0086056C" w:rsidP="0086056C">
      <w:pPr>
        <w:pStyle w:val="ppBodyTextIndent"/>
      </w:pPr>
    </w:p>
    <w:p w:rsidR="008E4036" w:rsidRDefault="008E4036" w:rsidP="0086056C">
      <w:pPr>
        <w:pStyle w:val="ppNumberList"/>
      </w:pPr>
      <w:r>
        <w:lastRenderedPageBreak/>
        <w:t xml:space="preserve">If you press </w:t>
      </w:r>
      <w:r w:rsidRPr="008E4036">
        <w:rPr>
          <w:b/>
        </w:rPr>
        <w:t>F5</w:t>
      </w:r>
      <w:r>
        <w:t xml:space="preserve"> or </w:t>
      </w:r>
      <w:proofErr w:type="gramStart"/>
      <w:r>
        <w:t>click</w:t>
      </w:r>
      <w:proofErr w:type="gramEnd"/>
      <w:r>
        <w:t xml:space="preserve"> </w:t>
      </w:r>
      <w:r>
        <w:rPr>
          <w:b/>
        </w:rPr>
        <w:t>Continue</w:t>
      </w:r>
      <w:r>
        <w:t xml:space="preserve"> in the debugger the request will complete. Once you switch back to the browser, the new contact </w:t>
      </w:r>
      <w:proofErr w:type="gramStart"/>
      <w:r>
        <w:t>has been added</w:t>
      </w:r>
      <w:proofErr w:type="gramEnd"/>
      <w:r>
        <w:t xml:space="preserve"> to the list of contacts stored by the </w:t>
      </w:r>
      <w:proofErr w:type="spellStart"/>
      <w:r>
        <w:rPr>
          <w:b/>
        </w:rPr>
        <w:t>ContactRepository</w:t>
      </w:r>
      <w:proofErr w:type="spellEnd"/>
      <w:r>
        <w:rPr>
          <w:b/>
        </w:rPr>
        <w:t xml:space="preserve"> </w:t>
      </w:r>
      <w:r>
        <w:t>implementation.</w:t>
      </w:r>
    </w:p>
    <w:p w:rsidR="008E4036" w:rsidRDefault="00DD5F2F" w:rsidP="00DD5F2F">
      <w:pPr>
        <w:pStyle w:val="ppFigureIndent"/>
      </w:pPr>
      <w:r>
        <w:rPr>
          <w:noProof/>
          <w:lang w:bidi="ar-SA"/>
        </w:rPr>
        <w:drawing>
          <wp:inline distT="0" distB="0" distL="0" distR="0" wp14:anchorId="614E8725" wp14:editId="1CA39227">
            <wp:extent cx="5289550" cy="4036060"/>
            <wp:effectExtent l="0" t="0" r="6350" b="2540"/>
            <wp:docPr id="45" name="Picture 45" descr="C:\Users\bradyg\AppData\Local\Temp\SNAGHTML5988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adyg\AppData\Local\Temp\SNAGHTML598850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9550" cy="4036060"/>
                    </a:xfrm>
                    <a:prstGeom prst="rect">
                      <a:avLst/>
                    </a:prstGeom>
                    <a:noFill/>
                    <a:ln>
                      <a:noFill/>
                    </a:ln>
                  </pic:spPr>
                </pic:pic>
              </a:graphicData>
            </a:graphic>
          </wp:inline>
        </w:drawing>
      </w:r>
    </w:p>
    <w:p w:rsidR="00DD5F2F" w:rsidRDefault="00DD5F2F" w:rsidP="00DD5F2F">
      <w:pPr>
        <w:pStyle w:val="ppFigureNumberIndent"/>
      </w:pPr>
      <w:r>
        <w:t xml:space="preserve">Figure </w:t>
      </w:r>
      <w:fldSimple w:instr=" SEQ Figure \* ARABIC ">
        <w:r>
          <w:rPr>
            <w:noProof/>
          </w:rPr>
          <w:t>36</w:t>
        </w:r>
      </w:fldSimple>
    </w:p>
    <w:p w:rsidR="00DD5F2F" w:rsidRDefault="0060159E" w:rsidP="00DD5F2F">
      <w:pPr>
        <w:pStyle w:val="ppFigureCaptionIndent"/>
      </w:pPr>
      <w:r>
        <w:t>The browser reflects successful creation of the new contact instance</w:t>
      </w:r>
    </w:p>
    <w:p w:rsidR="00AF29EF" w:rsidRDefault="00AF29EF" w:rsidP="00490F21">
      <w:pPr>
        <w:pStyle w:val="ppBodyTextIndent"/>
      </w:pPr>
    </w:p>
    <w:p w:rsidR="00490F21" w:rsidRPr="00AF29EF" w:rsidRDefault="00490F21" w:rsidP="00490F21">
      <w:pPr>
        <w:pStyle w:val="ppListEnd"/>
      </w:pPr>
    </w:p>
    <w:bookmarkStart w:id="17" w:name="_Toc319921209" w:displacedByCustomXml="next"/>
    <w:sdt>
      <w:sdtPr>
        <w:alias w:val="Topic"/>
        <w:tag w:val="6fe8de16-4733-4c28-a682-bd6458b92b1f"/>
        <w:id w:val="-444001326"/>
        <w:placeholder>
          <w:docPart w:val="DefaultPlaceholder_1082065158"/>
        </w:placeholder>
        <w:text/>
      </w:sdtPr>
      <w:sdtEndPr/>
      <w:sdtContent>
        <w:p w:rsidR="004F26D4" w:rsidRDefault="00F55DD8" w:rsidP="00F55DD8">
          <w:pPr>
            <w:pStyle w:val="ppTopic"/>
          </w:pPr>
          <w:r>
            <w:t>Summary</w:t>
          </w:r>
        </w:p>
      </w:sdtContent>
    </w:sdt>
    <w:bookmarkEnd w:id="17" w:displacedByCustomXml="prev"/>
    <w:p w:rsidR="00E629DE" w:rsidRDefault="004209DF" w:rsidP="00490F21">
      <w:pPr>
        <w:pStyle w:val="ppBodyText"/>
      </w:pPr>
      <w:r>
        <w:t xml:space="preserve">This lab has introduced you to the new ASP.NET Web API framework and to the implementation of </w:t>
      </w:r>
      <w:proofErr w:type="spellStart"/>
      <w:r>
        <w:t>RESTful</w:t>
      </w:r>
      <w:proofErr w:type="spellEnd"/>
      <w:r>
        <w:t xml:space="preserve"> Web API’s using the framework. From here, you could create a new repository that facilitates data persistence using any number of mechanisms and wire that service up rather than the simple one provided as an example in this lab. Web API supports a number of additional features, such as enabling communication from non-HTML clients written in any language that supports HTTP and JSON or XML. The ability to host a Web API outside of a typical web application is also possible, as well as is the ability to create </w:t>
      </w:r>
      <w:r w:rsidR="00490F21">
        <w:t>your own serialization formats.</w:t>
      </w:r>
    </w:p>
    <w:p w:rsidR="001E1FD8" w:rsidRDefault="004209DF" w:rsidP="00490F21">
      <w:pPr>
        <w:pStyle w:val="ppBodyText"/>
      </w:pPr>
      <w:r>
        <w:t>The ASP.NET Web site has an area dedicated to the ASP.NET Web API framework</w:t>
      </w:r>
      <w:r w:rsidR="00EF40A3">
        <w:t xml:space="preserve"> </w:t>
      </w:r>
      <w:r>
        <w:t xml:space="preserve">at </w:t>
      </w:r>
      <w:hyperlink r:id="rId54" w:history="1">
        <w:r w:rsidRPr="004C7A2A">
          <w:rPr>
            <w:rStyle w:val="Hyperlink"/>
            <w:rFonts w:cstheme="minorBidi"/>
          </w:rPr>
          <w:t>http://asp.net/web-api</w:t>
        </w:r>
      </w:hyperlink>
      <w:r w:rsidR="00EF40A3">
        <w:t xml:space="preserve">. This site </w:t>
      </w:r>
      <w:r>
        <w:t>will continue to provide late-breaking information, sampl</w:t>
      </w:r>
      <w:r w:rsidR="00C65946">
        <w:t xml:space="preserve">es, and news related to Web API, </w:t>
      </w:r>
      <w:r w:rsidR="00C65946">
        <w:lastRenderedPageBreak/>
        <w:t>so check it frequently if you’d like to delve deeper into the art of creating custom Web API’s available to virtually any d</w:t>
      </w:r>
      <w:r w:rsidR="0086056C">
        <w:t>evice or development framework.</w:t>
      </w:r>
    </w:p>
    <w:sectPr w:rsidR="001E1FD8" w:rsidSect="00AA0186">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2DA" w:rsidRDefault="008862DA" w:rsidP="00592673">
      <w:pPr>
        <w:spacing w:after="0" w:line="240" w:lineRule="auto"/>
      </w:pPr>
      <w:r>
        <w:separator/>
      </w:r>
    </w:p>
  </w:endnote>
  <w:endnote w:type="continuationSeparator" w:id="0">
    <w:p w:rsidR="008862DA" w:rsidRDefault="008862DA" w:rsidP="00592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3287"/>
      <w:docPartObj>
        <w:docPartGallery w:val="Page Numbers (Bottom of Page)"/>
        <w:docPartUnique/>
      </w:docPartObj>
    </w:sdtPr>
    <w:sdtEndPr/>
    <w:sdtContent>
      <w:p w:rsidR="00404E71" w:rsidRDefault="00404E71">
        <w:pPr>
          <w:pStyle w:val="Footer"/>
          <w:jc w:val="right"/>
        </w:pPr>
        <w:r>
          <w:t xml:space="preserve">Page | </w:t>
        </w:r>
        <w:r>
          <w:fldChar w:fldCharType="begin"/>
        </w:r>
        <w:r>
          <w:instrText xml:space="preserve"> PAGE   \* MERGEFORMAT </w:instrText>
        </w:r>
        <w:r>
          <w:fldChar w:fldCharType="separate"/>
        </w:r>
        <w:r w:rsidR="00AE50DD">
          <w:rPr>
            <w:noProof/>
          </w:rPr>
          <w:t>16</w:t>
        </w:r>
        <w:r>
          <w:rPr>
            <w:noProof/>
          </w:rPr>
          <w:fldChar w:fldCharType="end"/>
        </w:r>
        <w:r>
          <w:t xml:space="preserve"> </w:t>
        </w:r>
      </w:p>
    </w:sdtContent>
  </w:sdt>
  <w:p w:rsidR="00404E71" w:rsidRDefault="00404E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2DA" w:rsidRDefault="008862DA" w:rsidP="00592673">
      <w:pPr>
        <w:spacing w:after="0" w:line="240" w:lineRule="auto"/>
      </w:pPr>
      <w:r>
        <w:separator/>
      </w:r>
    </w:p>
  </w:footnote>
  <w:footnote w:type="continuationSeparator" w:id="0">
    <w:p w:rsidR="008862DA" w:rsidRDefault="008862DA" w:rsidP="005926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2">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
    <w:nsid w:val="4DCB321F"/>
    <w:multiLevelType w:val="hybridMultilevel"/>
    <w:tmpl w:val="23C477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4"/>
  </w:num>
  <w:num w:numId="2">
    <w:abstractNumId w:val="2"/>
  </w:num>
  <w:num w:numId="3">
    <w:abstractNumId w:val="1"/>
  </w:num>
  <w:num w:numId="4">
    <w:abstractNumId w:val="7"/>
  </w:num>
  <w:num w:numId="5">
    <w:abstractNumId w:val="9"/>
  </w:num>
  <w:num w:numId="6">
    <w:abstractNumId w:val="10"/>
  </w:num>
  <w:num w:numId="7">
    <w:abstractNumId w:val="6"/>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oNotDisplayPageBoundaries/>
  <w:activeWritingStyle w:appName="MSWord" w:lang="en-US" w:vendorID="64" w:dllVersion="131078" w:nlCheck="1" w:checkStyle="0"/>
  <w:activeWritingStyle w:appName="MSWord" w:lang="es-AR" w:vendorID="64" w:dllVersion="131078" w:nlCheck="1"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94A"/>
    <w:rsid w:val="00002164"/>
    <w:rsid w:val="000023C9"/>
    <w:rsid w:val="0000353B"/>
    <w:rsid w:val="0000383C"/>
    <w:rsid w:val="000039DE"/>
    <w:rsid w:val="000042A9"/>
    <w:rsid w:val="00006159"/>
    <w:rsid w:val="000071C7"/>
    <w:rsid w:val="00007275"/>
    <w:rsid w:val="00007FAD"/>
    <w:rsid w:val="0001153C"/>
    <w:rsid w:val="00011C2E"/>
    <w:rsid w:val="00012262"/>
    <w:rsid w:val="00012AD0"/>
    <w:rsid w:val="00015045"/>
    <w:rsid w:val="00015A48"/>
    <w:rsid w:val="00015E40"/>
    <w:rsid w:val="000168B5"/>
    <w:rsid w:val="00016FBB"/>
    <w:rsid w:val="0002004C"/>
    <w:rsid w:val="00020413"/>
    <w:rsid w:val="00020952"/>
    <w:rsid w:val="00021821"/>
    <w:rsid w:val="000238F2"/>
    <w:rsid w:val="0002596F"/>
    <w:rsid w:val="00025FC7"/>
    <w:rsid w:val="00026C0E"/>
    <w:rsid w:val="00026D8D"/>
    <w:rsid w:val="0002774A"/>
    <w:rsid w:val="00027B64"/>
    <w:rsid w:val="00027F46"/>
    <w:rsid w:val="00030D99"/>
    <w:rsid w:val="00031A60"/>
    <w:rsid w:val="00032A28"/>
    <w:rsid w:val="00033F6C"/>
    <w:rsid w:val="00034A5E"/>
    <w:rsid w:val="00034F9B"/>
    <w:rsid w:val="00035F74"/>
    <w:rsid w:val="00036874"/>
    <w:rsid w:val="00036986"/>
    <w:rsid w:val="00037BE3"/>
    <w:rsid w:val="000403AE"/>
    <w:rsid w:val="00040A50"/>
    <w:rsid w:val="000412B0"/>
    <w:rsid w:val="00041BAD"/>
    <w:rsid w:val="00041FFE"/>
    <w:rsid w:val="00043336"/>
    <w:rsid w:val="00043FB8"/>
    <w:rsid w:val="00045E5E"/>
    <w:rsid w:val="00046761"/>
    <w:rsid w:val="00046D0B"/>
    <w:rsid w:val="00047E65"/>
    <w:rsid w:val="000502FC"/>
    <w:rsid w:val="000513A5"/>
    <w:rsid w:val="000516EA"/>
    <w:rsid w:val="00051749"/>
    <w:rsid w:val="00051C50"/>
    <w:rsid w:val="000532AA"/>
    <w:rsid w:val="000545AF"/>
    <w:rsid w:val="00054D12"/>
    <w:rsid w:val="0005545C"/>
    <w:rsid w:val="000559E7"/>
    <w:rsid w:val="00056005"/>
    <w:rsid w:val="00056240"/>
    <w:rsid w:val="0005632B"/>
    <w:rsid w:val="00056749"/>
    <w:rsid w:val="00056C02"/>
    <w:rsid w:val="000606F1"/>
    <w:rsid w:val="00060C2F"/>
    <w:rsid w:val="00060CB1"/>
    <w:rsid w:val="00062516"/>
    <w:rsid w:val="00062F55"/>
    <w:rsid w:val="0006316F"/>
    <w:rsid w:val="00063B12"/>
    <w:rsid w:val="00065B27"/>
    <w:rsid w:val="00066967"/>
    <w:rsid w:val="000671CA"/>
    <w:rsid w:val="00067659"/>
    <w:rsid w:val="00067F75"/>
    <w:rsid w:val="00070C3A"/>
    <w:rsid w:val="00071EBF"/>
    <w:rsid w:val="00073114"/>
    <w:rsid w:val="00076761"/>
    <w:rsid w:val="00076C6D"/>
    <w:rsid w:val="00076F68"/>
    <w:rsid w:val="00076FE4"/>
    <w:rsid w:val="000775A5"/>
    <w:rsid w:val="0008127B"/>
    <w:rsid w:val="00081A6D"/>
    <w:rsid w:val="00081D5E"/>
    <w:rsid w:val="000822E6"/>
    <w:rsid w:val="000835E3"/>
    <w:rsid w:val="00083AF1"/>
    <w:rsid w:val="00084C6A"/>
    <w:rsid w:val="00084DE1"/>
    <w:rsid w:val="00086BF1"/>
    <w:rsid w:val="0008783A"/>
    <w:rsid w:val="00090B40"/>
    <w:rsid w:val="00091E7C"/>
    <w:rsid w:val="0009208F"/>
    <w:rsid w:val="00092530"/>
    <w:rsid w:val="00092540"/>
    <w:rsid w:val="000928C3"/>
    <w:rsid w:val="00092E2B"/>
    <w:rsid w:val="00093159"/>
    <w:rsid w:val="00093B82"/>
    <w:rsid w:val="00093FFB"/>
    <w:rsid w:val="0009539B"/>
    <w:rsid w:val="000A0B8D"/>
    <w:rsid w:val="000A1886"/>
    <w:rsid w:val="000A1F22"/>
    <w:rsid w:val="000A20E4"/>
    <w:rsid w:val="000A25F7"/>
    <w:rsid w:val="000A2ECD"/>
    <w:rsid w:val="000A45BC"/>
    <w:rsid w:val="000A5D23"/>
    <w:rsid w:val="000B210D"/>
    <w:rsid w:val="000B27B0"/>
    <w:rsid w:val="000B3396"/>
    <w:rsid w:val="000B3B9D"/>
    <w:rsid w:val="000B4775"/>
    <w:rsid w:val="000B4E87"/>
    <w:rsid w:val="000B5EB8"/>
    <w:rsid w:val="000B671D"/>
    <w:rsid w:val="000B73AC"/>
    <w:rsid w:val="000B7C45"/>
    <w:rsid w:val="000C151D"/>
    <w:rsid w:val="000C1672"/>
    <w:rsid w:val="000C1A25"/>
    <w:rsid w:val="000C1FB2"/>
    <w:rsid w:val="000C20E3"/>
    <w:rsid w:val="000C2806"/>
    <w:rsid w:val="000C3183"/>
    <w:rsid w:val="000C3683"/>
    <w:rsid w:val="000C443F"/>
    <w:rsid w:val="000C57BD"/>
    <w:rsid w:val="000C5D85"/>
    <w:rsid w:val="000C6260"/>
    <w:rsid w:val="000C6AF4"/>
    <w:rsid w:val="000C6C30"/>
    <w:rsid w:val="000C74DD"/>
    <w:rsid w:val="000D052C"/>
    <w:rsid w:val="000D0F4B"/>
    <w:rsid w:val="000D0FF9"/>
    <w:rsid w:val="000D11B8"/>
    <w:rsid w:val="000D2CB4"/>
    <w:rsid w:val="000D3E87"/>
    <w:rsid w:val="000D41F5"/>
    <w:rsid w:val="000D494F"/>
    <w:rsid w:val="000D591E"/>
    <w:rsid w:val="000D6588"/>
    <w:rsid w:val="000D7F73"/>
    <w:rsid w:val="000E03EA"/>
    <w:rsid w:val="000E0AB8"/>
    <w:rsid w:val="000E0B65"/>
    <w:rsid w:val="000E0C63"/>
    <w:rsid w:val="000E1B0E"/>
    <w:rsid w:val="000E29BF"/>
    <w:rsid w:val="000E2A3D"/>
    <w:rsid w:val="000E3657"/>
    <w:rsid w:val="000E43A3"/>
    <w:rsid w:val="000E57D2"/>
    <w:rsid w:val="000E594B"/>
    <w:rsid w:val="000F0183"/>
    <w:rsid w:val="000F061A"/>
    <w:rsid w:val="000F1635"/>
    <w:rsid w:val="000F216B"/>
    <w:rsid w:val="000F3105"/>
    <w:rsid w:val="000F685C"/>
    <w:rsid w:val="000F6CE6"/>
    <w:rsid w:val="000F6DEE"/>
    <w:rsid w:val="000F74F6"/>
    <w:rsid w:val="00100E28"/>
    <w:rsid w:val="00100F15"/>
    <w:rsid w:val="001010FF"/>
    <w:rsid w:val="0010185E"/>
    <w:rsid w:val="00102FA1"/>
    <w:rsid w:val="001045FE"/>
    <w:rsid w:val="00104966"/>
    <w:rsid w:val="0010592C"/>
    <w:rsid w:val="00106ABF"/>
    <w:rsid w:val="00106E90"/>
    <w:rsid w:val="00107DC7"/>
    <w:rsid w:val="0011050B"/>
    <w:rsid w:val="001110C7"/>
    <w:rsid w:val="0011179A"/>
    <w:rsid w:val="00113532"/>
    <w:rsid w:val="001136A2"/>
    <w:rsid w:val="00116C28"/>
    <w:rsid w:val="00117924"/>
    <w:rsid w:val="00120C20"/>
    <w:rsid w:val="00120D5A"/>
    <w:rsid w:val="00120DA2"/>
    <w:rsid w:val="0012106D"/>
    <w:rsid w:val="001215F8"/>
    <w:rsid w:val="00121D54"/>
    <w:rsid w:val="00122172"/>
    <w:rsid w:val="00122353"/>
    <w:rsid w:val="00122D58"/>
    <w:rsid w:val="001236A4"/>
    <w:rsid w:val="001246DD"/>
    <w:rsid w:val="00124BF3"/>
    <w:rsid w:val="00124FBB"/>
    <w:rsid w:val="0012552E"/>
    <w:rsid w:val="00125748"/>
    <w:rsid w:val="00126487"/>
    <w:rsid w:val="001268FD"/>
    <w:rsid w:val="00130B73"/>
    <w:rsid w:val="001321DF"/>
    <w:rsid w:val="001326C5"/>
    <w:rsid w:val="0013315D"/>
    <w:rsid w:val="00133C90"/>
    <w:rsid w:val="00134BEC"/>
    <w:rsid w:val="00134E7D"/>
    <w:rsid w:val="00136329"/>
    <w:rsid w:val="001372D2"/>
    <w:rsid w:val="00137FA3"/>
    <w:rsid w:val="00140010"/>
    <w:rsid w:val="0014076B"/>
    <w:rsid w:val="00141199"/>
    <w:rsid w:val="00142CA3"/>
    <w:rsid w:val="00143703"/>
    <w:rsid w:val="001453A3"/>
    <w:rsid w:val="001460BA"/>
    <w:rsid w:val="00146164"/>
    <w:rsid w:val="00146731"/>
    <w:rsid w:val="001471B9"/>
    <w:rsid w:val="0015088C"/>
    <w:rsid w:val="00152038"/>
    <w:rsid w:val="00154177"/>
    <w:rsid w:val="00154287"/>
    <w:rsid w:val="00154BCE"/>
    <w:rsid w:val="00154C1D"/>
    <w:rsid w:val="00154F9F"/>
    <w:rsid w:val="0015716E"/>
    <w:rsid w:val="00157306"/>
    <w:rsid w:val="00157563"/>
    <w:rsid w:val="001603BB"/>
    <w:rsid w:val="001621C3"/>
    <w:rsid w:val="0016266A"/>
    <w:rsid w:val="001638C3"/>
    <w:rsid w:val="00164775"/>
    <w:rsid w:val="0016588E"/>
    <w:rsid w:val="00166C56"/>
    <w:rsid w:val="00166FCE"/>
    <w:rsid w:val="0016751A"/>
    <w:rsid w:val="0017004B"/>
    <w:rsid w:val="0017209D"/>
    <w:rsid w:val="001730A4"/>
    <w:rsid w:val="0017344B"/>
    <w:rsid w:val="001739F9"/>
    <w:rsid w:val="00173D7C"/>
    <w:rsid w:val="00174486"/>
    <w:rsid w:val="001754E7"/>
    <w:rsid w:val="001767DC"/>
    <w:rsid w:val="00176DF7"/>
    <w:rsid w:val="00176E1B"/>
    <w:rsid w:val="00176E36"/>
    <w:rsid w:val="00177DF6"/>
    <w:rsid w:val="001804F7"/>
    <w:rsid w:val="00180F03"/>
    <w:rsid w:val="0018134D"/>
    <w:rsid w:val="00183415"/>
    <w:rsid w:val="001839E6"/>
    <w:rsid w:val="00183BB3"/>
    <w:rsid w:val="00183DCA"/>
    <w:rsid w:val="001843A4"/>
    <w:rsid w:val="00184498"/>
    <w:rsid w:val="00186249"/>
    <w:rsid w:val="00186865"/>
    <w:rsid w:val="001874A9"/>
    <w:rsid w:val="00190975"/>
    <w:rsid w:val="00190AD6"/>
    <w:rsid w:val="00192D36"/>
    <w:rsid w:val="00193E38"/>
    <w:rsid w:val="0019408D"/>
    <w:rsid w:val="00195678"/>
    <w:rsid w:val="001A00B6"/>
    <w:rsid w:val="001A26C0"/>
    <w:rsid w:val="001A2C81"/>
    <w:rsid w:val="001A39FB"/>
    <w:rsid w:val="001A3D7E"/>
    <w:rsid w:val="001A4A41"/>
    <w:rsid w:val="001A5091"/>
    <w:rsid w:val="001A5A92"/>
    <w:rsid w:val="001A7225"/>
    <w:rsid w:val="001B0AA6"/>
    <w:rsid w:val="001B1C3A"/>
    <w:rsid w:val="001B3859"/>
    <w:rsid w:val="001B3EA4"/>
    <w:rsid w:val="001B4BB1"/>
    <w:rsid w:val="001B505B"/>
    <w:rsid w:val="001B6204"/>
    <w:rsid w:val="001B7915"/>
    <w:rsid w:val="001B7CD8"/>
    <w:rsid w:val="001B7D2B"/>
    <w:rsid w:val="001B7F8E"/>
    <w:rsid w:val="001C3C24"/>
    <w:rsid w:val="001C4D4E"/>
    <w:rsid w:val="001C5003"/>
    <w:rsid w:val="001C53F6"/>
    <w:rsid w:val="001C55CF"/>
    <w:rsid w:val="001C5BA1"/>
    <w:rsid w:val="001D0D20"/>
    <w:rsid w:val="001D28DE"/>
    <w:rsid w:val="001D2EAB"/>
    <w:rsid w:val="001D3B40"/>
    <w:rsid w:val="001D3D93"/>
    <w:rsid w:val="001D429F"/>
    <w:rsid w:val="001D4BD4"/>
    <w:rsid w:val="001D4F1C"/>
    <w:rsid w:val="001D4FBA"/>
    <w:rsid w:val="001D546E"/>
    <w:rsid w:val="001D668A"/>
    <w:rsid w:val="001D6C42"/>
    <w:rsid w:val="001D76A5"/>
    <w:rsid w:val="001D7B58"/>
    <w:rsid w:val="001D7FBA"/>
    <w:rsid w:val="001E097D"/>
    <w:rsid w:val="001E18D7"/>
    <w:rsid w:val="001E1FD8"/>
    <w:rsid w:val="001E200D"/>
    <w:rsid w:val="001E2EEE"/>
    <w:rsid w:val="001E3011"/>
    <w:rsid w:val="001E30D9"/>
    <w:rsid w:val="001E32AA"/>
    <w:rsid w:val="001E3436"/>
    <w:rsid w:val="001E38AC"/>
    <w:rsid w:val="001E472E"/>
    <w:rsid w:val="001E546B"/>
    <w:rsid w:val="001E584A"/>
    <w:rsid w:val="001E6576"/>
    <w:rsid w:val="001F024C"/>
    <w:rsid w:val="001F0EC0"/>
    <w:rsid w:val="001F163F"/>
    <w:rsid w:val="001F1DEB"/>
    <w:rsid w:val="001F20D1"/>
    <w:rsid w:val="001F56E3"/>
    <w:rsid w:val="001F60EE"/>
    <w:rsid w:val="001F638A"/>
    <w:rsid w:val="001F668F"/>
    <w:rsid w:val="00203B78"/>
    <w:rsid w:val="00203C63"/>
    <w:rsid w:val="00203D01"/>
    <w:rsid w:val="00204371"/>
    <w:rsid w:val="00204777"/>
    <w:rsid w:val="00204E36"/>
    <w:rsid w:val="0020501B"/>
    <w:rsid w:val="0020606E"/>
    <w:rsid w:val="0020666E"/>
    <w:rsid w:val="00206BD5"/>
    <w:rsid w:val="002071F3"/>
    <w:rsid w:val="00207294"/>
    <w:rsid w:val="0020783A"/>
    <w:rsid w:val="00207BE7"/>
    <w:rsid w:val="00207C72"/>
    <w:rsid w:val="002108F5"/>
    <w:rsid w:val="00210AF1"/>
    <w:rsid w:val="002116F3"/>
    <w:rsid w:val="00211B99"/>
    <w:rsid w:val="002121C7"/>
    <w:rsid w:val="002128B5"/>
    <w:rsid w:val="00213296"/>
    <w:rsid w:val="002135D5"/>
    <w:rsid w:val="00213AA8"/>
    <w:rsid w:val="00214B10"/>
    <w:rsid w:val="00214C46"/>
    <w:rsid w:val="00216A6C"/>
    <w:rsid w:val="00216DAA"/>
    <w:rsid w:val="002175BC"/>
    <w:rsid w:val="00217C88"/>
    <w:rsid w:val="00220763"/>
    <w:rsid w:val="00221CF6"/>
    <w:rsid w:val="002240BD"/>
    <w:rsid w:val="00224374"/>
    <w:rsid w:val="00224530"/>
    <w:rsid w:val="00224B53"/>
    <w:rsid w:val="002267BF"/>
    <w:rsid w:val="00226EE2"/>
    <w:rsid w:val="002300F0"/>
    <w:rsid w:val="00230376"/>
    <w:rsid w:val="00231181"/>
    <w:rsid w:val="002313A3"/>
    <w:rsid w:val="002326DC"/>
    <w:rsid w:val="00233391"/>
    <w:rsid w:val="00236899"/>
    <w:rsid w:val="00240125"/>
    <w:rsid w:val="00241C48"/>
    <w:rsid w:val="0024249A"/>
    <w:rsid w:val="00243789"/>
    <w:rsid w:val="00243A1F"/>
    <w:rsid w:val="00243A55"/>
    <w:rsid w:val="00244878"/>
    <w:rsid w:val="002463A2"/>
    <w:rsid w:val="002468F7"/>
    <w:rsid w:val="00246BBA"/>
    <w:rsid w:val="0025009B"/>
    <w:rsid w:val="00250660"/>
    <w:rsid w:val="0025171E"/>
    <w:rsid w:val="00252401"/>
    <w:rsid w:val="002527C9"/>
    <w:rsid w:val="00253912"/>
    <w:rsid w:val="0025459A"/>
    <w:rsid w:val="00255EF6"/>
    <w:rsid w:val="00256046"/>
    <w:rsid w:val="002641E2"/>
    <w:rsid w:val="00264C68"/>
    <w:rsid w:val="00265602"/>
    <w:rsid w:val="00270797"/>
    <w:rsid w:val="00271526"/>
    <w:rsid w:val="0027188C"/>
    <w:rsid w:val="002724B0"/>
    <w:rsid w:val="00273953"/>
    <w:rsid w:val="00273BC5"/>
    <w:rsid w:val="00273D5A"/>
    <w:rsid w:val="002740CC"/>
    <w:rsid w:val="00274227"/>
    <w:rsid w:val="00274584"/>
    <w:rsid w:val="00274732"/>
    <w:rsid w:val="00274D08"/>
    <w:rsid w:val="0027519E"/>
    <w:rsid w:val="00275A5F"/>
    <w:rsid w:val="0027655C"/>
    <w:rsid w:val="00276C56"/>
    <w:rsid w:val="00276DF6"/>
    <w:rsid w:val="00277343"/>
    <w:rsid w:val="0028042B"/>
    <w:rsid w:val="002818C6"/>
    <w:rsid w:val="00282004"/>
    <w:rsid w:val="00282204"/>
    <w:rsid w:val="00282F9C"/>
    <w:rsid w:val="00285450"/>
    <w:rsid w:val="00285A33"/>
    <w:rsid w:val="00285D84"/>
    <w:rsid w:val="002869B0"/>
    <w:rsid w:val="00290868"/>
    <w:rsid w:val="002918C3"/>
    <w:rsid w:val="00291E74"/>
    <w:rsid w:val="00291F59"/>
    <w:rsid w:val="00293228"/>
    <w:rsid w:val="00293347"/>
    <w:rsid w:val="002935DE"/>
    <w:rsid w:val="002964E2"/>
    <w:rsid w:val="00296D8E"/>
    <w:rsid w:val="0029701D"/>
    <w:rsid w:val="002A04E1"/>
    <w:rsid w:val="002A05DA"/>
    <w:rsid w:val="002A0D24"/>
    <w:rsid w:val="002A2352"/>
    <w:rsid w:val="002A2FB4"/>
    <w:rsid w:val="002A363E"/>
    <w:rsid w:val="002A37DD"/>
    <w:rsid w:val="002A386B"/>
    <w:rsid w:val="002A3D78"/>
    <w:rsid w:val="002A4D9D"/>
    <w:rsid w:val="002A5252"/>
    <w:rsid w:val="002A5293"/>
    <w:rsid w:val="002A62CF"/>
    <w:rsid w:val="002A63EB"/>
    <w:rsid w:val="002A698C"/>
    <w:rsid w:val="002A7B24"/>
    <w:rsid w:val="002A7BF1"/>
    <w:rsid w:val="002A7EDA"/>
    <w:rsid w:val="002B03CB"/>
    <w:rsid w:val="002B07A7"/>
    <w:rsid w:val="002B154D"/>
    <w:rsid w:val="002B2678"/>
    <w:rsid w:val="002B2A25"/>
    <w:rsid w:val="002B2F36"/>
    <w:rsid w:val="002B3039"/>
    <w:rsid w:val="002B3185"/>
    <w:rsid w:val="002B4834"/>
    <w:rsid w:val="002B50DE"/>
    <w:rsid w:val="002B60DF"/>
    <w:rsid w:val="002B6678"/>
    <w:rsid w:val="002B76DE"/>
    <w:rsid w:val="002B771B"/>
    <w:rsid w:val="002C031D"/>
    <w:rsid w:val="002C0753"/>
    <w:rsid w:val="002C1481"/>
    <w:rsid w:val="002C2CFF"/>
    <w:rsid w:val="002C380C"/>
    <w:rsid w:val="002C3F6E"/>
    <w:rsid w:val="002C434C"/>
    <w:rsid w:val="002C4731"/>
    <w:rsid w:val="002C5185"/>
    <w:rsid w:val="002C5333"/>
    <w:rsid w:val="002C6724"/>
    <w:rsid w:val="002C75DD"/>
    <w:rsid w:val="002C7609"/>
    <w:rsid w:val="002C766C"/>
    <w:rsid w:val="002C7B12"/>
    <w:rsid w:val="002D09C7"/>
    <w:rsid w:val="002D0D6D"/>
    <w:rsid w:val="002D1A7D"/>
    <w:rsid w:val="002D20E7"/>
    <w:rsid w:val="002D3AA5"/>
    <w:rsid w:val="002D468C"/>
    <w:rsid w:val="002D6D64"/>
    <w:rsid w:val="002D742B"/>
    <w:rsid w:val="002E07B9"/>
    <w:rsid w:val="002E1E10"/>
    <w:rsid w:val="002E2040"/>
    <w:rsid w:val="002E2C87"/>
    <w:rsid w:val="002E3790"/>
    <w:rsid w:val="002E3B56"/>
    <w:rsid w:val="002E3E5B"/>
    <w:rsid w:val="002E44CA"/>
    <w:rsid w:val="002E494D"/>
    <w:rsid w:val="002E4B5E"/>
    <w:rsid w:val="002E55E1"/>
    <w:rsid w:val="002E6698"/>
    <w:rsid w:val="002E6ECF"/>
    <w:rsid w:val="002F115A"/>
    <w:rsid w:val="002F198B"/>
    <w:rsid w:val="002F1A8A"/>
    <w:rsid w:val="002F270A"/>
    <w:rsid w:val="002F29F9"/>
    <w:rsid w:val="002F58FF"/>
    <w:rsid w:val="002F5AC4"/>
    <w:rsid w:val="002F5D86"/>
    <w:rsid w:val="002F7381"/>
    <w:rsid w:val="002F7517"/>
    <w:rsid w:val="002F7993"/>
    <w:rsid w:val="00300A00"/>
    <w:rsid w:val="0030196D"/>
    <w:rsid w:val="00302408"/>
    <w:rsid w:val="00302489"/>
    <w:rsid w:val="00303AE5"/>
    <w:rsid w:val="00304AC7"/>
    <w:rsid w:val="00304B24"/>
    <w:rsid w:val="0030716B"/>
    <w:rsid w:val="00307287"/>
    <w:rsid w:val="003078E9"/>
    <w:rsid w:val="00307F7E"/>
    <w:rsid w:val="0031014A"/>
    <w:rsid w:val="0031051D"/>
    <w:rsid w:val="00311040"/>
    <w:rsid w:val="003118B7"/>
    <w:rsid w:val="00311E2B"/>
    <w:rsid w:val="00312A2F"/>
    <w:rsid w:val="00313A4B"/>
    <w:rsid w:val="00313E4A"/>
    <w:rsid w:val="00315BE1"/>
    <w:rsid w:val="00315F9D"/>
    <w:rsid w:val="0031625C"/>
    <w:rsid w:val="00321BB1"/>
    <w:rsid w:val="00323809"/>
    <w:rsid w:val="00323824"/>
    <w:rsid w:val="003256B2"/>
    <w:rsid w:val="0032574C"/>
    <w:rsid w:val="003263F8"/>
    <w:rsid w:val="00326F2F"/>
    <w:rsid w:val="00326F80"/>
    <w:rsid w:val="00327B69"/>
    <w:rsid w:val="00332A59"/>
    <w:rsid w:val="00332D25"/>
    <w:rsid w:val="0033339E"/>
    <w:rsid w:val="003354E8"/>
    <w:rsid w:val="00336402"/>
    <w:rsid w:val="0033695C"/>
    <w:rsid w:val="003376D5"/>
    <w:rsid w:val="00337817"/>
    <w:rsid w:val="003418FE"/>
    <w:rsid w:val="00341DC4"/>
    <w:rsid w:val="00342029"/>
    <w:rsid w:val="003429DD"/>
    <w:rsid w:val="00342DA6"/>
    <w:rsid w:val="0034303C"/>
    <w:rsid w:val="0034322A"/>
    <w:rsid w:val="00343301"/>
    <w:rsid w:val="00344C3E"/>
    <w:rsid w:val="003462BA"/>
    <w:rsid w:val="00346476"/>
    <w:rsid w:val="003464A7"/>
    <w:rsid w:val="00347A91"/>
    <w:rsid w:val="003505ED"/>
    <w:rsid w:val="003508D9"/>
    <w:rsid w:val="003518DF"/>
    <w:rsid w:val="003527E3"/>
    <w:rsid w:val="00352AE2"/>
    <w:rsid w:val="00353CC2"/>
    <w:rsid w:val="00353FB7"/>
    <w:rsid w:val="003542BC"/>
    <w:rsid w:val="00354DAD"/>
    <w:rsid w:val="00356212"/>
    <w:rsid w:val="003562CD"/>
    <w:rsid w:val="00356469"/>
    <w:rsid w:val="00360DA4"/>
    <w:rsid w:val="00360DCC"/>
    <w:rsid w:val="00361BAC"/>
    <w:rsid w:val="00362190"/>
    <w:rsid w:val="00362EE2"/>
    <w:rsid w:val="003651C6"/>
    <w:rsid w:val="0036580B"/>
    <w:rsid w:val="00365BC1"/>
    <w:rsid w:val="0036687E"/>
    <w:rsid w:val="0037270A"/>
    <w:rsid w:val="00372D00"/>
    <w:rsid w:val="0037388F"/>
    <w:rsid w:val="00373CA5"/>
    <w:rsid w:val="00374D9D"/>
    <w:rsid w:val="0037520D"/>
    <w:rsid w:val="00375959"/>
    <w:rsid w:val="00375A94"/>
    <w:rsid w:val="003762E7"/>
    <w:rsid w:val="00376854"/>
    <w:rsid w:val="003770B1"/>
    <w:rsid w:val="003808A0"/>
    <w:rsid w:val="00380F5C"/>
    <w:rsid w:val="0038191C"/>
    <w:rsid w:val="00381E27"/>
    <w:rsid w:val="00382994"/>
    <w:rsid w:val="00384745"/>
    <w:rsid w:val="00385A2B"/>
    <w:rsid w:val="00385E5A"/>
    <w:rsid w:val="00390A57"/>
    <w:rsid w:val="00391AE8"/>
    <w:rsid w:val="00391EE8"/>
    <w:rsid w:val="00392EE9"/>
    <w:rsid w:val="0039432B"/>
    <w:rsid w:val="00394ECC"/>
    <w:rsid w:val="00397050"/>
    <w:rsid w:val="003972D6"/>
    <w:rsid w:val="003973CD"/>
    <w:rsid w:val="0039743F"/>
    <w:rsid w:val="00397A22"/>
    <w:rsid w:val="003A2032"/>
    <w:rsid w:val="003A34C3"/>
    <w:rsid w:val="003A3CAF"/>
    <w:rsid w:val="003A4781"/>
    <w:rsid w:val="003A49C9"/>
    <w:rsid w:val="003A4CAF"/>
    <w:rsid w:val="003A4F9F"/>
    <w:rsid w:val="003A5265"/>
    <w:rsid w:val="003A5C4E"/>
    <w:rsid w:val="003A64D5"/>
    <w:rsid w:val="003A654A"/>
    <w:rsid w:val="003A7352"/>
    <w:rsid w:val="003B0434"/>
    <w:rsid w:val="003B0E7B"/>
    <w:rsid w:val="003B3698"/>
    <w:rsid w:val="003B5285"/>
    <w:rsid w:val="003B55EF"/>
    <w:rsid w:val="003B5C59"/>
    <w:rsid w:val="003B60A3"/>
    <w:rsid w:val="003B68C8"/>
    <w:rsid w:val="003B772A"/>
    <w:rsid w:val="003B775F"/>
    <w:rsid w:val="003B79E8"/>
    <w:rsid w:val="003C0AA3"/>
    <w:rsid w:val="003C1513"/>
    <w:rsid w:val="003C16C4"/>
    <w:rsid w:val="003C1C58"/>
    <w:rsid w:val="003C74D5"/>
    <w:rsid w:val="003D0AB0"/>
    <w:rsid w:val="003D1034"/>
    <w:rsid w:val="003D23EA"/>
    <w:rsid w:val="003E09DA"/>
    <w:rsid w:val="003E13CB"/>
    <w:rsid w:val="003E2C42"/>
    <w:rsid w:val="003E3017"/>
    <w:rsid w:val="003E4050"/>
    <w:rsid w:val="003E4078"/>
    <w:rsid w:val="003E567F"/>
    <w:rsid w:val="003E5AFF"/>
    <w:rsid w:val="003E6FC7"/>
    <w:rsid w:val="003E7776"/>
    <w:rsid w:val="003E7AA6"/>
    <w:rsid w:val="003F0334"/>
    <w:rsid w:val="003F05CE"/>
    <w:rsid w:val="003F5E69"/>
    <w:rsid w:val="003F6678"/>
    <w:rsid w:val="003F75AB"/>
    <w:rsid w:val="003F7821"/>
    <w:rsid w:val="003F7AAA"/>
    <w:rsid w:val="00400F4C"/>
    <w:rsid w:val="00401BD4"/>
    <w:rsid w:val="00402C86"/>
    <w:rsid w:val="00404C28"/>
    <w:rsid w:val="00404D64"/>
    <w:rsid w:val="00404E71"/>
    <w:rsid w:val="0040525C"/>
    <w:rsid w:val="00406C3A"/>
    <w:rsid w:val="00406CC6"/>
    <w:rsid w:val="00406F2E"/>
    <w:rsid w:val="004070EB"/>
    <w:rsid w:val="004075B1"/>
    <w:rsid w:val="004079FD"/>
    <w:rsid w:val="00410805"/>
    <w:rsid w:val="00412264"/>
    <w:rsid w:val="00412665"/>
    <w:rsid w:val="00412E40"/>
    <w:rsid w:val="004153F3"/>
    <w:rsid w:val="004155B0"/>
    <w:rsid w:val="00416177"/>
    <w:rsid w:val="004173E6"/>
    <w:rsid w:val="0041776F"/>
    <w:rsid w:val="004178CB"/>
    <w:rsid w:val="004209DF"/>
    <w:rsid w:val="00420F02"/>
    <w:rsid w:val="00420F92"/>
    <w:rsid w:val="00422AC4"/>
    <w:rsid w:val="00423569"/>
    <w:rsid w:val="00423977"/>
    <w:rsid w:val="0042439C"/>
    <w:rsid w:val="004245AB"/>
    <w:rsid w:val="00424B06"/>
    <w:rsid w:val="00424EE0"/>
    <w:rsid w:val="00425C78"/>
    <w:rsid w:val="00430898"/>
    <w:rsid w:val="004308F4"/>
    <w:rsid w:val="00432523"/>
    <w:rsid w:val="00432BD8"/>
    <w:rsid w:val="00432CB3"/>
    <w:rsid w:val="00433480"/>
    <w:rsid w:val="004336AB"/>
    <w:rsid w:val="00433E04"/>
    <w:rsid w:val="00434A54"/>
    <w:rsid w:val="00434E1C"/>
    <w:rsid w:val="00434F10"/>
    <w:rsid w:val="004350A5"/>
    <w:rsid w:val="00435FFA"/>
    <w:rsid w:val="00436442"/>
    <w:rsid w:val="00437041"/>
    <w:rsid w:val="004371CC"/>
    <w:rsid w:val="00437352"/>
    <w:rsid w:val="00437503"/>
    <w:rsid w:val="00437798"/>
    <w:rsid w:val="004401DF"/>
    <w:rsid w:val="004405A0"/>
    <w:rsid w:val="0044153A"/>
    <w:rsid w:val="0044158B"/>
    <w:rsid w:val="0044252E"/>
    <w:rsid w:val="00442A11"/>
    <w:rsid w:val="00442FD8"/>
    <w:rsid w:val="00443159"/>
    <w:rsid w:val="00443EA1"/>
    <w:rsid w:val="004457CC"/>
    <w:rsid w:val="00445AA6"/>
    <w:rsid w:val="004462C8"/>
    <w:rsid w:val="004466F1"/>
    <w:rsid w:val="00446941"/>
    <w:rsid w:val="004471A1"/>
    <w:rsid w:val="00451DCB"/>
    <w:rsid w:val="00452199"/>
    <w:rsid w:val="00452D26"/>
    <w:rsid w:val="00453006"/>
    <w:rsid w:val="00453218"/>
    <w:rsid w:val="004541CA"/>
    <w:rsid w:val="0045592E"/>
    <w:rsid w:val="0046063F"/>
    <w:rsid w:val="00462C2E"/>
    <w:rsid w:val="00463833"/>
    <w:rsid w:val="00464186"/>
    <w:rsid w:val="0046430C"/>
    <w:rsid w:val="00464BA5"/>
    <w:rsid w:val="00464E2B"/>
    <w:rsid w:val="00465058"/>
    <w:rsid w:val="004650E5"/>
    <w:rsid w:val="004665A1"/>
    <w:rsid w:val="00466DD8"/>
    <w:rsid w:val="00466F46"/>
    <w:rsid w:val="004671FE"/>
    <w:rsid w:val="00470710"/>
    <w:rsid w:val="00470BB6"/>
    <w:rsid w:val="00470E2F"/>
    <w:rsid w:val="0047141D"/>
    <w:rsid w:val="00472811"/>
    <w:rsid w:val="00472C1D"/>
    <w:rsid w:val="004733B9"/>
    <w:rsid w:val="0047344D"/>
    <w:rsid w:val="00473E8F"/>
    <w:rsid w:val="0047427F"/>
    <w:rsid w:val="00475A4C"/>
    <w:rsid w:val="00475F09"/>
    <w:rsid w:val="0047616A"/>
    <w:rsid w:val="00476E3A"/>
    <w:rsid w:val="004773B2"/>
    <w:rsid w:val="0048055D"/>
    <w:rsid w:val="00480EEE"/>
    <w:rsid w:val="0048210E"/>
    <w:rsid w:val="004823C3"/>
    <w:rsid w:val="00482771"/>
    <w:rsid w:val="00482C76"/>
    <w:rsid w:val="00484994"/>
    <w:rsid w:val="004855B4"/>
    <w:rsid w:val="00485F91"/>
    <w:rsid w:val="00486E71"/>
    <w:rsid w:val="004907DB"/>
    <w:rsid w:val="00490DD5"/>
    <w:rsid w:val="00490F21"/>
    <w:rsid w:val="004919D9"/>
    <w:rsid w:val="00492274"/>
    <w:rsid w:val="00493298"/>
    <w:rsid w:val="0049409B"/>
    <w:rsid w:val="004948B8"/>
    <w:rsid w:val="004951FE"/>
    <w:rsid w:val="00495BA3"/>
    <w:rsid w:val="004A1B61"/>
    <w:rsid w:val="004A20E9"/>
    <w:rsid w:val="004A2455"/>
    <w:rsid w:val="004A3A63"/>
    <w:rsid w:val="004A3E6C"/>
    <w:rsid w:val="004A4A61"/>
    <w:rsid w:val="004A5180"/>
    <w:rsid w:val="004A52A0"/>
    <w:rsid w:val="004A5662"/>
    <w:rsid w:val="004A5B69"/>
    <w:rsid w:val="004A66C2"/>
    <w:rsid w:val="004A6731"/>
    <w:rsid w:val="004A6AA8"/>
    <w:rsid w:val="004A6BE7"/>
    <w:rsid w:val="004A7C3D"/>
    <w:rsid w:val="004B0FE6"/>
    <w:rsid w:val="004B15EA"/>
    <w:rsid w:val="004B1C4C"/>
    <w:rsid w:val="004B1E77"/>
    <w:rsid w:val="004B2C70"/>
    <w:rsid w:val="004B4346"/>
    <w:rsid w:val="004B5243"/>
    <w:rsid w:val="004B5C9B"/>
    <w:rsid w:val="004B71FE"/>
    <w:rsid w:val="004B7F6B"/>
    <w:rsid w:val="004C09B4"/>
    <w:rsid w:val="004C3389"/>
    <w:rsid w:val="004C4060"/>
    <w:rsid w:val="004C71EB"/>
    <w:rsid w:val="004D16A2"/>
    <w:rsid w:val="004D2D3E"/>
    <w:rsid w:val="004D2E73"/>
    <w:rsid w:val="004D2F51"/>
    <w:rsid w:val="004D37F1"/>
    <w:rsid w:val="004D66BF"/>
    <w:rsid w:val="004D6740"/>
    <w:rsid w:val="004D7806"/>
    <w:rsid w:val="004E0538"/>
    <w:rsid w:val="004E05D2"/>
    <w:rsid w:val="004E0DD7"/>
    <w:rsid w:val="004E3D93"/>
    <w:rsid w:val="004E4F79"/>
    <w:rsid w:val="004E538C"/>
    <w:rsid w:val="004E5A0C"/>
    <w:rsid w:val="004E6791"/>
    <w:rsid w:val="004E6DEE"/>
    <w:rsid w:val="004E7304"/>
    <w:rsid w:val="004F0204"/>
    <w:rsid w:val="004F0F21"/>
    <w:rsid w:val="004F16DB"/>
    <w:rsid w:val="004F1B05"/>
    <w:rsid w:val="004F1F61"/>
    <w:rsid w:val="004F2326"/>
    <w:rsid w:val="004F23C2"/>
    <w:rsid w:val="004F26D4"/>
    <w:rsid w:val="004F4ACF"/>
    <w:rsid w:val="004F59A8"/>
    <w:rsid w:val="005017D2"/>
    <w:rsid w:val="005021FE"/>
    <w:rsid w:val="0050298A"/>
    <w:rsid w:val="00503909"/>
    <w:rsid w:val="005054F3"/>
    <w:rsid w:val="00507081"/>
    <w:rsid w:val="005115BC"/>
    <w:rsid w:val="00511696"/>
    <w:rsid w:val="005116EE"/>
    <w:rsid w:val="0051197E"/>
    <w:rsid w:val="00512410"/>
    <w:rsid w:val="005124EB"/>
    <w:rsid w:val="005149CB"/>
    <w:rsid w:val="005167F4"/>
    <w:rsid w:val="00516CA2"/>
    <w:rsid w:val="00517A90"/>
    <w:rsid w:val="00520A6A"/>
    <w:rsid w:val="0052182E"/>
    <w:rsid w:val="00521CFD"/>
    <w:rsid w:val="0052245C"/>
    <w:rsid w:val="005269E6"/>
    <w:rsid w:val="00527221"/>
    <w:rsid w:val="005309A8"/>
    <w:rsid w:val="005314BC"/>
    <w:rsid w:val="00532A58"/>
    <w:rsid w:val="00533A9F"/>
    <w:rsid w:val="00535AD1"/>
    <w:rsid w:val="00536B3E"/>
    <w:rsid w:val="00540773"/>
    <w:rsid w:val="00540EF8"/>
    <w:rsid w:val="00541B5F"/>
    <w:rsid w:val="0054271D"/>
    <w:rsid w:val="00542B5F"/>
    <w:rsid w:val="00543584"/>
    <w:rsid w:val="00543E3F"/>
    <w:rsid w:val="00544254"/>
    <w:rsid w:val="00544372"/>
    <w:rsid w:val="005446B6"/>
    <w:rsid w:val="00544A80"/>
    <w:rsid w:val="00545404"/>
    <w:rsid w:val="0054598B"/>
    <w:rsid w:val="00546038"/>
    <w:rsid w:val="005462F0"/>
    <w:rsid w:val="00546DAB"/>
    <w:rsid w:val="00546E92"/>
    <w:rsid w:val="005478DE"/>
    <w:rsid w:val="00551FFD"/>
    <w:rsid w:val="00553670"/>
    <w:rsid w:val="00553F8E"/>
    <w:rsid w:val="00554F8E"/>
    <w:rsid w:val="00556240"/>
    <w:rsid w:val="005567A8"/>
    <w:rsid w:val="00556BCB"/>
    <w:rsid w:val="00556C6D"/>
    <w:rsid w:val="00557A48"/>
    <w:rsid w:val="00557C07"/>
    <w:rsid w:val="005604D9"/>
    <w:rsid w:val="00561BEB"/>
    <w:rsid w:val="00562322"/>
    <w:rsid w:val="0056245E"/>
    <w:rsid w:val="00562858"/>
    <w:rsid w:val="00562DEF"/>
    <w:rsid w:val="00564CE8"/>
    <w:rsid w:val="00566E33"/>
    <w:rsid w:val="00570489"/>
    <w:rsid w:val="00571003"/>
    <w:rsid w:val="0057114F"/>
    <w:rsid w:val="0057129F"/>
    <w:rsid w:val="00571593"/>
    <w:rsid w:val="0057295C"/>
    <w:rsid w:val="005738DB"/>
    <w:rsid w:val="0057437E"/>
    <w:rsid w:val="005743D4"/>
    <w:rsid w:val="00575DDE"/>
    <w:rsid w:val="0057654E"/>
    <w:rsid w:val="005768BB"/>
    <w:rsid w:val="00576AAC"/>
    <w:rsid w:val="00580B79"/>
    <w:rsid w:val="005813D1"/>
    <w:rsid w:val="005813F1"/>
    <w:rsid w:val="00581FF8"/>
    <w:rsid w:val="00582079"/>
    <w:rsid w:val="00582201"/>
    <w:rsid w:val="00582DBF"/>
    <w:rsid w:val="00583B21"/>
    <w:rsid w:val="005849E7"/>
    <w:rsid w:val="00584F39"/>
    <w:rsid w:val="00585358"/>
    <w:rsid w:val="0058535B"/>
    <w:rsid w:val="0058619B"/>
    <w:rsid w:val="00586D65"/>
    <w:rsid w:val="00586E31"/>
    <w:rsid w:val="005900A7"/>
    <w:rsid w:val="00591CD9"/>
    <w:rsid w:val="00592001"/>
    <w:rsid w:val="00592100"/>
    <w:rsid w:val="00592673"/>
    <w:rsid w:val="00594F57"/>
    <w:rsid w:val="00594FE2"/>
    <w:rsid w:val="0059624C"/>
    <w:rsid w:val="0059707F"/>
    <w:rsid w:val="00597B2A"/>
    <w:rsid w:val="005A0417"/>
    <w:rsid w:val="005A193E"/>
    <w:rsid w:val="005A1C67"/>
    <w:rsid w:val="005A1F57"/>
    <w:rsid w:val="005A2813"/>
    <w:rsid w:val="005A2FBF"/>
    <w:rsid w:val="005A4EDF"/>
    <w:rsid w:val="005A541E"/>
    <w:rsid w:val="005A6702"/>
    <w:rsid w:val="005A67A4"/>
    <w:rsid w:val="005A6B7C"/>
    <w:rsid w:val="005A6DA9"/>
    <w:rsid w:val="005A7935"/>
    <w:rsid w:val="005B08B4"/>
    <w:rsid w:val="005B1AF3"/>
    <w:rsid w:val="005B2074"/>
    <w:rsid w:val="005B4CBD"/>
    <w:rsid w:val="005B5056"/>
    <w:rsid w:val="005B5568"/>
    <w:rsid w:val="005B56DE"/>
    <w:rsid w:val="005B5FF8"/>
    <w:rsid w:val="005B63E1"/>
    <w:rsid w:val="005B6D59"/>
    <w:rsid w:val="005B7DF0"/>
    <w:rsid w:val="005B7E92"/>
    <w:rsid w:val="005C060B"/>
    <w:rsid w:val="005C0E43"/>
    <w:rsid w:val="005C2005"/>
    <w:rsid w:val="005C235D"/>
    <w:rsid w:val="005C24B4"/>
    <w:rsid w:val="005C24FB"/>
    <w:rsid w:val="005C3945"/>
    <w:rsid w:val="005C4672"/>
    <w:rsid w:val="005C49D8"/>
    <w:rsid w:val="005C549E"/>
    <w:rsid w:val="005C584E"/>
    <w:rsid w:val="005C5D6B"/>
    <w:rsid w:val="005C6DDC"/>
    <w:rsid w:val="005C7EFF"/>
    <w:rsid w:val="005D2EBC"/>
    <w:rsid w:val="005D2F35"/>
    <w:rsid w:val="005D31A9"/>
    <w:rsid w:val="005D3E31"/>
    <w:rsid w:val="005D4041"/>
    <w:rsid w:val="005D4904"/>
    <w:rsid w:val="005D4C04"/>
    <w:rsid w:val="005D5EAA"/>
    <w:rsid w:val="005D6EF4"/>
    <w:rsid w:val="005D7E2F"/>
    <w:rsid w:val="005D7E32"/>
    <w:rsid w:val="005E036C"/>
    <w:rsid w:val="005E1DDA"/>
    <w:rsid w:val="005E3384"/>
    <w:rsid w:val="005E42AF"/>
    <w:rsid w:val="005E494C"/>
    <w:rsid w:val="005E60C4"/>
    <w:rsid w:val="005F04F6"/>
    <w:rsid w:val="005F0A82"/>
    <w:rsid w:val="005F0BF9"/>
    <w:rsid w:val="005F30C8"/>
    <w:rsid w:val="005F4559"/>
    <w:rsid w:val="005F488F"/>
    <w:rsid w:val="005F4A65"/>
    <w:rsid w:val="005F4E45"/>
    <w:rsid w:val="005F4F02"/>
    <w:rsid w:val="005F5638"/>
    <w:rsid w:val="005F57A6"/>
    <w:rsid w:val="005F6BB3"/>
    <w:rsid w:val="005F710F"/>
    <w:rsid w:val="00600B56"/>
    <w:rsid w:val="0060159E"/>
    <w:rsid w:val="00602112"/>
    <w:rsid w:val="00602E04"/>
    <w:rsid w:val="00603D72"/>
    <w:rsid w:val="006055B4"/>
    <w:rsid w:val="006055EA"/>
    <w:rsid w:val="00605D54"/>
    <w:rsid w:val="00605DB8"/>
    <w:rsid w:val="00606896"/>
    <w:rsid w:val="00607929"/>
    <w:rsid w:val="00610201"/>
    <w:rsid w:val="0061167D"/>
    <w:rsid w:val="006118B8"/>
    <w:rsid w:val="006119EB"/>
    <w:rsid w:val="00612F7D"/>
    <w:rsid w:val="00613571"/>
    <w:rsid w:val="006138F7"/>
    <w:rsid w:val="00613B99"/>
    <w:rsid w:val="00613C2B"/>
    <w:rsid w:val="006140A7"/>
    <w:rsid w:val="0061510E"/>
    <w:rsid w:val="00615587"/>
    <w:rsid w:val="0061598B"/>
    <w:rsid w:val="0061633A"/>
    <w:rsid w:val="00617BE9"/>
    <w:rsid w:val="006211A9"/>
    <w:rsid w:val="006234E6"/>
    <w:rsid w:val="0062362B"/>
    <w:rsid w:val="006237F5"/>
    <w:rsid w:val="006262AD"/>
    <w:rsid w:val="00627B92"/>
    <w:rsid w:val="00630298"/>
    <w:rsid w:val="00631A53"/>
    <w:rsid w:val="006322C6"/>
    <w:rsid w:val="006332C2"/>
    <w:rsid w:val="0063336B"/>
    <w:rsid w:val="006340A0"/>
    <w:rsid w:val="00634653"/>
    <w:rsid w:val="006352C5"/>
    <w:rsid w:val="00635BEE"/>
    <w:rsid w:val="00635FAB"/>
    <w:rsid w:val="006367A4"/>
    <w:rsid w:val="00636D82"/>
    <w:rsid w:val="00637E1E"/>
    <w:rsid w:val="00641927"/>
    <w:rsid w:val="006431A5"/>
    <w:rsid w:val="006441A7"/>
    <w:rsid w:val="00644D38"/>
    <w:rsid w:val="00650695"/>
    <w:rsid w:val="006521F1"/>
    <w:rsid w:val="0065353C"/>
    <w:rsid w:val="00653C5F"/>
    <w:rsid w:val="00654A9A"/>
    <w:rsid w:val="00656D33"/>
    <w:rsid w:val="00657534"/>
    <w:rsid w:val="00657B7E"/>
    <w:rsid w:val="00657CC0"/>
    <w:rsid w:val="00660BD5"/>
    <w:rsid w:val="006617CB"/>
    <w:rsid w:val="00661C4F"/>
    <w:rsid w:val="0066281A"/>
    <w:rsid w:val="006629C4"/>
    <w:rsid w:val="0066380D"/>
    <w:rsid w:val="00664300"/>
    <w:rsid w:val="006644DF"/>
    <w:rsid w:val="00664789"/>
    <w:rsid w:val="00665E5C"/>
    <w:rsid w:val="0066798B"/>
    <w:rsid w:val="00667A70"/>
    <w:rsid w:val="00667C19"/>
    <w:rsid w:val="006700DF"/>
    <w:rsid w:val="00670105"/>
    <w:rsid w:val="006707E8"/>
    <w:rsid w:val="00670C42"/>
    <w:rsid w:val="00671F20"/>
    <w:rsid w:val="0067335B"/>
    <w:rsid w:val="00674994"/>
    <w:rsid w:val="00675E0F"/>
    <w:rsid w:val="00676F37"/>
    <w:rsid w:val="00680AF0"/>
    <w:rsid w:val="00680AF7"/>
    <w:rsid w:val="00681E2A"/>
    <w:rsid w:val="0068243B"/>
    <w:rsid w:val="006839CD"/>
    <w:rsid w:val="00683BE8"/>
    <w:rsid w:val="00685550"/>
    <w:rsid w:val="006864C9"/>
    <w:rsid w:val="00686FBB"/>
    <w:rsid w:val="00687152"/>
    <w:rsid w:val="00687CD6"/>
    <w:rsid w:val="00690452"/>
    <w:rsid w:val="0069047F"/>
    <w:rsid w:val="006905B8"/>
    <w:rsid w:val="006912AE"/>
    <w:rsid w:val="00691E12"/>
    <w:rsid w:val="00692490"/>
    <w:rsid w:val="006931E0"/>
    <w:rsid w:val="00694534"/>
    <w:rsid w:val="00696176"/>
    <w:rsid w:val="00696BB9"/>
    <w:rsid w:val="00696E3F"/>
    <w:rsid w:val="006A05D6"/>
    <w:rsid w:val="006A0CDF"/>
    <w:rsid w:val="006A1C81"/>
    <w:rsid w:val="006A2DFC"/>
    <w:rsid w:val="006A2E24"/>
    <w:rsid w:val="006A344D"/>
    <w:rsid w:val="006A38C5"/>
    <w:rsid w:val="006A3E47"/>
    <w:rsid w:val="006A4124"/>
    <w:rsid w:val="006A663D"/>
    <w:rsid w:val="006A6967"/>
    <w:rsid w:val="006A69D1"/>
    <w:rsid w:val="006A6CE1"/>
    <w:rsid w:val="006B08AD"/>
    <w:rsid w:val="006B0F70"/>
    <w:rsid w:val="006B1223"/>
    <w:rsid w:val="006B12F8"/>
    <w:rsid w:val="006B1C6E"/>
    <w:rsid w:val="006B2B78"/>
    <w:rsid w:val="006B3719"/>
    <w:rsid w:val="006B44BD"/>
    <w:rsid w:val="006B4C0C"/>
    <w:rsid w:val="006B5A66"/>
    <w:rsid w:val="006B5D63"/>
    <w:rsid w:val="006B683A"/>
    <w:rsid w:val="006B78C9"/>
    <w:rsid w:val="006C08C5"/>
    <w:rsid w:val="006C0BDF"/>
    <w:rsid w:val="006C13C3"/>
    <w:rsid w:val="006C1E9C"/>
    <w:rsid w:val="006C1F4B"/>
    <w:rsid w:val="006C2C0B"/>
    <w:rsid w:val="006C38DE"/>
    <w:rsid w:val="006C3A7C"/>
    <w:rsid w:val="006C4582"/>
    <w:rsid w:val="006C5E0C"/>
    <w:rsid w:val="006C757D"/>
    <w:rsid w:val="006D24B9"/>
    <w:rsid w:val="006D3AC6"/>
    <w:rsid w:val="006D3D50"/>
    <w:rsid w:val="006D3F53"/>
    <w:rsid w:val="006D480C"/>
    <w:rsid w:val="006D4B35"/>
    <w:rsid w:val="006D58DD"/>
    <w:rsid w:val="006D5DA4"/>
    <w:rsid w:val="006D5DBD"/>
    <w:rsid w:val="006D68C9"/>
    <w:rsid w:val="006D6B7E"/>
    <w:rsid w:val="006D6F0B"/>
    <w:rsid w:val="006D7073"/>
    <w:rsid w:val="006D741F"/>
    <w:rsid w:val="006D7FDA"/>
    <w:rsid w:val="006E0031"/>
    <w:rsid w:val="006E0B78"/>
    <w:rsid w:val="006E1E71"/>
    <w:rsid w:val="006E2E58"/>
    <w:rsid w:val="006E3082"/>
    <w:rsid w:val="006E5588"/>
    <w:rsid w:val="006E566E"/>
    <w:rsid w:val="006E597E"/>
    <w:rsid w:val="006E5A34"/>
    <w:rsid w:val="006E5F43"/>
    <w:rsid w:val="006E67BC"/>
    <w:rsid w:val="006E743A"/>
    <w:rsid w:val="006E7706"/>
    <w:rsid w:val="006E793A"/>
    <w:rsid w:val="006E7EE2"/>
    <w:rsid w:val="006F05D8"/>
    <w:rsid w:val="006F0BBD"/>
    <w:rsid w:val="006F0D7A"/>
    <w:rsid w:val="006F12DA"/>
    <w:rsid w:val="006F201F"/>
    <w:rsid w:val="006F242A"/>
    <w:rsid w:val="006F26AB"/>
    <w:rsid w:val="006F2919"/>
    <w:rsid w:val="006F2BEC"/>
    <w:rsid w:val="006F2F7C"/>
    <w:rsid w:val="006F5F5C"/>
    <w:rsid w:val="006F66B8"/>
    <w:rsid w:val="006F6AD2"/>
    <w:rsid w:val="006F7C14"/>
    <w:rsid w:val="007002B1"/>
    <w:rsid w:val="007002E9"/>
    <w:rsid w:val="00701333"/>
    <w:rsid w:val="007013D7"/>
    <w:rsid w:val="007014A3"/>
    <w:rsid w:val="0070157D"/>
    <w:rsid w:val="007015A3"/>
    <w:rsid w:val="00702FE6"/>
    <w:rsid w:val="007030F2"/>
    <w:rsid w:val="007051E3"/>
    <w:rsid w:val="00706446"/>
    <w:rsid w:val="00706788"/>
    <w:rsid w:val="007110C6"/>
    <w:rsid w:val="007119E1"/>
    <w:rsid w:val="00711D2E"/>
    <w:rsid w:val="00712622"/>
    <w:rsid w:val="00712E80"/>
    <w:rsid w:val="00712EF5"/>
    <w:rsid w:val="0071308E"/>
    <w:rsid w:val="007136D0"/>
    <w:rsid w:val="00713735"/>
    <w:rsid w:val="00714098"/>
    <w:rsid w:val="00716FFC"/>
    <w:rsid w:val="00717BA5"/>
    <w:rsid w:val="00717CD1"/>
    <w:rsid w:val="00720216"/>
    <w:rsid w:val="007202A4"/>
    <w:rsid w:val="00720F61"/>
    <w:rsid w:val="007213C8"/>
    <w:rsid w:val="00721F8B"/>
    <w:rsid w:val="00722341"/>
    <w:rsid w:val="00722C06"/>
    <w:rsid w:val="007245C1"/>
    <w:rsid w:val="00725F1D"/>
    <w:rsid w:val="00726CC3"/>
    <w:rsid w:val="00727504"/>
    <w:rsid w:val="007300CB"/>
    <w:rsid w:val="00730A16"/>
    <w:rsid w:val="007321A6"/>
    <w:rsid w:val="007322B4"/>
    <w:rsid w:val="007339A9"/>
    <w:rsid w:val="00733D09"/>
    <w:rsid w:val="00734002"/>
    <w:rsid w:val="00736113"/>
    <w:rsid w:val="00736DC0"/>
    <w:rsid w:val="00737034"/>
    <w:rsid w:val="007411F9"/>
    <w:rsid w:val="00741245"/>
    <w:rsid w:val="00741344"/>
    <w:rsid w:val="007428AF"/>
    <w:rsid w:val="00743612"/>
    <w:rsid w:val="007440CD"/>
    <w:rsid w:val="00745463"/>
    <w:rsid w:val="007455DC"/>
    <w:rsid w:val="00745BD4"/>
    <w:rsid w:val="007509BD"/>
    <w:rsid w:val="00750CA9"/>
    <w:rsid w:val="00751A25"/>
    <w:rsid w:val="00751ECA"/>
    <w:rsid w:val="007533F2"/>
    <w:rsid w:val="00753947"/>
    <w:rsid w:val="00755325"/>
    <w:rsid w:val="0075582B"/>
    <w:rsid w:val="0075633C"/>
    <w:rsid w:val="00756623"/>
    <w:rsid w:val="00756831"/>
    <w:rsid w:val="00757209"/>
    <w:rsid w:val="007574C8"/>
    <w:rsid w:val="007575E4"/>
    <w:rsid w:val="00757683"/>
    <w:rsid w:val="007613A4"/>
    <w:rsid w:val="00763615"/>
    <w:rsid w:val="00763ABF"/>
    <w:rsid w:val="00763B1B"/>
    <w:rsid w:val="00763E41"/>
    <w:rsid w:val="00764903"/>
    <w:rsid w:val="007649C7"/>
    <w:rsid w:val="0076620E"/>
    <w:rsid w:val="007663A2"/>
    <w:rsid w:val="00766B15"/>
    <w:rsid w:val="00767B50"/>
    <w:rsid w:val="00770B08"/>
    <w:rsid w:val="007713E7"/>
    <w:rsid w:val="007723A7"/>
    <w:rsid w:val="00772DA0"/>
    <w:rsid w:val="00772E69"/>
    <w:rsid w:val="00773076"/>
    <w:rsid w:val="007730E6"/>
    <w:rsid w:val="00776752"/>
    <w:rsid w:val="00776AAA"/>
    <w:rsid w:val="0077706D"/>
    <w:rsid w:val="0077762A"/>
    <w:rsid w:val="00781B54"/>
    <w:rsid w:val="00783165"/>
    <w:rsid w:val="00784100"/>
    <w:rsid w:val="007846D3"/>
    <w:rsid w:val="007852C9"/>
    <w:rsid w:val="0078562C"/>
    <w:rsid w:val="007861C9"/>
    <w:rsid w:val="0078664B"/>
    <w:rsid w:val="007875E5"/>
    <w:rsid w:val="00790032"/>
    <w:rsid w:val="00790141"/>
    <w:rsid w:val="00791C9E"/>
    <w:rsid w:val="00792238"/>
    <w:rsid w:val="007923FD"/>
    <w:rsid w:val="00792CE5"/>
    <w:rsid w:val="00793643"/>
    <w:rsid w:val="00793D2A"/>
    <w:rsid w:val="00794E9F"/>
    <w:rsid w:val="0079509A"/>
    <w:rsid w:val="007952EF"/>
    <w:rsid w:val="0079681E"/>
    <w:rsid w:val="00796941"/>
    <w:rsid w:val="00796EA1"/>
    <w:rsid w:val="0079705B"/>
    <w:rsid w:val="007A111F"/>
    <w:rsid w:val="007A1395"/>
    <w:rsid w:val="007A3EBC"/>
    <w:rsid w:val="007A4429"/>
    <w:rsid w:val="007A4BE1"/>
    <w:rsid w:val="007A6DF3"/>
    <w:rsid w:val="007A7734"/>
    <w:rsid w:val="007B029C"/>
    <w:rsid w:val="007B05AD"/>
    <w:rsid w:val="007B0D91"/>
    <w:rsid w:val="007B23E0"/>
    <w:rsid w:val="007B25AC"/>
    <w:rsid w:val="007B68A9"/>
    <w:rsid w:val="007B6C8E"/>
    <w:rsid w:val="007C265E"/>
    <w:rsid w:val="007C3D6A"/>
    <w:rsid w:val="007C526F"/>
    <w:rsid w:val="007D18F8"/>
    <w:rsid w:val="007D1C03"/>
    <w:rsid w:val="007D29E7"/>
    <w:rsid w:val="007D3628"/>
    <w:rsid w:val="007D409E"/>
    <w:rsid w:val="007D47F0"/>
    <w:rsid w:val="007D4E58"/>
    <w:rsid w:val="007D5D99"/>
    <w:rsid w:val="007D6E31"/>
    <w:rsid w:val="007D74E0"/>
    <w:rsid w:val="007E054B"/>
    <w:rsid w:val="007E18A9"/>
    <w:rsid w:val="007E294A"/>
    <w:rsid w:val="007E2F63"/>
    <w:rsid w:val="007E35A3"/>
    <w:rsid w:val="007E360E"/>
    <w:rsid w:val="007E4E34"/>
    <w:rsid w:val="007E5B17"/>
    <w:rsid w:val="007E7363"/>
    <w:rsid w:val="007E7BB6"/>
    <w:rsid w:val="007F0A80"/>
    <w:rsid w:val="007F0B35"/>
    <w:rsid w:val="007F1EB9"/>
    <w:rsid w:val="007F38C6"/>
    <w:rsid w:val="007F59EF"/>
    <w:rsid w:val="007F5A5C"/>
    <w:rsid w:val="007F5B0A"/>
    <w:rsid w:val="007F5B10"/>
    <w:rsid w:val="007F6135"/>
    <w:rsid w:val="007F679A"/>
    <w:rsid w:val="0080067B"/>
    <w:rsid w:val="008006F3"/>
    <w:rsid w:val="00801320"/>
    <w:rsid w:val="00801777"/>
    <w:rsid w:val="00804167"/>
    <w:rsid w:val="008044DA"/>
    <w:rsid w:val="00805BDE"/>
    <w:rsid w:val="00807ABF"/>
    <w:rsid w:val="0081015B"/>
    <w:rsid w:val="00810A8B"/>
    <w:rsid w:val="008110C4"/>
    <w:rsid w:val="008113DB"/>
    <w:rsid w:val="00812EE9"/>
    <w:rsid w:val="00813054"/>
    <w:rsid w:val="00813D79"/>
    <w:rsid w:val="0081473D"/>
    <w:rsid w:val="00814F9D"/>
    <w:rsid w:val="00815400"/>
    <w:rsid w:val="00815C74"/>
    <w:rsid w:val="0081773B"/>
    <w:rsid w:val="00820CC5"/>
    <w:rsid w:val="00821204"/>
    <w:rsid w:val="00822E1E"/>
    <w:rsid w:val="00824A24"/>
    <w:rsid w:val="0082595E"/>
    <w:rsid w:val="00826492"/>
    <w:rsid w:val="00826E3A"/>
    <w:rsid w:val="0082716A"/>
    <w:rsid w:val="00831530"/>
    <w:rsid w:val="00831B5D"/>
    <w:rsid w:val="00833923"/>
    <w:rsid w:val="00833E55"/>
    <w:rsid w:val="0083419F"/>
    <w:rsid w:val="00834718"/>
    <w:rsid w:val="00834D6F"/>
    <w:rsid w:val="00836478"/>
    <w:rsid w:val="0083792D"/>
    <w:rsid w:val="00837AE5"/>
    <w:rsid w:val="00840243"/>
    <w:rsid w:val="00841026"/>
    <w:rsid w:val="008415DF"/>
    <w:rsid w:val="00842679"/>
    <w:rsid w:val="00842856"/>
    <w:rsid w:val="00842F1D"/>
    <w:rsid w:val="00843175"/>
    <w:rsid w:val="00844ABB"/>
    <w:rsid w:val="008473D9"/>
    <w:rsid w:val="00847F9A"/>
    <w:rsid w:val="0085041C"/>
    <w:rsid w:val="0085048E"/>
    <w:rsid w:val="008511F4"/>
    <w:rsid w:val="008517D3"/>
    <w:rsid w:val="008524E1"/>
    <w:rsid w:val="00852521"/>
    <w:rsid w:val="00852D9D"/>
    <w:rsid w:val="00854A3E"/>
    <w:rsid w:val="008552B2"/>
    <w:rsid w:val="00855347"/>
    <w:rsid w:val="00855F8D"/>
    <w:rsid w:val="0085738C"/>
    <w:rsid w:val="0086056C"/>
    <w:rsid w:val="00860DAF"/>
    <w:rsid w:val="00860DD6"/>
    <w:rsid w:val="008618A4"/>
    <w:rsid w:val="0086253C"/>
    <w:rsid w:val="008628E8"/>
    <w:rsid w:val="00865828"/>
    <w:rsid w:val="008668A6"/>
    <w:rsid w:val="00870EB1"/>
    <w:rsid w:val="0087264F"/>
    <w:rsid w:val="00874D1F"/>
    <w:rsid w:val="008755C0"/>
    <w:rsid w:val="00875F30"/>
    <w:rsid w:val="00876565"/>
    <w:rsid w:val="0087680F"/>
    <w:rsid w:val="008769A5"/>
    <w:rsid w:val="008779F6"/>
    <w:rsid w:val="00880469"/>
    <w:rsid w:val="00880526"/>
    <w:rsid w:val="00880631"/>
    <w:rsid w:val="008825AC"/>
    <w:rsid w:val="00882F48"/>
    <w:rsid w:val="00885C07"/>
    <w:rsid w:val="008862DA"/>
    <w:rsid w:val="00886792"/>
    <w:rsid w:val="00886C06"/>
    <w:rsid w:val="00887340"/>
    <w:rsid w:val="008875E5"/>
    <w:rsid w:val="00887757"/>
    <w:rsid w:val="00890C99"/>
    <w:rsid w:val="00892057"/>
    <w:rsid w:val="0089211E"/>
    <w:rsid w:val="0089248E"/>
    <w:rsid w:val="0089266C"/>
    <w:rsid w:val="008929E6"/>
    <w:rsid w:val="00893766"/>
    <w:rsid w:val="00893A80"/>
    <w:rsid w:val="00896329"/>
    <w:rsid w:val="00896BC9"/>
    <w:rsid w:val="008A1091"/>
    <w:rsid w:val="008A1C24"/>
    <w:rsid w:val="008A2D02"/>
    <w:rsid w:val="008A4041"/>
    <w:rsid w:val="008A4400"/>
    <w:rsid w:val="008A47C0"/>
    <w:rsid w:val="008A4A9D"/>
    <w:rsid w:val="008A54A0"/>
    <w:rsid w:val="008A5747"/>
    <w:rsid w:val="008A6A42"/>
    <w:rsid w:val="008A70B4"/>
    <w:rsid w:val="008B08EF"/>
    <w:rsid w:val="008B0E96"/>
    <w:rsid w:val="008B1774"/>
    <w:rsid w:val="008B19F8"/>
    <w:rsid w:val="008B3364"/>
    <w:rsid w:val="008B3E60"/>
    <w:rsid w:val="008B3F47"/>
    <w:rsid w:val="008B4AAA"/>
    <w:rsid w:val="008B537B"/>
    <w:rsid w:val="008B5748"/>
    <w:rsid w:val="008B5933"/>
    <w:rsid w:val="008B593D"/>
    <w:rsid w:val="008B5EEF"/>
    <w:rsid w:val="008B6CE2"/>
    <w:rsid w:val="008B729F"/>
    <w:rsid w:val="008B7699"/>
    <w:rsid w:val="008C1C51"/>
    <w:rsid w:val="008C2770"/>
    <w:rsid w:val="008C27F2"/>
    <w:rsid w:val="008C289E"/>
    <w:rsid w:val="008C2F3D"/>
    <w:rsid w:val="008C30B1"/>
    <w:rsid w:val="008C358B"/>
    <w:rsid w:val="008C481F"/>
    <w:rsid w:val="008C4CC0"/>
    <w:rsid w:val="008C674C"/>
    <w:rsid w:val="008C6EE1"/>
    <w:rsid w:val="008C71DA"/>
    <w:rsid w:val="008C7529"/>
    <w:rsid w:val="008D13CB"/>
    <w:rsid w:val="008D2E5E"/>
    <w:rsid w:val="008D6813"/>
    <w:rsid w:val="008D69DB"/>
    <w:rsid w:val="008E007B"/>
    <w:rsid w:val="008E017B"/>
    <w:rsid w:val="008E1C6E"/>
    <w:rsid w:val="008E2797"/>
    <w:rsid w:val="008E2CC1"/>
    <w:rsid w:val="008E2E43"/>
    <w:rsid w:val="008E4036"/>
    <w:rsid w:val="008E4062"/>
    <w:rsid w:val="008E518B"/>
    <w:rsid w:val="008E5B67"/>
    <w:rsid w:val="008E5FFF"/>
    <w:rsid w:val="008E7DC0"/>
    <w:rsid w:val="008F014A"/>
    <w:rsid w:val="008F0CD8"/>
    <w:rsid w:val="008F12C2"/>
    <w:rsid w:val="008F1DEA"/>
    <w:rsid w:val="008F2036"/>
    <w:rsid w:val="008F28BA"/>
    <w:rsid w:val="008F371E"/>
    <w:rsid w:val="008F43C7"/>
    <w:rsid w:val="008F5FE1"/>
    <w:rsid w:val="008F63EE"/>
    <w:rsid w:val="008F79F9"/>
    <w:rsid w:val="008F7B8C"/>
    <w:rsid w:val="00900168"/>
    <w:rsid w:val="00900566"/>
    <w:rsid w:val="009009AD"/>
    <w:rsid w:val="00900F6C"/>
    <w:rsid w:val="0090106D"/>
    <w:rsid w:val="00901716"/>
    <w:rsid w:val="00901A4F"/>
    <w:rsid w:val="00902302"/>
    <w:rsid w:val="00902A29"/>
    <w:rsid w:val="00903421"/>
    <w:rsid w:val="0090507B"/>
    <w:rsid w:val="00905262"/>
    <w:rsid w:val="0090543C"/>
    <w:rsid w:val="0090666A"/>
    <w:rsid w:val="00907228"/>
    <w:rsid w:val="00907A24"/>
    <w:rsid w:val="00911733"/>
    <w:rsid w:val="009129FD"/>
    <w:rsid w:val="00912F02"/>
    <w:rsid w:val="0091368E"/>
    <w:rsid w:val="00913FF5"/>
    <w:rsid w:val="009143E9"/>
    <w:rsid w:val="0091442C"/>
    <w:rsid w:val="00914636"/>
    <w:rsid w:val="00914A98"/>
    <w:rsid w:val="00915772"/>
    <w:rsid w:val="009158C1"/>
    <w:rsid w:val="00916FBA"/>
    <w:rsid w:val="0091783B"/>
    <w:rsid w:val="00917BFB"/>
    <w:rsid w:val="00920000"/>
    <w:rsid w:val="009201D0"/>
    <w:rsid w:val="0092032F"/>
    <w:rsid w:val="00921A51"/>
    <w:rsid w:val="009224EE"/>
    <w:rsid w:val="0092297E"/>
    <w:rsid w:val="00922D37"/>
    <w:rsid w:val="009230B4"/>
    <w:rsid w:val="00923F5B"/>
    <w:rsid w:val="00925809"/>
    <w:rsid w:val="009306F5"/>
    <w:rsid w:val="00931027"/>
    <w:rsid w:val="00931543"/>
    <w:rsid w:val="009315A4"/>
    <w:rsid w:val="009327EC"/>
    <w:rsid w:val="00933CDD"/>
    <w:rsid w:val="00934746"/>
    <w:rsid w:val="00934849"/>
    <w:rsid w:val="00935578"/>
    <w:rsid w:val="009359B4"/>
    <w:rsid w:val="00936C18"/>
    <w:rsid w:val="00937959"/>
    <w:rsid w:val="009405EB"/>
    <w:rsid w:val="0094122C"/>
    <w:rsid w:val="00941F1D"/>
    <w:rsid w:val="00941F7E"/>
    <w:rsid w:val="00943DE7"/>
    <w:rsid w:val="00943EFC"/>
    <w:rsid w:val="009448D2"/>
    <w:rsid w:val="00944B35"/>
    <w:rsid w:val="00944D49"/>
    <w:rsid w:val="009452F1"/>
    <w:rsid w:val="00946A6F"/>
    <w:rsid w:val="00947805"/>
    <w:rsid w:val="00950187"/>
    <w:rsid w:val="00950B3C"/>
    <w:rsid w:val="00951018"/>
    <w:rsid w:val="00951B21"/>
    <w:rsid w:val="0095216C"/>
    <w:rsid w:val="00952636"/>
    <w:rsid w:val="00952F44"/>
    <w:rsid w:val="00954DE2"/>
    <w:rsid w:val="00954FDA"/>
    <w:rsid w:val="009550CB"/>
    <w:rsid w:val="009562E5"/>
    <w:rsid w:val="00956621"/>
    <w:rsid w:val="00957282"/>
    <w:rsid w:val="0095735A"/>
    <w:rsid w:val="009576D2"/>
    <w:rsid w:val="0096022C"/>
    <w:rsid w:val="00960F7C"/>
    <w:rsid w:val="00961D26"/>
    <w:rsid w:val="00962CDF"/>
    <w:rsid w:val="00966559"/>
    <w:rsid w:val="0097142C"/>
    <w:rsid w:val="00972A42"/>
    <w:rsid w:val="00973D04"/>
    <w:rsid w:val="00973E7A"/>
    <w:rsid w:val="009744E4"/>
    <w:rsid w:val="00974AE1"/>
    <w:rsid w:val="00974F78"/>
    <w:rsid w:val="0097541F"/>
    <w:rsid w:val="0097621E"/>
    <w:rsid w:val="00977146"/>
    <w:rsid w:val="00977C2E"/>
    <w:rsid w:val="00980663"/>
    <w:rsid w:val="009808FF"/>
    <w:rsid w:val="00980BD5"/>
    <w:rsid w:val="009813A8"/>
    <w:rsid w:val="0098358F"/>
    <w:rsid w:val="00983974"/>
    <w:rsid w:val="00984CA6"/>
    <w:rsid w:val="00985850"/>
    <w:rsid w:val="009876C6"/>
    <w:rsid w:val="00990094"/>
    <w:rsid w:val="00991F76"/>
    <w:rsid w:val="00993166"/>
    <w:rsid w:val="009931E2"/>
    <w:rsid w:val="0099335F"/>
    <w:rsid w:val="00993F80"/>
    <w:rsid w:val="00994A4F"/>
    <w:rsid w:val="00995DD5"/>
    <w:rsid w:val="00995E5E"/>
    <w:rsid w:val="00995FC0"/>
    <w:rsid w:val="00996C02"/>
    <w:rsid w:val="009A0975"/>
    <w:rsid w:val="009A25FC"/>
    <w:rsid w:val="009A357F"/>
    <w:rsid w:val="009A4406"/>
    <w:rsid w:val="009A4894"/>
    <w:rsid w:val="009A4D47"/>
    <w:rsid w:val="009A55B3"/>
    <w:rsid w:val="009A7087"/>
    <w:rsid w:val="009B0712"/>
    <w:rsid w:val="009B0F6B"/>
    <w:rsid w:val="009B0FFE"/>
    <w:rsid w:val="009B104A"/>
    <w:rsid w:val="009B2561"/>
    <w:rsid w:val="009B27A5"/>
    <w:rsid w:val="009B359F"/>
    <w:rsid w:val="009B3626"/>
    <w:rsid w:val="009B3A9D"/>
    <w:rsid w:val="009B4156"/>
    <w:rsid w:val="009B52AE"/>
    <w:rsid w:val="009B72A4"/>
    <w:rsid w:val="009C1A6D"/>
    <w:rsid w:val="009C22DB"/>
    <w:rsid w:val="009C29D6"/>
    <w:rsid w:val="009C2D5C"/>
    <w:rsid w:val="009C470E"/>
    <w:rsid w:val="009C4B1B"/>
    <w:rsid w:val="009C56A7"/>
    <w:rsid w:val="009D05B4"/>
    <w:rsid w:val="009D3D90"/>
    <w:rsid w:val="009D4396"/>
    <w:rsid w:val="009D7915"/>
    <w:rsid w:val="009D7B46"/>
    <w:rsid w:val="009D7FCD"/>
    <w:rsid w:val="009E05F5"/>
    <w:rsid w:val="009E1C00"/>
    <w:rsid w:val="009E2EBB"/>
    <w:rsid w:val="009E4934"/>
    <w:rsid w:val="009E76A2"/>
    <w:rsid w:val="009F12D5"/>
    <w:rsid w:val="009F12ED"/>
    <w:rsid w:val="009F2022"/>
    <w:rsid w:val="009F23C5"/>
    <w:rsid w:val="009F30D3"/>
    <w:rsid w:val="009F3553"/>
    <w:rsid w:val="009F3611"/>
    <w:rsid w:val="009F3B06"/>
    <w:rsid w:val="009F568B"/>
    <w:rsid w:val="009F649A"/>
    <w:rsid w:val="009F64D2"/>
    <w:rsid w:val="009F6508"/>
    <w:rsid w:val="009F73F6"/>
    <w:rsid w:val="00A00D02"/>
    <w:rsid w:val="00A02CDC"/>
    <w:rsid w:val="00A02EC9"/>
    <w:rsid w:val="00A03934"/>
    <w:rsid w:val="00A049D4"/>
    <w:rsid w:val="00A067EB"/>
    <w:rsid w:val="00A06F49"/>
    <w:rsid w:val="00A07267"/>
    <w:rsid w:val="00A107BB"/>
    <w:rsid w:val="00A10A87"/>
    <w:rsid w:val="00A10DE5"/>
    <w:rsid w:val="00A11371"/>
    <w:rsid w:val="00A1180E"/>
    <w:rsid w:val="00A11DAA"/>
    <w:rsid w:val="00A13F77"/>
    <w:rsid w:val="00A150BD"/>
    <w:rsid w:val="00A1642B"/>
    <w:rsid w:val="00A16F12"/>
    <w:rsid w:val="00A16F77"/>
    <w:rsid w:val="00A17FA7"/>
    <w:rsid w:val="00A20B03"/>
    <w:rsid w:val="00A215D3"/>
    <w:rsid w:val="00A21DF7"/>
    <w:rsid w:val="00A22214"/>
    <w:rsid w:val="00A224BA"/>
    <w:rsid w:val="00A238AC"/>
    <w:rsid w:val="00A2491E"/>
    <w:rsid w:val="00A24F78"/>
    <w:rsid w:val="00A261CA"/>
    <w:rsid w:val="00A274A0"/>
    <w:rsid w:val="00A30E17"/>
    <w:rsid w:val="00A317FC"/>
    <w:rsid w:val="00A31C77"/>
    <w:rsid w:val="00A331BD"/>
    <w:rsid w:val="00A361F9"/>
    <w:rsid w:val="00A40004"/>
    <w:rsid w:val="00A42438"/>
    <w:rsid w:val="00A43289"/>
    <w:rsid w:val="00A44A5C"/>
    <w:rsid w:val="00A461A5"/>
    <w:rsid w:val="00A465E9"/>
    <w:rsid w:val="00A47A8A"/>
    <w:rsid w:val="00A512C1"/>
    <w:rsid w:val="00A52509"/>
    <w:rsid w:val="00A52522"/>
    <w:rsid w:val="00A53073"/>
    <w:rsid w:val="00A53F6B"/>
    <w:rsid w:val="00A543B4"/>
    <w:rsid w:val="00A548D4"/>
    <w:rsid w:val="00A563BF"/>
    <w:rsid w:val="00A56842"/>
    <w:rsid w:val="00A6091A"/>
    <w:rsid w:val="00A60FE0"/>
    <w:rsid w:val="00A61E84"/>
    <w:rsid w:val="00A624CA"/>
    <w:rsid w:val="00A6265F"/>
    <w:rsid w:val="00A62C72"/>
    <w:rsid w:val="00A63C9A"/>
    <w:rsid w:val="00A64F99"/>
    <w:rsid w:val="00A64FAB"/>
    <w:rsid w:val="00A662A6"/>
    <w:rsid w:val="00A66873"/>
    <w:rsid w:val="00A67B34"/>
    <w:rsid w:val="00A7057B"/>
    <w:rsid w:val="00A71054"/>
    <w:rsid w:val="00A7303A"/>
    <w:rsid w:val="00A73F2D"/>
    <w:rsid w:val="00A74BB5"/>
    <w:rsid w:val="00A7526F"/>
    <w:rsid w:val="00A75BA5"/>
    <w:rsid w:val="00A76CB9"/>
    <w:rsid w:val="00A77B75"/>
    <w:rsid w:val="00A8001E"/>
    <w:rsid w:val="00A802DF"/>
    <w:rsid w:val="00A80CFD"/>
    <w:rsid w:val="00A81F7B"/>
    <w:rsid w:val="00A82244"/>
    <w:rsid w:val="00A8243E"/>
    <w:rsid w:val="00A82850"/>
    <w:rsid w:val="00A82A29"/>
    <w:rsid w:val="00A836F9"/>
    <w:rsid w:val="00A84232"/>
    <w:rsid w:val="00A84968"/>
    <w:rsid w:val="00A84C03"/>
    <w:rsid w:val="00A84C7F"/>
    <w:rsid w:val="00A87580"/>
    <w:rsid w:val="00A90A6C"/>
    <w:rsid w:val="00A90C1F"/>
    <w:rsid w:val="00A9111F"/>
    <w:rsid w:val="00A9115D"/>
    <w:rsid w:val="00A91C9A"/>
    <w:rsid w:val="00A9267E"/>
    <w:rsid w:val="00A94D6F"/>
    <w:rsid w:val="00A94EB3"/>
    <w:rsid w:val="00A953F1"/>
    <w:rsid w:val="00A9570B"/>
    <w:rsid w:val="00A9664B"/>
    <w:rsid w:val="00A97CE8"/>
    <w:rsid w:val="00AA0186"/>
    <w:rsid w:val="00AA0283"/>
    <w:rsid w:val="00AA0A52"/>
    <w:rsid w:val="00AA2C6C"/>
    <w:rsid w:val="00AA4075"/>
    <w:rsid w:val="00AA41BD"/>
    <w:rsid w:val="00AA53A9"/>
    <w:rsid w:val="00AA6167"/>
    <w:rsid w:val="00AA61CE"/>
    <w:rsid w:val="00AA75A8"/>
    <w:rsid w:val="00AA78B4"/>
    <w:rsid w:val="00AB12E0"/>
    <w:rsid w:val="00AB1732"/>
    <w:rsid w:val="00AB4E19"/>
    <w:rsid w:val="00AB4EAF"/>
    <w:rsid w:val="00AB5D47"/>
    <w:rsid w:val="00AB7095"/>
    <w:rsid w:val="00AB78F1"/>
    <w:rsid w:val="00AB7A21"/>
    <w:rsid w:val="00AC00EF"/>
    <w:rsid w:val="00AC256C"/>
    <w:rsid w:val="00AC2C0F"/>
    <w:rsid w:val="00AC3006"/>
    <w:rsid w:val="00AC30ED"/>
    <w:rsid w:val="00AC3EE0"/>
    <w:rsid w:val="00AC40EB"/>
    <w:rsid w:val="00AC515F"/>
    <w:rsid w:val="00AC6623"/>
    <w:rsid w:val="00AC66E5"/>
    <w:rsid w:val="00AC688E"/>
    <w:rsid w:val="00AC722F"/>
    <w:rsid w:val="00AC7AF4"/>
    <w:rsid w:val="00AD0125"/>
    <w:rsid w:val="00AD1063"/>
    <w:rsid w:val="00AD1CA3"/>
    <w:rsid w:val="00AD5369"/>
    <w:rsid w:val="00AD572A"/>
    <w:rsid w:val="00AD5B0B"/>
    <w:rsid w:val="00AE2299"/>
    <w:rsid w:val="00AE278B"/>
    <w:rsid w:val="00AE334A"/>
    <w:rsid w:val="00AE336B"/>
    <w:rsid w:val="00AE3795"/>
    <w:rsid w:val="00AE4BCA"/>
    <w:rsid w:val="00AE50DD"/>
    <w:rsid w:val="00AE759B"/>
    <w:rsid w:val="00AF13A7"/>
    <w:rsid w:val="00AF1C15"/>
    <w:rsid w:val="00AF25C7"/>
    <w:rsid w:val="00AF2835"/>
    <w:rsid w:val="00AF29EF"/>
    <w:rsid w:val="00AF30ED"/>
    <w:rsid w:val="00AF328B"/>
    <w:rsid w:val="00AF3774"/>
    <w:rsid w:val="00AF3947"/>
    <w:rsid w:val="00AF3BC1"/>
    <w:rsid w:val="00AF68EC"/>
    <w:rsid w:val="00AF6C5F"/>
    <w:rsid w:val="00AF709E"/>
    <w:rsid w:val="00AF7E4F"/>
    <w:rsid w:val="00B00DA0"/>
    <w:rsid w:val="00B01942"/>
    <w:rsid w:val="00B01A85"/>
    <w:rsid w:val="00B026B7"/>
    <w:rsid w:val="00B02D54"/>
    <w:rsid w:val="00B031DD"/>
    <w:rsid w:val="00B03674"/>
    <w:rsid w:val="00B04552"/>
    <w:rsid w:val="00B04D1B"/>
    <w:rsid w:val="00B05314"/>
    <w:rsid w:val="00B06752"/>
    <w:rsid w:val="00B07190"/>
    <w:rsid w:val="00B10648"/>
    <w:rsid w:val="00B10D15"/>
    <w:rsid w:val="00B10EB8"/>
    <w:rsid w:val="00B11465"/>
    <w:rsid w:val="00B114CD"/>
    <w:rsid w:val="00B1202D"/>
    <w:rsid w:val="00B13F15"/>
    <w:rsid w:val="00B1411C"/>
    <w:rsid w:val="00B1473F"/>
    <w:rsid w:val="00B14D17"/>
    <w:rsid w:val="00B16630"/>
    <w:rsid w:val="00B166F9"/>
    <w:rsid w:val="00B216F1"/>
    <w:rsid w:val="00B21D3D"/>
    <w:rsid w:val="00B23D3A"/>
    <w:rsid w:val="00B24C0B"/>
    <w:rsid w:val="00B25173"/>
    <w:rsid w:val="00B254CC"/>
    <w:rsid w:val="00B26A1B"/>
    <w:rsid w:val="00B276C2"/>
    <w:rsid w:val="00B305F2"/>
    <w:rsid w:val="00B31150"/>
    <w:rsid w:val="00B31346"/>
    <w:rsid w:val="00B3177E"/>
    <w:rsid w:val="00B31A45"/>
    <w:rsid w:val="00B32104"/>
    <w:rsid w:val="00B325CF"/>
    <w:rsid w:val="00B35C23"/>
    <w:rsid w:val="00B3772D"/>
    <w:rsid w:val="00B43435"/>
    <w:rsid w:val="00B43649"/>
    <w:rsid w:val="00B437DE"/>
    <w:rsid w:val="00B44051"/>
    <w:rsid w:val="00B465AA"/>
    <w:rsid w:val="00B46C61"/>
    <w:rsid w:val="00B46E82"/>
    <w:rsid w:val="00B474EA"/>
    <w:rsid w:val="00B47AED"/>
    <w:rsid w:val="00B50AA3"/>
    <w:rsid w:val="00B50BCA"/>
    <w:rsid w:val="00B516CA"/>
    <w:rsid w:val="00B577B0"/>
    <w:rsid w:val="00B5789F"/>
    <w:rsid w:val="00B609B2"/>
    <w:rsid w:val="00B61314"/>
    <w:rsid w:val="00B6174F"/>
    <w:rsid w:val="00B621BD"/>
    <w:rsid w:val="00B62ABE"/>
    <w:rsid w:val="00B62C53"/>
    <w:rsid w:val="00B63EEF"/>
    <w:rsid w:val="00B6444F"/>
    <w:rsid w:val="00B6608E"/>
    <w:rsid w:val="00B6670D"/>
    <w:rsid w:val="00B70C2B"/>
    <w:rsid w:val="00B7166A"/>
    <w:rsid w:val="00B71A2D"/>
    <w:rsid w:val="00B73AB5"/>
    <w:rsid w:val="00B754AE"/>
    <w:rsid w:val="00B756C5"/>
    <w:rsid w:val="00B766F6"/>
    <w:rsid w:val="00B80B31"/>
    <w:rsid w:val="00B80BDF"/>
    <w:rsid w:val="00B81B24"/>
    <w:rsid w:val="00B8261A"/>
    <w:rsid w:val="00B848D5"/>
    <w:rsid w:val="00B86BCA"/>
    <w:rsid w:val="00B86F12"/>
    <w:rsid w:val="00B8751B"/>
    <w:rsid w:val="00B87AE4"/>
    <w:rsid w:val="00B90234"/>
    <w:rsid w:val="00B925CD"/>
    <w:rsid w:val="00B92BEF"/>
    <w:rsid w:val="00B931CA"/>
    <w:rsid w:val="00B934AB"/>
    <w:rsid w:val="00B943D3"/>
    <w:rsid w:val="00B95646"/>
    <w:rsid w:val="00B95D5C"/>
    <w:rsid w:val="00B9612C"/>
    <w:rsid w:val="00B96670"/>
    <w:rsid w:val="00B96DE5"/>
    <w:rsid w:val="00BA0B1E"/>
    <w:rsid w:val="00BA10A7"/>
    <w:rsid w:val="00BA15B2"/>
    <w:rsid w:val="00BA2BD1"/>
    <w:rsid w:val="00BA3249"/>
    <w:rsid w:val="00BA390C"/>
    <w:rsid w:val="00BA4C26"/>
    <w:rsid w:val="00BA6225"/>
    <w:rsid w:val="00BA65CD"/>
    <w:rsid w:val="00BA7677"/>
    <w:rsid w:val="00BB0910"/>
    <w:rsid w:val="00BB25C5"/>
    <w:rsid w:val="00BB32CA"/>
    <w:rsid w:val="00BB3A01"/>
    <w:rsid w:val="00BB4265"/>
    <w:rsid w:val="00BB4C6D"/>
    <w:rsid w:val="00BB5CFA"/>
    <w:rsid w:val="00BB67D7"/>
    <w:rsid w:val="00BB6BAD"/>
    <w:rsid w:val="00BC1689"/>
    <w:rsid w:val="00BC1AEE"/>
    <w:rsid w:val="00BC212B"/>
    <w:rsid w:val="00BC4423"/>
    <w:rsid w:val="00BC47D2"/>
    <w:rsid w:val="00BC517A"/>
    <w:rsid w:val="00BC51BA"/>
    <w:rsid w:val="00BC6179"/>
    <w:rsid w:val="00BC65D6"/>
    <w:rsid w:val="00BC6C39"/>
    <w:rsid w:val="00BC743A"/>
    <w:rsid w:val="00BD02BF"/>
    <w:rsid w:val="00BD15B4"/>
    <w:rsid w:val="00BD26DD"/>
    <w:rsid w:val="00BD33EF"/>
    <w:rsid w:val="00BD477A"/>
    <w:rsid w:val="00BD4A3B"/>
    <w:rsid w:val="00BD5284"/>
    <w:rsid w:val="00BD6195"/>
    <w:rsid w:val="00BD7E48"/>
    <w:rsid w:val="00BE0C90"/>
    <w:rsid w:val="00BE12EF"/>
    <w:rsid w:val="00BE17B6"/>
    <w:rsid w:val="00BE274B"/>
    <w:rsid w:val="00BE27D2"/>
    <w:rsid w:val="00BE28F0"/>
    <w:rsid w:val="00BE2E31"/>
    <w:rsid w:val="00BE3688"/>
    <w:rsid w:val="00BE3721"/>
    <w:rsid w:val="00BE4F13"/>
    <w:rsid w:val="00BE520F"/>
    <w:rsid w:val="00BE53EA"/>
    <w:rsid w:val="00BE720C"/>
    <w:rsid w:val="00BE7410"/>
    <w:rsid w:val="00BE75B1"/>
    <w:rsid w:val="00BF0C48"/>
    <w:rsid w:val="00BF0D0B"/>
    <w:rsid w:val="00BF0FCF"/>
    <w:rsid w:val="00BF1F34"/>
    <w:rsid w:val="00BF2AE3"/>
    <w:rsid w:val="00BF2CB7"/>
    <w:rsid w:val="00BF4499"/>
    <w:rsid w:val="00BF4A24"/>
    <w:rsid w:val="00BF624B"/>
    <w:rsid w:val="00BF74D1"/>
    <w:rsid w:val="00C0033F"/>
    <w:rsid w:val="00C03D21"/>
    <w:rsid w:val="00C05575"/>
    <w:rsid w:val="00C05891"/>
    <w:rsid w:val="00C06A94"/>
    <w:rsid w:val="00C10309"/>
    <w:rsid w:val="00C10E3E"/>
    <w:rsid w:val="00C10F47"/>
    <w:rsid w:val="00C117B5"/>
    <w:rsid w:val="00C12BDC"/>
    <w:rsid w:val="00C1481D"/>
    <w:rsid w:val="00C14EDF"/>
    <w:rsid w:val="00C15924"/>
    <w:rsid w:val="00C15FEF"/>
    <w:rsid w:val="00C16078"/>
    <w:rsid w:val="00C1626A"/>
    <w:rsid w:val="00C16D7A"/>
    <w:rsid w:val="00C17BBA"/>
    <w:rsid w:val="00C17EA9"/>
    <w:rsid w:val="00C17F97"/>
    <w:rsid w:val="00C20278"/>
    <w:rsid w:val="00C2351D"/>
    <w:rsid w:val="00C2372F"/>
    <w:rsid w:val="00C23B95"/>
    <w:rsid w:val="00C2440A"/>
    <w:rsid w:val="00C25547"/>
    <w:rsid w:val="00C25EC0"/>
    <w:rsid w:val="00C30004"/>
    <w:rsid w:val="00C3026D"/>
    <w:rsid w:val="00C30B49"/>
    <w:rsid w:val="00C30B5F"/>
    <w:rsid w:val="00C31BBE"/>
    <w:rsid w:val="00C33183"/>
    <w:rsid w:val="00C33E2B"/>
    <w:rsid w:val="00C35CA8"/>
    <w:rsid w:val="00C35F21"/>
    <w:rsid w:val="00C3721B"/>
    <w:rsid w:val="00C37831"/>
    <w:rsid w:val="00C40CED"/>
    <w:rsid w:val="00C40E11"/>
    <w:rsid w:val="00C414B8"/>
    <w:rsid w:val="00C417AB"/>
    <w:rsid w:val="00C452A3"/>
    <w:rsid w:val="00C45550"/>
    <w:rsid w:val="00C46FA8"/>
    <w:rsid w:val="00C473A4"/>
    <w:rsid w:val="00C47756"/>
    <w:rsid w:val="00C47CDB"/>
    <w:rsid w:val="00C47F78"/>
    <w:rsid w:val="00C500C0"/>
    <w:rsid w:val="00C51305"/>
    <w:rsid w:val="00C52A31"/>
    <w:rsid w:val="00C52AFA"/>
    <w:rsid w:val="00C5400D"/>
    <w:rsid w:val="00C55A18"/>
    <w:rsid w:val="00C56CB6"/>
    <w:rsid w:val="00C57CAD"/>
    <w:rsid w:val="00C61BBF"/>
    <w:rsid w:val="00C6223E"/>
    <w:rsid w:val="00C640AC"/>
    <w:rsid w:val="00C64B00"/>
    <w:rsid w:val="00C64D73"/>
    <w:rsid w:val="00C64DB1"/>
    <w:rsid w:val="00C65946"/>
    <w:rsid w:val="00C665D5"/>
    <w:rsid w:val="00C67289"/>
    <w:rsid w:val="00C727ED"/>
    <w:rsid w:val="00C7373F"/>
    <w:rsid w:val="00C73E76"/>
    <w:rsid w:val="00C74398"/>
    <w:rsid w:val="00C76B7A"/>
    <w:rsid w:val="00C76BAF"/>
    <w:rsid w:val="00C77275"/>
    <w:rsid w:val="00C77877"/>
    <w:rsid w:val="00C822B1"/>
    <w:rsid w:val="00C850FD"/>
    <w:rsid w:val="00C860F7"/>
    <w:rsid w:val="00C8637D"/>
    <w:rsid w:val="00C863E9"/>
    <w:rsid w:val="00C87218"/>
    <w:rsid w:val="00C8727D"/>
    <w:rsid w:val="00C874D8"/>
    <w:rsid w:val="00C903F2"/>
    <w:rsid w:val="00C91C31"/>
    <w:rsid w:val="00C9268D"/>
    <w:rsid w:val="00C9295B"/>
    <w:rsid w:val="00C93A2D"/>
    <w:rsid w:val="00C93BA8"/>
    <w:rsid w:val="00C94C76"/>
    <w:rsid w:val="00C95D7B"/>
    <w:rsid w:val="00C96268"/>
    <w:rsid w:val="00C979E3"/>
    <w:rsid w:val="00CA014E"/>
    <w:rsid w:val="00CA01E5"/>
    <w:rsid w:val="00CA05BF"/>
    <w:rsid w:val="00CA0B86"/>
    <w:rsid w:val="00CA19F8"/>
    <w:rsid w:val="00CA1D86"/>
    <w:rsid w:val="00CA20BB"/>
    <w:rsid w:val="00CA32C5"/>
    <w:rsid w:val="00CA3C42"/>
    <w:rsid w:val="00CA3E46"/>
    <w:rsid w:val="00CA536E"/>
    <w:rsid w:val="00CA784E"/>
    <w:rsid w:val="00CA7AE6"/>
    <w:rsid w:val="00CB0739"/>
    <w:rsid w:val="00CB11D9"/>
    <w:rsid w:val="00CB15AE"/>
    <w:rsid w:val="00CB1E51"/>
    <w:rsid w:val="00CB37B5"/>
    <w:rsid w:val="00CB40B0"/>
    <w:rsid w:val="00CB4ED6"/>
    <w:rsid w:val="00CB558A"/>
    <w:rsid w:val="00CB644C"/>
    <w:rsid w:val="00CB6492"/>
    <w:rsid w:val="00CB747C"/>
    <w:rsid w:val="00CC29CF"/>
    <w:rsid w:val="00CC29E2"/>
    <w:rsid w:val="00CC32A1"/>
    <w:rsid w:val="00CC57BA"/>
    <w:rsid w:val="00CC5927"/>
    <w:rsid w:val="00CC60EB"/>
    <w:rsid w:val="00CC7634"/>
    <w:rsid w:val="00CC7B1C"/>
    <w:rsid w:val="00CD00AB"/>
    <w:rsid w:val="00CD0CF4"/>
    <w:rsid w:val="00CD1920"/>
    <w:rsid w:val="00CD1A88"/>
    <w:rsid w:val="00CD2B07"/>
    <w:rsid w:val="00CD2F4E"/>
    <w:rsid w:val="00CD4154"/>
    <w:rsid w:val="00CD4215"/>
    <w:rsid w:val="00CD4221"/>
    <w:rsid w:val="00CD4EC2"/>
    <w:rsid w:val="00CD55BF"/>
    <w:rsid w:val="00CD5730"/>
    <w:rsid w:val="00CD7329"/>
    <w:rsid w:val="00CD743D"/>
    <w:rsid w:val="00CE1144"/>
    <w:rsid w:val="00CE18B7"/>
    <w:rsid w:val="00CE1DEA"/>
    <w:rsid w:val="00CE4602"/>
    <w:rsid w:val="00CE4782"/>
    <w:rsid w:val="00CE533D"/>
    <w:rsid w:val="00CE577D"/>
    <w:rsid w:val="00CE5CD0"/>
    <w:rsid w:val="00CE5E49"/>
    <w:rsid w:val="00CE7475"/>
    <w:rsid w:val="00CF293D"/>
    <w:rsid w:val="00CF57EB"/>
    <w:rsid w:val="00CF58F6"/>
    <w:rsid w:val="00CF7058"/>
    <w:rsid w:val="00CF7E50"/>
    <w:rsid w:val="00D00440"/>
    <w:rsid w:val="00D00FCD"/>
    <w:rsid w:val="00D015C9"/>
    <w:rsid w:val="00D01678"/>
    <w:rsid w:val="00D0248F"/>
    <w:rsid w:val="00D03521"/>
    <w:rsid w:val="00D03BBC"/>
    <w:rsid w:val="00D04BE1"/>
    <w:rsid w:val="00D066AA"/>
    <w:rsid w:val="00D06E15"/>
    <w:rsid w:val="00D07BF7"/>
    <w:rsid w:val="00D100F2"/>
    <w:rsid w:val="00D1159C"/>
    <w:rsid w:val="00D11EE9"/>
    <w:rsid w:val="00D122C4"/>
    <w:rsid w:val="00D129D6"/>
    <w:rsid w:val="00D12C12"/>
    <w:rsid w:val="00D12C17"/>
    <w:rsid w:val="00D133E8"/>
    <w:rsid w:val="00D13C20"/>
    <w:rsid w:val="00D16847"/>
    <w:rsid w:val="00D17AEE"/>
    <w:rsid w:val="00D20071"/>
    <w:rsid w:val="00D207D5"/>
    <w:rsid w:val="00D21477"/>
    <w:rsid w:val="00D2148B"/>
    <w:rsid w:val="00D21646"/>
    <w:rsid w:val="00D21CA0"/>
    <w:rsid w:val="00D23134"/>
    <w:rsid w:val="00D233FF"/>
    <w:rsid w:val="00D23D61"/>
    <w:rsid w:val="00D23FE8"/>
    <w:rsid w:val="00D2773B"/>
    <w:rsid w:val="00D278A0"/>
    <w:rsid w:val="00D27C61"/>
    <w:rsid w:val="00D311C1"/>
    <w:rsid w:val="00D31366"/>
    <w:rsid w:val="00D321F8"/>
    <w:rsid w:val="00D32831"/>
    <w:rsid w:val="00D33EFA"/>
    <w:rsid w:val="00D33FE9"/>
    <w:rsid w:val="00D34254"/>
    <w:rsid w:val="00D35419"/>
    <w:rsid w:val="00D35F4D"/>
    <w:rsid w:val="00D36B18"/>
    <w:rsid w:val="00D37212"/>
    <w:rsid w:val="00D37A81"/>
    <w:rsid w:val="00D40D12"/>
    <w:rsid w:val="00D42822"/>
    <w:rsid w:val="00D42B12"/>
    <w:rsid w:val="00D44FB1"/>
    <w:rsid w:val="00D454D1"/>
    <w:rsid w:val="00D45C4E"/>
    <w:rsid w:val="00D47ABC"/>
    <w:rsid w:val="00D5016A"/>
    <w:rsid w:val="00D50F23"/>
    <w:rsid w:val="00D51DF9"/>
    <w:rsid w:val="00D5276E"/>
    <w:rsid w:val="00D52B49"/>
    <w:rsid w:val="00D52FD5"/>
    <w:rsid w:val="00D540E7"/>
    <w:rsid w:val="00D54177"/>
    <w:rsid w:val="00D5437D"/>
    <w:rsid w:val="00D5524D"/>
    <w:rsid w:val="00D553B3"/>
    <w:rsid w:val="00D554C4"/>
    <w:rsid w:val="00D5748D"/>
    <w:rsid w:val="00D5779A"/>
    <w:rsid w:val="00D5789C"/>
    <w:rsid w:val="00D57B49"/>
    <w:rsid w:val="00D60A39"/>
    <w:rsid w:val="00D60D34"/>
    <w:rsid w:val="00D60F5E"/>
    <w:rsid w:val="00D62D29"/>
    <w:rsid w:val="00D644EA"/>
    <w:rsid w:val="00D65062"/>
    <w:rsid w:val="00D653B6"/>
    <w:rsid w:val="00D65AF7"/>
    <w:rsid w:val="00D65F2D"/>
    <w:rsid w:val="00D66556"/>
    <w:rsid w:val="00D6689E"/>
    <w:rsid w:val="00D66F8D"/>
    <w:rsid w:val="00D701F8"/>
    <w:rsid w:val="00D723C0"/>
    <w:rsid w:val="00D7303E"/>
    <w:rsid w:val="00D734F4"/>
    <w:rsid w:val="00D73A4F"/>
    <w:rsid w:val="00D74876"/>
    <w:rsid w:val="00D75568"/>
    <w:rsid w:val="00D7564E"/>
    <w:rsid w:val="00D75A58"/>
    <w:rsid w:val="00D771BB"/>
    <w:rsid w:val="00D7760C"/>
    <w:rsid w:val="00D77F46"/>
    <w:rsid w:val="00D80982"/>
    <w:rsid w:val="00D80E08"/>
    <w:rsid w:val="00D819CB"/>
    <w:rsid w:val="00D81C11"/>
    <w:rsid w:val="00D84D27"/>
    <w:rsid w:val="00D875FB"/>
    <w:rsid w:val="00D909DA"/>
    <w:rsid w:val="00D91F10"/>
    <w:rsid w:val="00D92E54"/>
    <w:rsid w:val="00D933B8"/>
    <w:rsid w:val="00D934D8"/>
    <w:rsid w:val="00D93D9D"/>
    <w:rsid w:val="00D940E9"/>
    <w:rsid w:val="00D943E1"/>
    <w:rsid w:val="00D9454A"/>
    <w:rsid w:val="00D949E4"/>
    <w:rsid w:val="00D95A60"/>
    <w:rsid w:val="00D95AC2"/>
    <w:rsid w:val="00D95DA7"/>
    <w:rsid w:val="00D96AC2"/>
    <w:rsid w:val="00D973D6"/>
    <w:rsid w:val="00D97B3B"/>
    <w:rsid w:val="00D97E5B"/>
    <w:rsid w:val="00DA0AB4"/>
    <w:rsid w:val="00DA1485"/>
    <w:rsid w:val="00DA5014"/>
    <w:rsid w:val="00DA6ABA"/>
    <w:rsid w:val="00DA70EB"/>
    <w:rsid w:val="00DA71FC"/>
    <w:rsid w:val="00DA7875"/>
    <w:rsid w:val="00DB05AB"/>
    <w:rsid w:val="00DB2C6A"/>
    <w:rsid w:val="00DB2E98"/>
    <w:rsid w:val="00DB3271"/>
    <w:rsid w:val="00DB39FE"/>
    <w:rsid w:val="00DB3D8C"/>
    <w:rsid w:val="00DB4E0A"/>
    <w:rsid w:val="00DB5132"/>
    <w:rsid w:val="00DB5D44"/>
    <w:rsid w:val="00DB6093"/>
    <w:rsid w:val="00DB679F"/>
    <w:rsid w:val="00DB6D12"/>
    <w:rsid w:val="00DB7421"/>
    <w:rsid w:val="00DC19A9"/>
    <w:rsid w:val="00DC27E8"/>
    <w:rsid w:val="00DC565A"/>
    <w:rsid w:val="00DC5798"/>
    <w:rsid w:val="00DC6339"/>
    <w:rsid w:val="00DC7745"/>
    <w:rsid w:val="00DC783F"/>
    <w:rsid w:val="00DD03C9"/>
    <w:rsid w:val="00DD1113"/>
    <w:rsid w:val="00DD2704"/>
    <w:rsid w:val="00DD546C"/>
    <w:rsid w:val="00DD5732"/>
    <w:rsid w:val="00DD5DF6"/>
    <w:rsid w:val="00DD5F2F"/>
    <w:rsid w:val="00DD6840"/>
    <w:rsid w:val="00DD69CF"/>
    <w:rsid w:val="00DD741E"/>
    <w:rsid w:val="00DD7449"/>
    <w:rsid w:val="00DE38D0"/>
    <w:rsid w:val="00DE3B37"/>
    <w:rsid w:val="00DE47D3"/>
    <w:rsid w:val="00DE5099"/>
    <w:rsid w:val="00DE529F"/>
    <w:rsid w:val="00DE5DEB"/>
    <w:rsid w:val="00DE73B2"/>
    <w:rsid w:val="00DF018D"/>
    <w:rsid w:val="00DF2236"/>
    <w:rsid w:val="00DF2EA8"/>
    <w:rsid w:val="00DF5E11"/>
    <w:rsid w:val="00DF748E"/>
    <w:rsid w:val="00E01C86"/>
    <w:rsid w:val="00E02364"/>
    <w:rsid w:val="00E02C60"/>
    <w:rsid w:val="00E03A49"/>
    <w:rsid w:val="00E03B5C"/>
    <w:rsid w:val="00E04645"/>
    <w:rsid w:val="00E04F96"/>
    <w:rsid w:val="00E051E6"/>
    <w:rsid w:val="00E05ED1"/>
    <w:rsid w:val="00E05F3E"/>
    <w:rsid w:val="00E066F7"/>
    <w:rsid w:val="00E06ACE"/>
    <w:rsid w:val="00E06D1D"/>
    <w:rsid w:val="00E078E2"/>
    <w:rsid w:val="00E079B6"/>
    <w:rsid w:val="00E07A67"/>
    <w:rsid w:val="00E07C00"/>
    <w:rsid w:val="00E1048E"/>
    <w:rsid w:val="00E10BB2"/>
    <w:rsid w:val="00E11405"/>
    <w:rsid w:val="00E13139"/>
    <w:rsid w:val="00E14500"/>
    <w:rsid w:val="00E14A93"/>
    <w:rsid w:val="00E14C48"/>
    <w:rsid w:val="00E15168"/>
    <w:rsid w:val="00E15C07"/>
    <w:rsid w:val="00E15E53"/>
    <w:rsid w:val="00E16179"/>
    <w:rsid w:val="00E16577"/>
    <w:rsid w:val="00E20796"/>
    <w:rsid w:val="00E21AEC"/>
    <w:rsid w:val="00E21D55"/>
    <w:rsid w:val="00E21E0E"/>
    <w:rsid w:val="00E22610"/>
    <w:rsid w:val="00E23343"/>
    <w:rsid w:val="00E24B99"/>
    <w:rsid w:val="00E25215"/>
    <w:rsid w:val="00E25B32"/>
    <w:rsid w:val="00E269D9"/>
    <w:rsid w:val="00E27630"/>
    <w:rsid w:val="00E300B1"/>
    <w:rsid w:val="00E312CD"/>
    <w:rsid w:val="00E31AAD"/>
    <w:rsid w:val="00E31DBE"/>
    <w:rsid w:val="00E32737"/>
    <w:rsid w:val="00E33760"/>
    <w:rsid w:val="00E36DD4"/>
    <w:rsid w:val="00E373A4"/>
    <w:rsid w:val="00E37709"/>
    <w:rsid w:val="00E37744"/>
    <w:rsid w:val="00E37C4B"/>
    <w:rsid w:val="00E40125"/>
    <w:rsid w:val="00E40A80"/>
    <w:rsid w:val="00E40B60"/>
    <w:rsid w:val="00E413F3"/>
    <w:rsid w:val="00E4175E"/>
    <w:rsid w:val="00E427C8"/>
    <w:rsid w:val="00E44929"/>
    <w:rsid w:val="00E44D1C"/>
    <w:rsid w:val="00E44EB0"/>
    <w:rsid w:val="00E46598"/>
    <w:rsid w:val="00E50645"/>
    <w:rsid w:val="00E51774"/>
    <w:rsid w:val="00E51C86"/>
    <w:rsid w:val="00E5203E"/>
    <w:rsid w:val="00E546CD"/>
    <w:rsid w:val="00E56A06"/>
    <w:rsid w:val="00E570DB"/>
    <w:rsid w:val="00E57ABF"/>
    <w:rsid w:val="00E621C2"/>
    <w:rsid w:val="00E629DE"/>
    <w:rsid w:val="00E62ABB"/>
    <w:rsid w:val="00E62F4E"/>
    <w:rsid w:val="00E63E1D"/>
    <w:rsid w:val="00E64567"/>
    <w:rsid w:val="00E656E7"/>
    <w:rsid w:val="00E65B99"/>
    <w:rsid w:val="00E662C2"/>
    <w:rsid w:val="00E6677C"/>
    <w:rsid w:val="00E67B83"/>
    <w:rsid w:val="00E70793"/>
    <w:rsid w:val="00E71B8E"/>
    <w:rsid w:val="00E724C7"/>
    <w:rsid w:val="00E724DA"/>
    <w:rsid w:val="00E7380C"/>
    <w:rsid w:val="00E73851"/>
    <w:rsid w:val="00E75337"/>
    <w:rsid w:val="00E75BA3"/>
    <w:rsid w:val="00E76A14"/>
    <w:rsid w:val="00E7712B"/>
    <w:rsid w:val="00E77670"/>
    <w:rsid w:val="00E8144F"/>
    <w:rsid w:val="00E83835"/>
    <w:rsid w:val="00E83B9D"/>
    <w:rsid w:val="00E83DA8"/>
    <w:rsid w:val="00E83F7E"/>
    <w:rsid w:val="00E843F4"/>
    <w:rsid w:val="00E8613E"/>
    <w:rsid w:val="00E913D7"/>
    <w:rsid w:val="00E91D06"/>
    <w:rsid w:val="00E920BE"/>
    <w:rsid w:val="00E92F0D"/>
    <w:rsid w:val="00E931AA"/>
    <w:rsid w:val="00E93571"/>
    <w:rsid w:val="00E93A8E"/>
    <w:rsid w:val="00E946CB"/>
    <w:rsid w:val="00E94F7E"/>
    <w:rsid w:val="00E95B12"/>
    <w:rsid w:val="00E95C70"/>
    <w:rsid w:val="00E9602C"/>
    <w:rsid w:val="00E97DA4"/>
    <w:rsid w:val="00EA18C2"/>
    <w:rsid w:val="00EA4166"/>
    <w:rsid w:val="00EA59CA"/>
    <w:rsid w:val="00EA6DE1"/>
    <w:rsid w:val="00EA706E"/>
    <w:rsid w:val="00EA7799"/>
    <w:rsid w:val="00EB0C73"/>
    <w:rsid w:val="00EB1345"/>
    <w:rsid w:val="00EB4097"/>
    <w:rsid w:val="00EB4EE0"/>
    <w:rsid w:val="00EB4FC9"/>
    <w:rsid w:val="00EB50EC"/>
    <w:rsid w:val="00EB5FD7"/>
    <w:rsid w:val="00EB776D"/>
    <w:rsid w:val="00EB7ACD"/>
    <w:rsid w:val="00EC0B8C"/>
    <w:rsid w:val="00EC13D6"/>
    <w:rsid w:val="00EC209B"/>
    <w:rsid w:val="00EC3254"/>
    <w:rsid w:val="00EC3942"/>
    <w:rsid w:val="00EC3DFD"/>
    <w:rsid w:val="00EC424E"/>
    <w:rsid w:val="00EC4A30"/>
    <w:rsid w:val="00EC62E9"/>
    <w:rsid w:val="00EC68F8"/>
    <w:rsid w:val="00EC6BD3"/>
    <w:rsid w:val="00EC731D"/>
    <w:rsid w:val="00ED07E7"/>
    <w:rsid w:val="00ED1683"/>
    <w:rsid w:val="00ED1FEB"/>
    <w:rsid w:val="00ED2530"/>
    <w:rsid w:val="00ED2894"/>
    <w:rsid w:val="00ED2FEE"/>
    <w:rsid w:val="00ED3DF1"/>
    <w:rsid w:val="00ED4905"/>
    <w:rsid w:val="00ED4AD5"/>
    <w:rsid w:val="00ED5EE5"/>
    <w:rsid w:val="00ED6DF6"/>
    <w:rsid w:val="00EE025D"/>
    <w:rsid w:val="00EE07DE"/>
    <w:rsid w:val="00EE184A"/>
    <w:rsid w:val="00EE24DC"/>
    <w:rsid w:val="00EE38C0"/>
    <w:rsid w:val="00EE3903"/>
    <w:rsid w:val="00EE72F7"/>
    <w:rsid w:val="00EF0CB4"/>
    <w:rsid w:val="00EF1300"/>
    <w:rsid w:val="00EF2482"/>
    <w:rsid w:val="00EF3A98"/>
    <w:rsid w:val="00EF40A3"/>
    <w:rsid w:val="00EF50D5"/>
    <w:rsid w:val="00EF572E"/>
    <w:rsid w:val="00EF5A43"/>
    <w:rsid w:val="00EF5DBB"/>
    <w:rsid w:val="00EF6031"/>
    <w:rsid w:val="00EF6A43"/>
    <w:rsid w:val="00EF6BE5"/>
    <w:rsid w:val="00EF7C60"/>
    <w:rsid w:val="00F002AE"/>
    <w:rsid w:val="00F0075D"/>
    <w:rsid w:val="00F00DC9"/>
    <w:rsid w:val="00F01CDF"/>
    <w:rsid w:val="00F02F3C"/>
    <w:rsid w:val="00F03809"/>
    <w:rsid w:val="00F0505C"/>
    <w:rsid w:val="00F066CF"/>
    <w:rsid w:val="00F06F6B"/>
    <w:rsid w:val="00F107B2"/>
    <w:rsid w:val="00F10D15"/>
    <w:rsid w:val="00F11783"/>
    <w:rsid w:val="00F11ACF"/>
    <w:rsid w:val="00F11D8D"/>
    <w:rsid w:val="00F12308"/>
    <w:rsid w:val="00F13ECA"/>
    <w:rsid w:val="00F13F9D"/>
    <w:rsid w:val="00F141D3"/>
    <w:rsid w:val="00F15140"/>
    <w:rsid w:val="00F15822"/>
    <w:rsid w:val="00F165DA"/>
    <w:rsid w:val="00F20F0A"/>
    <w:rsid w:val="00F22A7C"/>
    <w:rsid w:val="00F22E65"/>
    <w:rsid w:val="00F23130"/>
    <w:rsid w:val="00F23222"/>
    <w:rsid w:val="00F24B1F"/>
    <w:rsid w:val="00F268DB"/>
    <w:rsid w:val="00F269CD"/>
    <w:rsid w:val="00F274CD"/>
    <w:rsid w:val="00F27E60"/>
    <w:rsid w:val="00F3147C"/>
    <w:rsid w:val="00F331EB"/>
    <w:rsid w:val="00F33FB1"/>
    <w:rsid w:val="00F3484D"/>
    <w:rsid w:val="00F357B3"/>
    <w:rsid w:val="00F36373"/>
    <w:rsid w:val="00F36ADF"/>
    <w:rsid w:val="00F40E71"/>
    <w:rsid w:val="00F42FC1"/>
    <w:rsid w:val="00F4539C"/>
    <w:rsid w:val="00F461FF"/>
    <w:rsid w:val="00F4660D"/>
    <w:rsid w:val="00F47128"/>
    <w:rsid w:val="00F47661"/>
    <w:rsid w:val="00F47B41"/>
    <w:rsid w:val="00F47C49"/>
    <w:rsid w:val="00F5019E"/>
    <w:rsid w:val="00F5161E"/>
    <w:rsid w:val="00F5229B"/>
    <w:rsid w:val="00F52B2C"/>
    <w:rsid w:val="00F52CC9"/>
    <w:rsid w:val="00F5369C"/>
    <w:rsid w:val="00F54304"/>
    <w:rsid w:val="00F545C7"/>
    <w:rsid w:val="00F547CC"/>
    <w:rsid w:val="00F55DD8"/>
    <w:rsid w:val="00F619CD"/>
    <w:rsid w:val="00F63F78"/>
    <w:rsid w:val="00F64D31"/>
    <w:rsid w:val="00F655F4"/>
    <w:rsid w:val="00F659FF"/>
    <w:rsid w:val="00F65C98"/>
    <w:rsid w:val="00F677E4"/>
    <w:rsid w:val="00F678FA"/>
    <w:rsid w:val="00F67B93"/>
    <w:rsid w:val="00F703CF"/>
    <w:rsid w:val="00F70697"/>
    <w:rsid w:val="00F70AD1"/>
    <w:rsid w:val="00F70CE5"/>
    <w:rsid w:val="00F712B1"/>
    <w:rsid w:val="00F71968"/>
    <w:rsid w:val="00F71AB4"/>
    <w:rsid w:val="00F72B38"/>
    <w:rsid w:val="00F72B52"/>
    <w:rsid w:val="00F72FC1"/>
    <w:rsid w:val="00F73E7E"/>
    <w:rsid w:val="00F74309"/>
    <w:rsid w:val="00F7484A"/>
    <w:rsid w:val="00F75F08"/>
    <w:rsid w:val="00F75F0F"/>
    <w:rsid w:val="00F7608E"/>
    <w:rsid w:val="00F76B4F"/>
    <w:rsid w:val="00F8045E"/>
    <w:rsid w:val="00F81290"/>
    <w:rsid w:val="00F8341F"/>
    <w:rsid w:val="00F8373B"/>
    <w:rsid w:val="00F83BE6"/>
    <w:rsid w:val="00F86AA0"/>
    <w:rsid w:val="00F90BE1"/>
    <w:rsid w:val="00F90C81"/>
    <w:rsid w:val="00F91CB0"/>
    <w:rsid w:val="00F9241F"/>
    <w:rsid w:val="00F92AE0"/>
    <w:rsid w:val="00F95E22"/>
    <w:rsid w:val="00FA0510"/>
    <w:rsid w:val="00FA2006"/>
    <w:rsid w:val="00FA28B9"/>
    <w:rsid w:val="00FA3942"/>
    <w:rsid w:val="00FA3A00"/>
    <w:rsid w:val="00FA554E"/>
    <w:rsid w:val="00FA5848"/>
    <w:rsid w:val="00FA60A1"/>
    <w:rsid w:val="00FA696B"/>
    <w:rsid w:val="00FA71F3"/>
    <w:rsid w:val="00FA7A4E"/>
    <w:rsid w:val="00FA7B51"/>
    <w:rsid w:val="00FA7EB6"/>
    <w:rsid w:val="00FB079E"/>
    <w:rsid w:val="00FB0FA4"/>
    <w:rsid w:val="00FB2C9D"/>
    <w:rsid w:val="00FB30A9"/>
    <w:rsid w:val="00FB55A1"/>
    <w:rsid w:val="00FB56FB"/>
    <w:rsid w:val="00FB6687"/>
    <w:rsid w:val="00FB757B"/>
    <w:rsid w:val="00FC10D7"/>
    <w:rsid w:val="00FC1F54"/>
    <w:rsid w:val="00FC2469"/>
    <w:rsid w:val="00FC2B7F"/>
    <w:rsid w:val="00FC2BA6"/>
    <w:rsid w:val="00FC4B7D"/>
    <w:rsid w:val="00FC4D44"/>
    <w:rsid w:val="00FC6271"/>
    <w:rsid w:val="00FC6C26"/>
    <w:rsid w:val="00FC761D"/>
    <w:rsid w:val="00FC7CEB"/>
    <w:rsid w:val="00FD0D35"/>
    <w:rsid w:val="00FD1158"/>
    <w:rsid w:val="00FD13BC"/>
    <w:rsid w:val="00FD2491"/>
    <w:rsid w:val="00FD2683"/>
    <w:rsid w:val="00FD3351"/>
    <w:rsid w:val="00FD427B"/>
    <w:rsid w:val="00FD5AE3"/>
    <w:rsid w:val="00FD6391"/>
    <w:rsid w:val="00FD6B18"/>
    <w:rsid w:val="00FD7560"/>
    <w:rsid w:val="00FD7B6E"/>
    <w:rsid w:val="00FE06F1"/>
    <w:rsid w:val="00FE0F0A"/>
    <w:rsid w:val="00FE111F"/>
    <w:rsid w:val="00FE1B84"/>
    <w:rsid w:val="00FE3A63"/>
    <w:rsid w:val="00FE62CB"/>
    <w:rsid w:val="00FE686C"/>
    <w:rsid w:val="00FE7473"/>
    <w:rsid w:val="00FF0DC3"/>
    <w:rsid w:val="00FF172C"/>
    <w:rsid w:val="00FF1CEE"/>
    <w:rsid w:val="00FF2654"/>
    <w:rsid w:val="00FF268D"/>
    <w:rsid w:val="00FF4D5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03D01"/>
    <w:pPr>
      <w:spacing w:after="120"/>
    </w:pPr>
    <w:rPr>
      <w:rFonts w:eastAsiaTheme="minorEastAsia"/>
      <w:lang w:bidi="en-US"/>
    </w:rPr>
  </w:style>
  <w:style w:type="paragraph" w:styleId="Heading1">
    <w:name w:val="heading 1"/>
    <w:basedOn w:val="Normal"/>
    <w:next w:val="ppBodyText"/>
    <w:link w:val="Heading1Char"/>
    <w:qFormat/>
    <w:rsid w:val="00203D0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03D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03D0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03D0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203D01"/>
    <w:pPr>
      <w:numPr>
        <w:ilvl w:val="1"/>
        <w:numId w:val="1"/>
      </w:numPr>
      <w:spacing w:after="120"/>
    </w:pPr>
    <w:rPr>
      <w:rFonts w:eastAsiaTheme="minorEastAsia"/>
      <w:lang w:bidi="en-US"/>
    </w:rPr>
  </w:style>
  <w:style w:type="paragraph" w:customStyle="1" w:styleId="ppListEnd">
    <w:name w:val="pp List End"/>
    <w:basedOn w:val="ppNumberList"/>
    <w:next w:val="Normal"/>
    <w:rsid w:val="00203D0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03D01"/>
    <w:pPr>
      <w:numPr>
        <w:ilvl w:val="1"/>
        <w:numId w:val="8"/>
      </w:numPr>
      <w:tabs>
        <w:tab w:val="left" w:pos="1440"/>
      </w:tabs>
      <w:ind w:left="754" w:hanging="357"/>
    </w:pPr>
  </w:style>
  <w:style w:type="paragraph" w:customStyle="1" w:styleId="ppNumberListIndent">
    <w:name w:val="pp Number List Indent"/>
    <w:basedOn w:val="ppNumberList"/>
    <w:rsid w:val="00203D01"/>
    <w:pPr>
      <w:numPr>
        <w:ilvl w:val="2"/>
      </w:numPr>
      <w:tabs>
        <w:tab w:val="clear" w:pos="1440"/>
        <w:tab w:val="left" w:pos="2160"/>
      </w:tabs>
      <w:ind w:left="1434" w:hanging="357"/>
    </w:pPr>
  </w:style>
  <w:style w:type="paragraph" w:customStyle="1" w:styleId="ppBodyTextIndent">
    <w:name w:val="pp Body Text Indent"/>
    <w:basedOn w:val="ppBodyText"/>
    <w:rsid w:val="00203D01"/>
    <w:pPr>
      <w:numPr>
        <w:ilvl w:val="2"/>
      </w:numPr>
    </w:pPr>
  </w:style>
  <w:style w:type="paragraph" w:customStyle="1" w:styleId="ppBodyTextIndent2">
    <w:name w:val="pp Body Text Indent 2"/>
    <w:basedOn w:val="ppBodyTextIndent"/>
    <w:rsid w:val="00203D01"/>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03D01"/>
    <w:pPr>
      <w:spacing w:before="80" w:after="80"/>
    </w:pPr>
    <w:rPr>
      <w:rFonts w:cs="Arial"/>
      <w:b/>
      <w:szCs w:val="20"/>
    </w:rPr>
  </w:style>
  <w:style w:type="paragraph" w:customStyle="1" w:styleId="ppBodyTextIndent3">
    <w:name w:val="pp Body Text Indent 3"/>
    <w:basedOn w:val="ppBodyTextIndent2"/>
    <w:rsid w:val="00203D01"/>
    <w:pPr>
      <w:numPr>
        <w:ilvl w:val="4"/>
      </w:numPr>
    </w:pPr>
  </w:style>
  <w:style w:type="paragraph" w:customStyle="1" w:styleId="ppNumberListIndent2">
    <w:name w:val="pp Number List Indent 2"/>
    <w:basedOn w:val="ppNumberListIndent"/>
    <w:qFormat/>
    <w:rsid w:val="00203D01"/>
    <w:pPr>
      <w:numPr>
        <w:ilvl w:val="3"/>
      </w:numPr>
      <w:ind w:left="2115" w:hanging="357"/>
    </w:pPr>
  </w:style>
  <w:style w:type="paragraph" w:customStyle="1" w:styleId="ppFigure">
    <w:name w:val="pp Figure"/>
    <w:basedOn w:val="Normal"/>
    <w:next w:val="Normal"/>
    <w:qFormat/>
    <w:rsid w:val="00203D01"/>
    <w:pPr>
      <w:numPr>
        <w:ilvl w:val="1"/>
        <w:numId w:val="2"/>
      </w:numPr>
      <w:spacing w:after="0"/>
      <w:ind w:left="0"/>
    </w:pPr>
  </w:style>
  <w:style w:type="paragraph" w:customStyle="1" w:styleId="ppFigureIndent">
    <w:name w:val="pp Figure Indent"/>
    <w:basedOn w:val="ppFigure"/>
    <w:next w:val="Normal"/>
    <w:rsid w:val="00203D01"/>
    <w:pPr>
      <w:numPr>
        <w:ilvl w:val="2"/>
      </w:numPr>
      <w:ind w:left="720"/>
    </w:pPr>
  </w:style>
  <w:style w:type="paragraph" w:customStyle="1" w:styleId="ppFigureIndent2">
    <w:name w:val="pp Figure Indent 2"/>
    <w:basedOn w:val="ppFigureIndent"/>
    <w:next w:val="Normal"/>
    <w:rsid w:val="00203D01"/>
    <w:pPr>
      <w:numPr>
        <w:ilvl w:val="3"/>
      </w:numPr>
      <w:ind w:left="1440"/>
    </w:pPr>
  </w:style>
  <w:style w:type="paragraph" w:customStyle="1" w:styleId="ppNote">
    <w:name w:val="pp Note"/>
    <w:basedOn w:val="Normal"/>
    <w:qFormat/>
    <w:rsid w:val="00203D01"/>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03D01"/>
    <w:pPr>
      <w:numPr>
        <w:ilvl w:val="2"/>
      </w:numPr>
      <w:ind w:left="862"/>
    </w:pPr>
  </w:style>
  <w:style w:type="paragraph" w:customStyle="1" w:styleId="ppNoteIndent2">
    <w:name w:val="pp Note Indent 2"/>
    <w:basedOn w:val="ppNoteIndent"/>
    <w:rsid w:val="00203D01"/>
    <w:pPr>
      <w:numPr>
        <w:ilvl w:val="3"/>
      </w:numPr>
      <w:ind w:left="1584"/>
    </w:pPr>
  </w:style>
  <w:style w:type="paragraph" w:customStyle="1" w:styleId="ppFigureCaption">
    <w:name w:val="pp Figure Caption"/>
    <w:basedOn w:val="Normal"/>
    <w:next w:val="ppBodyText"/>
    <w:qFormat/>
    <w:rsid w:val="00203D01"/>
    <w:pPr>
      <w:numPr>
        <w:ilvl w:val="1"/>
        <w:numId w:val="4"/>
      </w:numPr>
      <w:ind w:left="0"/>
    </w:pPr>
    <w:rPr>
      <w:i/>
    </w:rPr>
  </w:style>
  <w:style w:type="paragraph" w:customStyle="1" w:styleId="ppFigureCaptionIndent">
    <w:name w:val="pp Figure Caption Indent"/>
    <w:basedOn w:val="ppFigureCaption"/>
    <w:next w:val="ppBodyTextIndent"/>
    <w:rsid w:val="00203D01"/>
    <w:pPr>
      <w:numPr>
        <w:ilvl w:val="2"/>
      </w:numPr>
      <w:ind w:left="720"/>
    </w:pPr>
  </w:style>
  <w:style w:type="paragraph" w:customStyle="1" w:styleId="ppFigureCaptionIndent2">
    <w:name w:val="pp Figure Caption Indent 2"/>
    <w:basedOn w:val="ppFigureCaptionIndent"/>
    <w:next w:val="ppBodyTextIndent2"/>
    <w:rsid w:val="00203D01"/>
    <w:pPr>
      <w:numPr>
        <w:ilvl w:val="3"/>
      </w:numPr>
      <w:ind w:left="1440"/>
    </w:pPr>
  </w:style>
  <w:style w:type="paragraph" w:customStyle="1" w:styleId="ppFigureNumber">
    <w:name w:val="pp Figure Number"/>
    <w:basedOn w:val="Normal"/>
    <w:next w:val="ppFigureCaption"/>
    <w:rsid w:val="00203D01"/>
    <w:pPr>
      <w:numPr>
        <w:ilvl w:val="1"/>
        <w:numId w:val="5"/>
      </w:numPr>
      <w:spacing w:after="0"/>
      <w:ind w:left="0"/>
    </w:pPr>
    <w:rPr>
      <w:b/>
    </w:rPr>
  </w:style>
  <w:style w:type="paragraph" w:customStyle="1" w:styleId="ppFigureNumberIndent">
    <w:name w:val="pp Figure Number Indent"/>
    <w:basedOn w:val="ppFigureNumber"/>
    <w:next w:val="ppFigureCaptionIndent"/>
    <w:rsid w:val="00203D01"/>
    <w:pPr>
      <w:numPr>
        <w:ilvl w:val="2"/>
      </w:numPr>
      <w:ind w:left="720"/>
    </w:pPr>
  </w:style>
  <w:style w:type="paragraph" w:customStyle="1" w:styleId="ppFigureNumberIndent2">
    <w:name w:val="pp Figure Number Indent 2"/>
    <w:basedOn w:val="ppFigureNumberIndent"/>
    <w:next w:val="ppFigureCaptionIndent2"/>
    <w:rsid w:val="00203D01"/>
    <w:pPr>
      <w:numPr>
        <w:ilvl w:val="3"/>
      </w:numPr>
      <w:ind w:left="1440"/>
    </w:pPr>
  </w:style>
  <w:style w:type="paragraph" w:customStyle="1" w:styleId="ppNoteIndent3">
    <w:name w:val="pp Note Indent 3"/>
    <w:basedOn w:val="ppNoteIndent2"/>
    <w:qFormat/>
    <w:rsid w:val="00203D01"/>
    <w:pPr>
      <w:numPr>
        <w:ilvl w:val="4"/>
      </w:numPr>
    </w:pPr>
  </w:style>
  <w:style w:type="paragraph" w:customStyle="1" w:styleId="ppFigureIndent3">
    <w:name w:val="pp Figure Indent 3"/>
    <w:basedOn w:val="ppFigureIndent2"/>
    <w:qFormat/>
    <w:rsid w:val="00203D01"/>
    <w:pPr>
      <w:numPr>
        <w:ilvl w:val="4"/>
      </w:numPr>
    </w:pPr>
  </w:style>
  <w:style w:type="paragraph" w:customStyle="1" w:styleId="ppFigureCaptionIndent3">
    <w:name w:val="pp Figure Caption Indent 3"/>
    <w:basedOn w:val="ppFigureCaptionIndent2"/>
    <w:qFormat/>
    <w:rsid w:val="00203D01"/>
    <w:pPr>
      <w:numPr>
        <w:ilvl w:val="4"/>
      </w:numPr>
    </w:pPr>
  </w:style>
  <w:style w:type="paragraph" w:customStyle="1" w:styleId="ppFigureNumberIndent3">
    <w:name w:val="pp Figure Number Indent 3"/>
    <w:basedOn w:val="ppFigureNumberIndent2"/>
    <w:qFormat/>
    <w:rsid w:val="00203D01"/>
    <w:pPr>
      <w:numPr>
        <w:ilvl w:val="4"/>
      </w:numPr>
      <w:ind w:left="2160" w:firstLine="0"/>
    </w:pPr>
  </w:style>
  <w:style w:type="paragraph" w:styleId="BalloonText">
    <w:name w:val="Balloon Text"/>
    <w:basedOn w:val="Normal"/>
    <w:link w:val="BalloonTextChar"/>
    <w:uiPriority w:val="99"/>
    <w:semiHidden/>
    <w:unhideWhenUsed/>
    <w:rsid w:val="0020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D0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03D01"/>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03D01"/>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03D01"/>
    <w:pPr>
      <w:numPr>
        <w:ilvl w:val="2"/>
      </w:numPr>
      <w:ind w:left="720"/>
    </w:pPr>
  </w:style>
  <w:style w:type="paragraph" w:customStyle="1" w:styleId="ppCodeIndent2">
    <w:name w:val="pp Code Indent 2"/>
    <w:basedOn w:val="ppCodeIndent"/>
    <w:rsid w:val="00203D01"/>
    <w:pPr>
      <w:numPr>
        <w:ilvl w:val="3"/>
      </w:numPr>
      <w:ind w:left="1440"/>
    </w:pPr>
  </w:style>
  <w:style w:type="paragraph" w:customStyle="1" w:styleId="ppCodeLanguage">
    <w:name w:val="pp Code Language"/>
    <w:basedOn w:val="Normal"/>
    <w:next w:val="ppCode"/>
    <w:qFormat/>
    <w:rsid w:val="00203D01"/>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03D01"/>
    <w:pPr>
      <w:numPr>
        <w:ilvl w:val="2"/>
      </w:numPr>
      <w:ind w:left="720"/>
    </w:pPr>
  </w:style>
  <w:style w:type="paragraph" w:customStyle="1" w:styleId="ppCodeLanguageIndent2">
    <w:name w:val="pp Code Language Indent 2"/>
    <w:basedOn w:val="ppCodeLanguageIndent"/>
    <w:next w:val="ppCodeIndent2"/>
    <w:rsid w:val="00203D01"/>
    <w:pPr>
      <w:numPr>
        <w:ilvl w:val="3"/>
      </w:numPr>
      <w:ind w:left="1440"/>
    </w:pPr>
  </w:style>
  <w:style w:type="paragraph" w:customStyle="1" w:styleId="ppCodeIndent3">
    <w:name w:val="pp Code Indent 3"/>
    <w:basedOn w:val="ppCodeIndent2"/>
    <w:qFormat/>
    <w:rsid w:val="00203D01"/>
    <w:pPr>
      <w:numPr>
        <w:ilvl w:val="4"/>
      </w:numPr>
    </w:pPr>
  </w:style>
  <w:style w:type="paragraph" w:customStyle="1" w:styleId="ppCodeLanguageIndent3">
    <w:name w:val="pp Code Language Indent 3"/>
    <w:basedOn w:val="ppCodeLanguageIndent2"/>
    <w:next w:val="ppCodeIndent3"/>
    <w:qFormat/>
    <w:rsid w:val="00203D01"/>
    <w:pPr>
      <w:numPr>
        <w:ilvl w:val="4"/>
      </w:numPr>
    </w:pPr>
  </w:style>
  <w:style w:type="character" w:customStyle="1" w:styleId="Heading1Char">
    <w:name w:val="Heading 1 Char"/>
    <w:basedOn w:val="DefaultParagraphFont"/>
    <w:link w:val="Heading1"/>
    <w:rsid w:val="00203D0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03D0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03D01"/>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03D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3D01"/>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03D01"/>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03D01"/>
    <w:pPr>
      <w:numPr>
        <w:numId w:val="10"/>
      </w:numPr>
      <w:tabs>
        <w:tab w:val="clear" w:pos="1440"/>
      </w:tabs>
      <w:ind w:left="754" w:hanging="357"/>
    </w:pPr>
  </w:style>
  <w:style w:type="paragraph" w:customStyle="1" w:styleId="ppBulletListIndent">
    <w:name w:val="pp Bullet List Indent"/>
    <w:basedOn w:val="ppBulletList"/>
    <w:rsid w:val="00203D01"/>
    <w:pPr>
      <w:numPr>
        <w:ilvl w:val="2"/>
      </w:numPr>
      <w:ind w:left="1434" w:hanging="357"/>
    </w:pPr>
  </w:style>
  <w:style w:type="paragraph" w:customStyle="1" w:styleId="ppBulletListTable">
    <w:name w:val="pp Bullet List Table"/>
    <w:basedOn w:val="Normal"/>
    <w:uiPriority w:val="11"/>
    <w:rsid w:val="00203D01"/>
    <w:pPr>
      <w:numPr>
        <w:numId w:val="9"/>
      </w:numPr>
      <w:tabs>
        <w:tab w:val="left" w:pos="403"/>
      </w:tabs>
      <w:spacing w:before="100"/>
    </w:pPr>
    <w:rPr>
      <w:sz w:val="18"/>
    </w:rPr>
  </w:style>
  <w:style w:type="paragraph" w:customStyle="1" w:styleId="ppChapterNumber">
    <w:name w:val="pp Chapter Number"/>
    <w:next w:val="Normal"/>
    <w:uiPriority w:val="14"/>
    <w:rsid w:val="00203D0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03D0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03D0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03D0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03D01"/>
    <w:pPr>
      <w:numPr>
        <w:ilvl w:val="0"/>
        <w:numId w:val="0"/>
      </w:numPr>
    </w:pPr>
  </w:style>
  <w:style w:type="paragraph" w:customStyle="1" w:styleId="ppCodeTable">
    <w:name w:val="pp Code Table"/>
    <w:basedOn w:val="ppCode"/>
    <w:rsid w:val="00203D01"/>
    <w:pPr>
      <w:numPr>
        <w:ilvl w:val="0"/>
        <w:numId w:val="0"/>
      </w:numPr>
    </w:pPr>
  </w:style>
  <w:style w:type="paragraph" w:customStyle="1" w:styleId="ppListBodyText">
    <w:name w:val="pp List Body Text"/>
    <w:basedOn w:val="Normal"/>
    <w:rsid w:val="00203D01"/>
  </w:style>
  <w:style w:type="paragraph" w:customStyle="1" w:styleId="ppNoteBullet">
    <w:name w:val="pp Note Bullet"/>
    <w:basedOn w:val="ppNote"/>
    <w:rsid w:val="00203D01"/>
    <w:pPr>
      <w:numPr>
        <w:ilvl w:val="0"/>
        <w:numId w:val="0"/>
      </w:numPr>
    </w:pPr>
  </w:style>
  <w:style w:type="paragraph" w:customStyle="1" w:styleId="ppNumberListTable">
    <w:name w:val="pp Number List Table"/>
    <w:basedOn w:val="ppNumberList"/>
    <w:rsid w:val="00203D01"/>
    <w:pPr>
      <w:numPr>
        <w:ilvl w:val="0"/>
        <w:numId w:val="0"/>
      </w:numPr>
      <w:tabs>
        <w:tab w:val="left" w:pos="403"/>
      </w:tabs>
    </w:pPr>
    <w:rPr>
      <w:sz w:val="18"/>
    </w:rPr>
  </w:style>
  <w:style w:type="paragraph" w:customStyle="1" w:styleId="ppSection">
    <w:name w:val="pp Section"/>
    <w:basedOn w:val="Heading1"/>
    <w:next w:val="Normal"/>
    <w:rsid w:val="00203D01"/>
    <w:rPr>
      <w:color w:val="333399"/>
    </w:rPr>
  </w:style>
  <w:style w:type="paragraph" w:customStyle="1" w:styleId="ppShowMe">
    <w:name w:val="pp Show Me"/>
    <w:basedOn w:val="Normal"/>
    <w:next w:val="ppBodyText"/>
    <w:rsid w:val="00203D01"/>
    <w:rPr>
      <w:rFonts w:ascii="Britannic Bold" w:hAnsi="Britannic Bold"/>
      <w:color w:val="000080"/>
      <w:szCs w:val="20"/>
    </w:rPr>
  </w:style>
  <w:style w:type="table" w:customStyle="1" w:styleId="ppTableGrid">
    <w:name w:val="pp Table Grid"/>
    <w:basedOn w:val="ppTableList"/>
    <w:rsid w:val="00203D0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03D0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03D0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03D0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203D01"/>
  </w:style>
  <w:style w:type="table" w:styleId="TableGrid">
    <w:name w:val="Table Grid"/>
    <w:basedOn w:val="TableNormal"/>
    <w:rsid w:val="00203D0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03D01"/>
    <w:rPr>
      <w:szCs w:val="20"/>
    </w:rPr>
  </w:style>
  <w:style w:type="character" w:customStyle="1" w:styleId="FootnoteTextChar">
    <w:name w:val="Footnote Text Char"/>
    <w:basedOn w:val="DefaultParagraphFont"/>
    <w:link w:val="FootnoteText"/>
    <w:uiPriority w:val="99"/>
    <w:rsid w:val="00203D01"/>
    <w:rPr>
      <w:rFonts w:eastAsiaTheme="minorEastAsia"/>
      <w:szCs w:val="20"/>
      <w:lang w:bidi="en-US"/>
    </w:rPr>
  </w:style>
  <w:style w:type="paragraph" w:styleId="Header">
    <w:name w:val="header"/>
    <w:basedOn w:val="Normal"/>
    <w:link w:val="HeaderChar"/>
    <w:uiPriority w:val="99"/>
    <w:semiHidden/>
    <w:unhideWhenUsed/>
    <w:rsid w:val="00203D01"/>
    <w:pPr>
      <w:tabs>
        <w:tab w:val="center" w:pos="4680"/>
        <w:tab w:val="right" w:pos="9360"/>
      </w:tabs>
    </w:pPr>
  </w:style>
  <w:style w:type="character" w:customStyle="1" w:styleId="HeaderChar">
    <w:name w:val="Header Char"/>
    <w:basedOn w:val="DefaultParagraphFont"/>
    <w:link w:val="Header"/>
    <w:uiPriority w:val="99"/>
    <w:semiHidden/>
    <w:rsid w:val="00203D01"/>
    <w:rPr>
      <w:rFonts w:eastAsiaTheme="minorEastAsia"/>
      <w:lang w:bidi="en-US"/>
    </w:rPr>
  </w:style>
  <w:style w:type="paragraph" w:styleId="Footer">
    <w:name w:val="footer"/>
    <w:basedOn w:val="Normal"/>
    <w:link w:val="FooterChar"/>
    <w:uiPriority w:val="99"/>
    <w:unhideWhenUsed/>
    <w:rsid w:val="00203D01"/>
    <w:pPr>
      <w:tabs>
        <w:tab w:val="center" w:pos="4680"/>
        <w:tab w:val="right" w:pos="9360"/>
      </w:tabs>
    </w:pPr>
  </w:style>
  <w:style w:type="character" w:customStyle="1" w:styleId="FooterChar">
    <w:name w:val="Footer Char"/>
    <w:basedOn w:val="DefaultParagraphFont"/>
    <w:link w:val="Footer"/>
    <w:uiPriority w:val="99"/>
    <w:rsid w:val="00203D01"/>
    <w:rPr>
      <w:rFonts w:eastAsiaTheme="minorEastAsia"/>
      <w:lang w:bidi="en-US"/>
    </w:rPr>
  </w:style>
  <w:style w:type="character" w:customStyle="1" w:styleId="ppBulletListChar">
    <w:name w:val="pp Bullet List Char"/>
    <w:basedOn w:val="DefaultParagraphFont"/>
    <w:link w:val="ppBulletList"/>
    <w:rsid w:val="00203D01"/>
    <w:rPr>
      <w:rFonts w:eastAsiaTheme="minorEastAsia"/>
      <w:lang w:bidi="en-US"/>
    </w:rPr>
  </w:style>
  <w:style w:type="character" w:styleId="PlaceholderText">
    <w:name w:val="Placeholder Text"/>
    <w:basedOn w:val="DefaultParagraphFont"/>
    <w:uiPriority w:val="99"/>
    <w:semiHidden/>
    <w:rsid w:val="00203D01"/>
    <w:rPr>
      <w:color w:val="808080"/>
    </w:rPr>
  </w:style>
  <w:style w:type="table" w:customStyle="1" w:styleId="ppTable">
    <w:name w:val="pp Table"/>
    <w:basedOn w:val="TableNormal"/>
    <w:uiPriority w:val="99"/>
    <w:rsid w:val="00203D0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03D01"/>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0238F2"/>
    <w:rPr>
      <w:rFonts w:eastAsiaTheme="minorEastAsia"/>
      <w:lang w:bidi="en-US"/>
    </w:rPr>
  </w:style>
  <w:style w:type="character" w:customStyle="1" w:styleId="apple-converted-space">
    <w:name w:val="apple-converted-space"/>
    <w:basedOn w:val="DefaultParagraphFont"/>
    <w:rsid w:val="00E93571"/>
  </w:style>
  <w:style w:type="character" w:customStyle="1" w:styleId="il">
    <w:name w:val="il"/>
    <w:basedOn w:val="DefaultParagraphFont"/>
    <w:rsid w:val="00E93571"/>
  </w:style>
  <w:style w:type="character" w:customStyle="1" w:styleId="apple-style-span">
    <w:name w:val="apple-style-span"/>
    <w:basedOn w:val="DefaultParagraphFont"/>
    <w:rsid w:val="00D01678"/>
  </w:style>
  <w:style w:type="character" w:styleId="HTMLCode">
    <w:name w:val="HTML Code"/>
    <w:basedOn w:val="DefaultParagraphFont"/>
    <w:uiPriority w:val="99"/>
    <w:semiHidden/>
    <w:unhideWhenUsed/>
    <w:rsid w:val="00B50BCA"/>
    <w:rPr>
      <w:rFonts w:ascii="Courier New" w:eastAsiaTheme="minorHAnsi" w:hAnsi="Courier New" w:cs="Courier New" w:hint="default"/>
      <w:sz w:val="20"/>
      <w:szCs w:val="20"/>
    </w:rPr>
  </w:style>
  <w:style w:type="character" w:styleId="Strong">
    <w:name w:val="Strong"/>
    <w:basedOn w:val="DefaultParagraphFont"/>
    <w:uiPriority w:val="22"/>
    <w:qFormat/>
    <w:rsid w:val="00B50BCA"/>
    <w:rPr>
      <w:b/>
      <w:bCs/>
    </w:rPr>
  </w:style>
  <w:style w:type="paragraph" w:styleId="HTMLPreformatted">
    <w:name w:val="HTML Preformatted"/>
    <w:basedOn w:val="Normal"/>
    <w:link w:val="HTMLPreformattedChar"/>
    <w:uiPriority w:val="99"/>
    <w:unhideWhenUsed/>
    <w:rsid w:val="0076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763AB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03D01"/>
    <w:pPr>
      <w:spacing w:after="120"/>
    </w:pPr>
    <w:rPr>
      <w:rFonts w:eastAsiaTheme="minorEastAsia"/>
      <w:lang w:bidi="en-US"/>
    </w:rPr>
  </w:style>
  <w:style w:type="paragraph" w:styleId="Heading1">
    <w:name w:val="heading 1"/>
    <w:basedOn w:val="Normal"/>
    <w:next w:val="ppBodyText"/>
    <w:link w:val="Heading1Char"/>
    <w:qFormat/>
    <w:rsid w:val="00203D0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03D0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03D0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03D0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203D01"/>
    <w:pPr>
      <w:numPr>
        <w:ilvl w:val="1"/>
        <w:numId w:val="1"/>
      </w:numPr>
      <w:spacing w:after="120"/>
    </w:pPr>
    <w:rPr>
      <w:rFonts w:eastAsiaTheme="minorEastAsia"/>
      <w:lang w:bidi="en-US"/>
    </w:rPr>
  </w:style>
  <w:style w:type="paragraph" w:customStyle="1" w:styleId="ppListEnd">
    <w:name w:val="pp List End"/>
    <w:basedOn w:val="ppNumberList"/>
    <w:next w:val="Normal"/>
    <w:rsid w:val="00203D0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203D01"/>
    <w:pPr>
      <w:numPr>
        <w:ilvl w:val="1"/>
        <w:numId w:val="8"/>
      </w:numPr>
      <w:tabs>
        <w:tab w:val="left" w:pos="1440"/>
      </w:tabs>
      <w:ind w:left="754" w:hanging="357"/>
    </w:pPr>
  </w:style>
  <w:style w:type="paragraph" w:customStyle="1" w:styleId="ppNumberListIndent">
    <w:name w:val="pp Number List Indent"/>
    <w:basedOn w:val="ppNumberList"/>
    <w:rsid w:val="00203D01"/>
    <w:pPr>
      <w:numPr>
        <w:ilvl w:val="2"/>
      </w:numPr>
      <w:tabs>
        <w:tab w:val="clear" w:pos="1440"/>
        <w:tab w:val="left" w:pos="2160"/>
      </w:tabs>
      <w:ind w:left="1434" w:hanging="357"/>
    </w:pPr>
  </w:style>
  <w:style w:type="paragraph" w:customStyle="1" w:styleId="ppBodyTextIndent">
    <w:name w:val="pp Body Text Indent"/>
    <w:basedOn w:val="ppBodyText"/>
    <w:rsid w:val="00203D01"/>
    <w:pPr>
      <w:numPr>
        <w:ilvl w:val="2"/>
      </w:numPr>
    </w:pPr>
  </w:style>
  <w:style w:type="paragraph" w:customStyle="1" w:styleId="ppBodyTextIndent2">
    <w:name w:val="pp Body Text Indent 2"/>
    <w:basedOn w:val="ppBodyTextIndent"/>
    <w:rsid w:val="00203D01"/>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203D01"/>
    <w:pPr>
      <w:spacing w:before="80" w:after="80"/>
    </w:pPr>
    <w:rPr>
      <w:rFonts w:cs="Arial"/>
      <w:b/>
      <w:szCs w:val="20"/>
    </w:rPr>
  </w:style>
  <w:style w:type="paragraph" w:customStyle="1" w:styleId="ppBodyTextIndent3">
    <w:name w:val="pp Body Text Indent 3"/>
    <w:basedOn w:val="ppBodyTextIndent2"/>
    <w:rsid w:val="00203D01"/>
    <w:pPr>
      <w:numPr>
        <w:ilvl w:val="4"/>
      </w:numPr>
    </w:pPr>
  </w:style>
  <w:style w:type="paragraph" w:customStyle="1" w:styleId="ppNumberListIndent2">
    <w:name w:val="pp Number List Indent 2"/>
    <w:basedOn w:val="ppNumberListIndent"/>
    <w:qFormat/>
    <w:rsid w:val="00203D01"/>
    <w:pPr>
      <w:numPr>
        <w:ilvl w:val="3"/>
      </w:numPr>
      <w:ind w:left="2115" w:hanging="357"/>
    </w:pPr>
  </w:style>
  <w:style w:type="paragraph" w:customStyle="1" w:styleId="ppFigure">
    <w:name w:val="pp Figure"/>
    <w:basedOn w:val="Normal"/>
    <w:next w:val="Normal"/>
    <w:qFormat/>
    <w:rsid w:val="00203D01"/>
    <w:pPr>
      <w:numPr>
        <w:ilvl w:val="1"/>
        <w:numId w:val="2"/>
      </w:numPr>
      <w:spacing w:after="0"/>
      <w:ind w:left="0"/>
    </w:pPr>
  </w:style>
  <w:style w:type="paragraph" w:customStyle="1" w:styleId="ppFigureIndent">
    <w:name w:val="pp Figure Indent"/>
    <w:basedOn w:val="ppFigure"/>
    <w:next w:val="Normal"/>
    <w:rsid w:val="00203D01"/>
    <w:pPr>
      <w:numPr>
        <w:ilvl w:val="2"/>
      </w:numPr>
      <w:ind w:left="720"/>
    </w:pPr>
  </w:style>
  <w:style w:type="paragraph" w:customStyle="1" w:styleId="ppFigureIndent2">
    <w:name w:val="pp Figure Indent 2"/>
    <w:basedOn w:val="ppFigureIndent"/>
    <w:next w:val="Normal"/>
    <w:rsid w:val="00203D01"/>
    <w:pPr>
      <w:numPr>
        <w:ilvl w:val="3"/>
      </w:numPr>
      <w:ind w:left="1440"/>
    </w:pPr>
  </w:style>
  <w:style w:type="paragraph" w:customStyle="1" w:styleId="ppNote">
    <w:name w:val="pp Note"/>
    <w:basedOn w:val="Normal"/>
    <w:qFormat/>
    <w:rsid w:val="00203D01"/>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203D01"/>
    <w:pPr>
      <w:numPr>
        <w:ilvl w:val="2"/>
      </w:numPr>
      <w:ind w:left="862"/>
    </w:pPr>
  </w:style>
  <w:style w:type="paragraph" w:customStyle="1" w:styleId="ppNoteIndent2">
    <w:name w:val="pp Note Indent 2"/>
    <w:basedOn w:val="ppNoteIndent"/>
    <w:rsid w:val="00203D01"/>
    <w:pPr>
      <w:numPr>
        <w:ilvl w:val="3"/>
      </w:numPr>
      <w:ind w:left="1584"/>
    </w:pPr>
  </w:style>
  <w:style w:type="paragraph" w:customStyle="1" w:styleId="ppFigureCaption">
    <w:name w:val="pp Figure Caption"/>
    <w:basedOn w:val="Normal"/>
    <w:next w:val="ppBodyText"/>
    <w:qFormat/>
    <w:rsid w:val="00203D01"/>
    <w:pPr>
      <w:numPr>
        <w:ilvl w:val="1"/>
        <w:numId w:val="4"/>
      </w:numPr>
      <w:ind w:left="0"/>
    </w:pPr>
    <w:rPr>
      <w:i/>
    </w:rPr>
  </w:style>
  <w:style w:type="paragraph" w:customStyle="1" w:styleId="ppFigureCaptionIndent">
    <w:name w:val="pp Figure Caption Indent"/>
    <w:basedOn w:val="ppFigureCaption"/>
    <w:next w:val="ppBodyTextIndent"/>
    <w:rsid w:val="00203D01"/>
    <w:pPr>
      <w:numPr>
        <w:ilvl w:val="2"/>
      </w:numPr>
      <w:ind w:left="720"/>
    </w:pPr>
  </w:style>
  <w:style w:type="paragraph" w:customStyle="1" w:styleId="ppFigureCaptionIndent2">
    <w:name w:val="pp Figure Caption Indent 2"/>
    <w:basedOn w:val="ppFigureCaptionIndent"/>
    <w:next w:val="ppBodyTextIndent2"/>
    <w:rsid w:val="00203D01"/>
    <w:pPr>
      <w:numPr>
        <w:ilvl w:val="3"/>
      </w:numPr>
      <w:ind w:left="1440"/>
    </w:pPr>
  </w:style>
  <w:style w:type="paragraph" w:customStyle="1" w:styleId="ppFigureNumber">
    <w:name w:val="pp Figure Number"/>
    <w:basedOn w:val="Normal"/>
    <w:next w:val="ppFigureCaption"/>
    <w:rsid w:val="00203D01"/>
    <w:pPr>
      <w:numPr>
        <w:ilvl w:val="1"/>
        <w:numId w:val="5"/>
      </w:numPr>
      <w:spacing w:after="0"/>
      <w:ind w:left="0"/>
    </w:pPr>
    <w:rPr>
      <w:b/>
    </w:rPr>
  </w:style>
  <w:style w:type="paragraph" w:customStyle="1" w:styleId="ppFigureNumberIndent">
    <w:name w:val="pp Figure Number Indent"/>
    <w:basedOn w:val="ppFigureNumber"/>
    <w:next w:val="ppFigureCaptionIndent"/>
    <w:rsid w:val="00203D01"/>
    <w:pPr>
      <w:numPr>
        <w:ilvl w:val="2"/>
      </w:numPr>
      <w:ind w:left="720"/>
    </w:pPr>
  </w:style>
  <w:style w:type="paragraph" w:customStyle="1" w:styleId="ppFigureNumberIndent2">
    <w:name w:val="pp Figure Number Indent 2"/>
    <w:basedOn w:val="ppFigureNumberIndent"/>
    <w:next w:val="ppFigureCaptionIndent2"/>
    <w:rsid w:val="00203D01"/>
    <w:pPr>
      <w:numPr>
        <w:ilvl w:val="3"/>
      </w:numPr>
      <w:ind w:left="1440"/>
    </w:pPr>
  </w:style>
  <w:style w:type="paragraph" w:customStyle="1" w:styleId="ppNoteIndent3">
    <w:name w:val="pp Note Indent 3"/>
    <w:basedOn w:val="ppNoteIndent2"/>
    <w:qFormat/>
    <w:rsid w:val="00203D01"/>
    <w:pPr>
      <w:numPr>
        <w:ilvl w:val="4"/>
      </w:numPr>
    </w:pPr>
  </w:style>
  <w:style w:type="paragraph" w:customStyle="1" w:styleId="ppFigureIndent3">
    <w:name w:val="pp Figure Indent 3"/>
    <w:basedOn w:val="ppFigureIndent2"/>
    <w:qFormat/>
    <w:rsid w:val="00203D01"/>
    <w:pPr>
      <w:numPr>
        <w:ilvl w:val="4"/>
      </w:numPr>
    </w:pPr>
  </w:style>
  <w:style w:type="paragraph" w:customStyle="1" w:styleId="ppFigureCaptionIndent3">
    <w:name w:val="pp Figure Caption Indent 3"/>
    <w:basedOn w:val="ppFigureCaptionIndent2"/>
    <w:qFormat/>
    <w:rsid w:val="00203D01"/>
    <w:pPr>
      <w:numPr>
        <w:ilvl w:val="4"/>
      </w:numPr>
    </w:pPr>
  </w:style>
  <w:style w:type="paragraph" w:customStyle="1" w:styleId="ppFigureNumberIndent3">
    <w:name w:val="pp Figure Number Indent 3"/>
    <w:basedOn w:val="ppFigureNumberIndent2"/>
    <w:qFormat/>
    <w:rsid w:val="00203D01"/>
    <w:pPr>
      <w:numPr>
        <w:ilvl w:val="4"/>
      </w:numPr>
      <w:ind w:left="2160" w:firstLine="0"/>
    </w:pPr>
  </w:style>
  <w:style w:type="paragraph" w:styleId="BalloonText">
    <w:name w:val="Balloon Text"/>
    <w:basedOn w:val="Normal"/>
    <w:link w:val="BalloonTextChar"/>
    <w:uiPriority w:val="99"/>
    <w:semiHidden/>
    <w:unhideWhenUsed/>
    <w:rsid w:val="00203D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D0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03D01"/>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203D01"/>
    <w:pPr>
      <w:numPr>
        <w:ilvl w:val="1"/>
        <w:numId w:val="6"/>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03D01"/>
    <w:pPr>
      <w:numPr>
        <w:ilvl w:val="2"/>
      </w:numPr>
      <w:ind w:left="720"/>
    </w:pPr>
  </w:style>
  <w:style w:type="paragraph" w:customStyle="1" w:styleId="ppCodeIndent2">
    <w:name w:val="pp Code Indent 2"/>
    <w:basedOn w:val="ppCodeIndent"/>
    <w:rsid w:val="00203D01"/>
    <w:pPr>
      <w:numPr>
        <w:ilvl w:val="3"/>
      </w:numPr>
      <w:ind w:left="1440"/>
    </w:pPr>
  </w:style>
  <w:style w:type="paragraph" w:customStyle="1" w:styleId="ppCodeLanguage">
    <w:name w:val="pp Code Language"/>
    <w:basedOn w:val="Normal"/>
    <w:next w:val="ppCode"/>
    <w:qFormat/>
    <w:rsid w:val="00203D01"/>
    <w:pPr>
      <w:numPr>
        <w:ilvl w:val="1"/>
        <w:numId w:val="7"/>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03D01"/>
    <w:pPr>
      <w:numPr>
        <w:ilvl w:val="2"/>
      </w:numPr>
      <w:ind w:left="720"/>
    </w:pPr>
  </w:style>
  <w:style w:type="paragraph" w:customStyle="1" w:styleId="ppCodeLanguageIndent2">
    <w:name w:val="pp Code Language Indent 2"/>
    <w:basedOn w:val="ppCodeLanguageIndent"/>
    <w:next w:val="ppCodeIndent2"/>
    <w:rsid w:val="00203D01"/>
    <w:pPr>
      <w:numPr>
        <w:ilvl w:val="3"/>
      </w:numPr>
      <w:ind w:left="1440"/>
    </w:pPr>
  </w:style>
  <w:style w:type="paragraph" w:customStyle="1" w:styleId="ppCodeIndent3">
    <w:name w:val="pp Code Indent 3"/>
    <w:basedOn w:val="ppCodeIndent2"/>
    <w:qFormat/>
    <w:rsid w:val="00203D01"/>
    <w:pPr>
      <w:numPr>
        <w:ilvl w:val="4"/>
      </w:numPr>
    </w:pPr>
  </w:style>
  <w:style w:type="paragraph" w:customStyle="1" w:styleId="ppCodeLanguageIndent3">
    <w:name w:val="pp Code Language Indent 3"/>
    <w:basedOn w:val="ppCodeLanguageIndent2"/>
    <w:next w:val="ppCodeIndent3"/>
    <w:qFormat/>
    <w:rsid w:val="00203D01"/>
    <w:pPr>
      <w:numPr>
        <w:ilvl w:val="4"/>
      </w:numPr>
    </w:pPr>
  </w:style>
  <w:style w:type="character" w:customStyle="1" w:styleId="Heading1Char">
    <w:name w:val="Heading 1 Char"/>
    <w:basedOn w:val="DefaultParagraphFont"/>
    <w:link w:val="Heading1"/>
    <w:rsid w:val="00203D0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03D0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03D01"/>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203D0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3D01"/>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203D01"/>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203D01"/>
    <w:pPr>
      <w:numPr>
        <w:numId w:val="10"/>
      </w:numPr>
      <w:tabs>
        <w:tab w:val="clear" w:pos="1440"/>
      </w:tabs>
      <w:ind w:left="754" w:hanging="357"/>
    </w:pPr>
  </w:style>
  <w:style w:type="paragraph" w:customStyle="1" w:styleId="ppBulletListIndent">
    <w:name w:val="pp Bullet List Indent"/>
    <w:basedOn w:val="ppBulletList"/>
    <w:rsid w:val="00203D01"/>
    <w:pPr>
      <w:numPr>
        <w:ilvl w:val="2"/>
      </w:numPr>
      <w:ind w:left="1434" w:hanging="357"/>
    </w:pPr>
  </w:style>
  <w:style w:type="paragraph" w:customStyle="1" w:styleId="ppBulletListTable">
    <w:name w:val="pp Bullet List Table"/>
    <w:basedOn w:val="Normal"/>
    <w:uiPriority w:val="11"/>
    <w:rsid w:val="00203D01"/>
    <w:pPr>
      <w:numPr>
        <w:numId w:val="9"/>
      </w:numPr>
      <w:tabs>
        <w:tab w:val="left" w:pos="403"/>
      </w:tabs>
      <w:spacing w:before="100"/>
    </w:pPr>
    <w:rPr>
      <w:sz w:val="18"/>
    </w:rPr>
  </w:style>
  <w:style w:type="paragraph" w:customStyle="1" w:styleId="ppChapterNumber">
    <w:name w:val="pp Chapter Number"/>
    <w:next w:val="Normal"/>
    <w:uiPriority w:val="14"/>
    <w:rsid w:val="00203D0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03D0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03D0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03D0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203D01"/>
    <w:pPr>
      <w:numPr>
        <w:ilvl w:val="0"/>
        <w:numId w:val="0"/>
      </w:numPr>
    </w:pPr>
  </w:style>
  <w:style w:type="paragraph" w:customStyle="1" w:styleId="ppCodeTable">
    <w:name w:val="pp Code Table"/>
    <w:basedOn w:val="ppCode"/>
    <w:rsid w:val="00203D01"/>
    <w:pPr>
      <w:numPr>
        <w:ilvl w:val="0"/>
        <w:numId w:val="0"/>
      </w:numPr>
    </w:pPr>
  </w:style>
  <w:style w:type="paragraph" w:customStyle="1" w:styleId="ppListBodyText">
    <w:name w:val="pp List Body Text"/>
    <w:basedOn w:val="Normal"/>
    <w:rsid w:val="00203D01"/>
  </w:style>
  <w:style w:type="paragraph" w:customStyle="1" w:styleId="ppNoteBullet">
    <w:name w:val="pp Note Bullet"/>
    <w:basedOn w:val="ppNote"/>
    <w:rsid w:val="00203D01"/>
    <w:pPr>
      <w:numPr>
        <w:ilvl w:val="0"/>
        <w:numId w:val="0"/>
      </w:numPr>
    </w:pPr>
  </w:style>
  <w:style w:type="paragraph" w:customStyle="1" w:styleId="ppNumberListTable">
    <w:name w:val="pp Number List Table"/>
    <w:basedOn w:val="ppNumberList"/>
    <w:rsid w:val="00203D01"/>
    <w:pPr>
      <w:numPr>
        <w:ilvl w:val="0"/>
        <w:numId w:val="0"/>
      </w:numPr>
      <w:tabs>
        <w:tab w:val="left" w:pos="403"/>
      </w:tabs>
    </w:pPr>
    <w:rPr>
      <w:sz w:val="18"/>
    </w:rPr>
  </w:style>
  <w:style w:type="paragraph" w:customStyle="1" w:styleId="ppSection">
    <w:name w:val="pp Section"/>
    <w:basedOn w:val="Heading1"/>
    <w:next w:val="Normal"/>
    <w:rsid w:val="00203D01"/>
    <w:rPr>
      <w:color w:val="333399"/>
    </w:rPr>
  </w:style>
  <w:style w:type="paragraph" w:customStyle="1" w:styleId="ppShowMe">
    <w:name w:val="pp Show Me"/>
    <w:basedOn w:val="Normal"/>
    <w:next w:val="ppBodyText"/>
    <w:rsid w:val="00203D01"/>
    <w:rPr>
      <w:rFonts w:ascii="Britannic Bold" w:hAnsi="Britannic Bold"/>
      <w:color w:val="000080"/>
      <w:szCs w:val="20"/>
    </w:rPr>
  </w:style>
  <w:style w:type="table" w:customStyle="1" w:styleId="ppTableGrid">
    <w:name w:val="pp Table Grid"/>
    <w:basedOn w:val="ppTableList"/>
    <w:rsid w:val="00203D0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03D0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03D0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03D0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203D01"/>
  </w:style>
  <w:style w:type="table" w:styleId="TableGrid">
    <w:name w:val="Table Grid"/>
    <w:basedOn w:val="TableNormal"/>
    <w:rsid w:val="00203D0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03D01"/>
    <w:rPr>
      <w:szCs w:val="20"/>
    </w:rPr>
  </w:style>
  <w:style w:type="character" w:customStyle="1" w:styleId="FootnoteTextChar">
    <w:name w:val="Footnote Text Char"/>
    <w:basedOn w:val="DefaultParagraphFont"/>
    <w:link w:val="FootnoteText"/>
    <w:uiPriority w:val="99"/>
    <w:rsid w:val="00203D01"/>
    <w:rPr>
      <w:rFonts w:eastAsiaTheme="minorEastAsia"/>
      <w:szCs w:val="20"/>
      <w:lang w:bidi="en-US"/>
    </w:rPr>
  </w:style>
  <w:style w:type="paragraph" w:styleId="Header">
    <w:name w:val="header"/>
    <w:basedOn w:val="Normal"/>
    <w:link w:val="HeaderChar"/>
    <w:uiPriority w:val="99"/>
    <w:semiHidden/>
    <w:unhideWhenUsed/>
    <w:rsid w:val="00203D01"/>
    <w:pPr>
      <w:tabs>
        <w:tab w:val="center" w:pos="4680"/>
        <w:tab w:val="right" w:pos="9360"/>
      </w:tabs>
    </w:pPr>
  </w:style>
  <w:style w:type="character" w:customStyle="1" w:styleId="HeaderChar">
    <w:name w:val="Header Char"/>
    <w:basedOn w:val="DefaultParagraphFont"/>
    <w:link w:val="Header"/>
    <w:uiPriority w:val="99"/>
    <w:semiHidden/>
    <w:rsid w:val="00203D01"/>
    <w:rPr>
      <w:rFonts w:eastAsiaTheme="minorEastAsia"/>
      <w:lang w:bidi="en-US"/>
    </w:rPr>
  </w:style>
  <w:style w:type="paragraph" w:styleId="Footer">
    <w:name w:val="footer"/>
    <w:basedOn w:val="Normal"/>
    <w:link w:val="FooterChar"/>
    <w:uiPriority w:val="99"/>
    <w:unhideWhenUsed/>
    <w:rsid w:val="00203D01"/>
    <w:pPr>
      <w:tabs>
        <w:tab w:val="center" w:pos="4680"/>
        <w:tab w:val="right" w:pos="9360"/>
      </w:tabs>
    </w:pPr>
  </w:style>
  <w:style w:type="character" w:customStyle="1" w:styleId="FooterChar">
    <w:name w:val="Footer Char"/>
    <w:basedOn w:val="DefaultParagraphFont"/>
    <w:link w:val="Footer"/>
    <w:uiPriority w:val="99"/>
    <w:rsid w:val="00203D01"/>
    <w:rPr>
      <w:rFonts w:eastAsiaTheme="minorEastAsia"/>
      <w:lang w:bidi="en-US"/>
    </w:rPr>
  </w:style>
  <w:style w:type="character" w:customStyle="1" w:styleId="ppBulletListChar">
    <w:name w:val="pp Bullet List Char"/>
    <w:basedOn w:val="DefaultParagraphFont"/>
    <w:link w:val="ppBulletList"/>
    <w:rsid w:val="00203D01"/>
    <w:rPr>
      <w:rFonts w:eastAsiaTheme="minorEastAsia"/>
      <w:lang w:bidi="en-US"/>
    </w:rPr>
  </w:style>
  <w:style w:type="character" w:styleId="PlaceholderText">
    <w:name w:val="Placeholder Text"/>
    <w:basedOn w:val="DefaultParagraphFont"/>
    <w:uiPriority w:val="99"/>
    <w:semiHidden/>
    <w:rsid w:val="00203D01"/>
    <w:rPr>
      <w:color w:val="808080"/>
    </w:rPr>
  </w:style>
  <w:style w:type="table" w:customStyle="1" w:styleId="ppTable">
    <w:name w:val="pp Table"/>
    <w:basedOn w:val="TableNormal"/>
    <w:uiPriority w:val="99"/>
    <w:rsid w:val="00203D0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203D01"/>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0238F2"/>
    <w:rPr>
      <w:rFonts w:eastAsiaTheme="minorEastAsia"/>
      <w:lang w:bidi="en-US"/>
    </w:rPr>
  </w:style>
  <w:style w:type="character" w:customStyle="1" w:styleId="apple-converted-space">
    <w:name w:val="apple-converted-space"/>
    <w:basedOn w:val="DefaultParagraphFont"/>
    <w:rsid w:val="00E93571"/>
  </w:style>
  <w:style w:type="character" w:customStyle="1" w:styleId="il">
    <w:name w:val="il"/>
    <w:basedOn w:val="DefaultParagraphFont"/>
    <w:rsid w:val="00E93571"/>
  </w:style>
  <w:style w:type="character" w:customStyle="1" w:styleId="apple-style-span">
    <w:name w:val="apple-style-span"/>
    <w:basedOn w:val="DefaultParagraphFont"/>
    <w:rsid w:val="00D01678"/>
  </w:style>
  <w:style w:type="character" w:styleId="HTMLCode">
    <w:name w:val="HTML Code"/>
    <w:basedOn w:val="DefaultParagraphFont"/>
    <w:uiPriority w:val="99"/>
    <w:semiHidden/>
    <w:unhideWhenUsed/>
    <w:rsid w:val="00B50BCA"/>
    <w:rPr>
      <w:rFonts w:ascii="Courier New" w:eastAsiaTheme="minorHAnsi" w:hAnsi="Courier New" w:cs="Courier New" w:hint="default"/>
      <w:sz w:val="20"/>
      <w:szCs w:val="20"/>
    </w:rPr>
  </w:style>
  <w:style w:type="character" w:styleId="Strong">
    <w:name w:val="Strong"/>
    <w:basedOn w:val="DefaultParagraphFont"/>
    <w:uiPriority w:val="22"/>
    <w:qFormat/>
    <w:rsid w:val="00B50BCA"/>
    <w:rPr>
      <w:b/>
      <w:bCs/>
    </w:rPr>
  </w:style>
  <w:style w:type="paragraph" w:styleId="HTMLPreformatted">
    <w:name w:val="HTML Preformatted"/>
    <w:basedOn w:val="Normal"/>
    <w:link w:val="HTMLPreformattedChar"/>
    <w:uiPriority w:val="99"/>
    <w:unhideWhenUsed/>
    <w:rsid w:val="0076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763A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2206">
      <w:bodyDiv w:val="1"/>
      <w:marLeft w:val="0"/>
      <w:marRight w:val="0"/>
      <w:marTop w:val="0"/>
      <w:marBottom w:val="0"/>
      <w:divBdr>
        <w:top w:val="none" w:sz="0" w:space="0" w:color="auto"/>
        <w:left w:val="none" w:sz="0" w:space="0" w:color="auto"/>
        <w:bottom w:val="none" w:sz="0" w:space="0" w:color="auto"/>
        <w:right w:val="none" w:sz="0" w:space="0" w:color="auto"/>
      </w:divBdr>
    </w:div>
    <w:div w:id="57364495">
      <w:bodyDiv w:val="1"/>
      <w:marLeft w:val="0"/>
      <w:marRight w:val="0"/>
      <w:marTop w:val="0"/>
      <w:marBottom w:val="0"/>
      <w:divBdr>
        <w:top w:val="none" w:sz="0" w:space="0" w:color="auto"/>
        <w:left w:val="none" w:sz="0" w:space="0" w:color="auto"/>
        <w:bottom w:val="none" w:sz="0" w:space="0" w:color="auto"/>
        <w:right w:val="none" w:sz="0" w:space="0" w:color="auto"/>
      </w:divBdr>
    </w:div>
    <w:div w:id="105009929">
      <w:bodyDiv w:val="1"/>
      <w:marLeft w:val="0"/>
      <w:marRight w:val="0"/>
      <w:marTop w:val="0"/>
      <w:marBottom w:val="0"/>
      <w:divBdr>
        <w:top w:val="none" w:sz="0" w:space="0" w:color="auto"/>
        <w:left w:val="none" w:sz="0" w:space="0" w:color="auto"/>
        <w:bottom w:val="none" w:sz="0" w:space="0" w:color="auto"/>
        <w:right w:val="none" w:sz="0" w:space="0" w:color="auto"/>
      </w:divBdr>
    </w:div>
    <w:div w:id="129518122">
      <w:bodyDiv w:val="1"/>
      <w:marLeft w:val="0"/>
      <w:marRight w:val="0"/>
      <w:marTop w:val="0"/>
      <w:marBottom w:val="0"/>
      <w:divBdr>
        <w:top w:val="none" w:sz="0" w:space="0" w:color="auto"/>
        <w:left w:val="none" w:sz="0" w:space="0" w:color="auto"/>
        <w:bottom w:val="none" w:sz="0" w:space="0" w:color="auto"/>
        <w:right w:val="none" w:sz="0" w:space="0" w:color="auto"/>
      </w:divBdr>
    </w:div>
    <w:div w:id="147554056">
      <w:bodyDiv w:val="1"/>
      <w:marLeft w:val="0"/>
      <w:marRight w:val="0"/>
      <w:marTop w:val="0"/>
      <w:marBottom w:val="0"/>
      <w:divBdr>
        <w:top w:val="none" w:sz="0" w:space="0" w:color="auto"/>
        <w:left w:val="none" w:sz="0" w:space="0" w:color="auto"/>
        <w:bottom w:val="none" w:sz="0" w:space="0" w:color="auto"/>
        <w:right w:val="none" w:sz="0" w:space="0" w:color="auto"/>
      </w:divBdr>
      <w:divsChild>
        <w:div w:id="75175060">
          <w:marLeft w:val="1526"/>
          <w:marRight w:val="0"/>
          <w:marTop w:val="125"/>
          <w:marBottom w:val="0"/>
          <w:divBdr>
            <w:top w:val="none" w:sz="0" w:space="0" w:color="auto"/>
            <w:left w:val="none" w:sz="0" w:space="0" w:color="auto"/>
            <w:bottom w:val="none" w:sz="0" w:space="0" w:color="auto"/>
            <w:right w:val="none" w:sz="0" w:space="0" w:color="auto"/>
          </w:divBdr>
        </w:div>
        <w:div w:id="939262222">
          <w:marLeft w:val="1526"/>
          <w:marRight w:val="0"/>
          <w:marTop w:val="125"/>
          <w:marBottom w:val="0"/>
          <w:divBdr>
            <w:top w:val="none" w:sz="0" w:space="0" w:color="auto"/>
            <w:left w:val="none" w:sz="0" w:space="0" w:color="auto"/>
            <w:bottom w:val="none" w:sz="0" w:space="0" w:color="auto"/>
            <w:right w:val="none" w:sz="0" w:space="0" w:color="auto"/>
          </w:divBdr>
        </w:div>
      </w:divsChild>
    </w:div>
    <w:div w:id="180553621">
      <w:bodyDiv w:val="1"/>
      <w:marLeft w:val="0"/>
      <w:marRight w:val="0"/>
      <w:marTop w:val="0"/>
      <w:marBottom w:val="0"/>
      <w:divBdr>
        <w:top w:val="none" w:sz="0" w:space="0" w:color="auto"/>
        <w:left w:val="none" w:sz="0" w:space="0" w:color="auto"/>
        <w:bottom w:val="none" w:sz="0" w:space="0" w:color="auto"/>
        <w:right w:val="none" w:sz="0" w:space="0" w:color="auto"/>
      </w:divBdr>
    </w:div>
    <w:div w:id="209461953">
      <w:bodyDiv w:val="1"/>
      <w:marLeft w:val="0"/>
      <w:marRight w:val="0"/>
      <w:marTop w:val="0"/>
      <w:marBottom w:val="0"/>
      <w:divBdr>
        <w:top w:val="none" w:sz="0" w:space="0" w:color="auto"/>
        <w:left w:val="none" w:sz="0" w:space="0" w:color="auto"/>
        <w:bottom w:val="none" w:sz="0" w:space="0" w:color="auto"/>
        <w:right w:val="none" w:sz="0" w:space="0" w:color="auto"/>
      </w:divBdr>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1510">
      <w:bodyDiv w:val="1"/>
      <w:marLeft w:val="0"/>
      <w:marRight w:val="0"/>
      <w:marTop w:val="0"/>
      <w:marBottom w:val="0"/>
      <w:divBdr>
        <w:top w:val="none" w:sz="0" w:space="0" w:color="auto"/>
        <w:left w:val="none" w:sz="0" w:space="0" w:color="auto"/>
        <w:bottom w:val="none" w:sz="0" w:space="0" w:color="auto"/>
        <w:right w:val="none" w:sz="0" w:space="0" w:color="auto"/>
      </w:divBdr>
    </w:div>
    <w:div w:id="304355986">
      <w:bodyDiv w:val="1"/>
      <w:marLeft w:val="0"/>
      <w:marRight w:val="0"/>
      <w:marTop w:val="0"/>
      <w:marBottom w:val="0"/>
      <w:divBdr>
        <w:top w:val="none" w:sz="0" w:space="0" w:color="auto"/>
        <w:left w:val="none" w:sz="0" w:space="0" w:color="auto"/>
        <w:bottom w:val="none" w:sz="0" w:space="0" w:color="auto"/>
        <w:right w:val="none" w:sz="0" w:space="0" w:color="auto"/>
      </w:divBdr>
    </w:div>
    <w:div w:id="377971919">
      <w:bodyDiv w:val="1"/>
      <w:marLeft w:val="0"/>
      <w:marRight w:val="0"/>
      <w:marTop w:val="0"/>
      <w:marBottom w:val="0"/>
      <w:divBdr>
        <w:top w:val="none" w:sz="0" w:space="0" w:color="auto"/>
        <w:left w:val="none" w:sz="0" w:space="0" w:color="auto"/>
        <w:bottom w:val="none" w:sz="0" w:space="0" w:color="auto"/>
        <w:right w:val="none" w:sz="0" w:space="0" w:color="auto"/>
      </w:divBdr>
    </w:div>
    <w:div w:id="418987539">
      <w:bodyDiv w:val="1"/>
      <w:marLeft w:val="0"/>
      <w:marRight w:val="0"/>
      <w:marTop w:val="0"/>
      <w:marBottom w:val="0"/>
      <w:divBdr>
        <w:top w:val="none" w:sz="0" w:space="0" w:color="auto"/>
        <w:left w:val="none" w:sz="0" w:space="0" w:color="auto"/>
        <w:bottom w:val="none" w:sz="0" w:space="0" w:color="auto"/>
        <w:right w:val="none" w:sz="0" w:space="0" w:color="auto"/>
      </w:divBdr>
    </w:div>
    <w:div w:id="435832193">
      <w:bodyDiv w:val="1"/>
      <w:marLeft w:val="0"/>
      <w:marRight w:val="0"/>
      <w:marTop w:val="0"/>
      <w:marBottom w:val="0"/>
      <w:divBdr>
        <w:top w:val="none" w:sz="0" w:space="0" w:color="auto"/>
        <w:left w:val="none" w:sz="0" w:space="0" w:color="auto"/>
        <w:bottom w:val="none" w:sz="0" w:space="0" w:color="auto"/>
        <w:right w:val="none" w:sz="0" w:space="0" w:color="auto"/>
      </w:divBdr>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8859">
      <w:bodyDiv w:val="1"/>
      <w:marLeft w:val="0"/>
      <w:marRight w:val="0"/>
      <w:marTop w:val="0"/>
      <w:marBottom w:val="0"/>
      <w:divBdr>
        <w:top w:val="none" w:sz="0" w:space="0" w:color="auto"/>
        <w:left w:val="none" w:sz="0" w:space="0" w:color="auto"/>
        <w:bottom w:val="none" w:sz="0" w:space="0" w:color="auto"/>
        <w:right w:val="none" w:sz="0" w:space="0" w:color="auto"/>
      </w:divBdr>
    </w:div>
    <w:div w:id="474180290">
      <w:bodyDiv w:val="1"/>
      <w:marLeft w:val="0"/>
      <w:marRight w:val="0"/>
      <w:marTop w:val="0"/>
      <w:marBottom w:val="0"/>
      <w:divBdr>
        <w:top w:val="none" w:sz="0" w:space="0" w:color="auto"/>
        <w:left w:val="none" w:sz="0" w:space="0" w:color="auto"/>
        <w:bottom w:val="none" w:sz="0" w:space="0" w:color="auto"/>
        <w:right w:val="none" w:sz="0" w:space="0" w:color="auto"/>
      </w:divBdr>
    </w:div>
    <w:div w:id="476653825">
      <w:bodyDiv w:val="1"/>
      <w:marLeft w:val="0"/>
      <w:marRight w:val="0"/>
      <w:marTop w:val="0"/>
      <w:marBottom w:val="0"/>
      <w:divBdr>
        <w:top w:val="none" w:sz="0" w:space="0" w:color="auto"/>
        <w:left w:val="none" w:sz="0" w:space="0" w:color="auto"/>
        <w:bottom w:val="none" w:sz="0" w:space="0" w:color="auto"/>
        <w:right w:val="none" w:sz="0" w:space="0" w:color="auto"/>
      </w:divBdr>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94984">
      <w:bodyDiv w:val="1"/>
      <w:marLeft w:val="0"/>
      <w:marRight w:val="0"/>
      <w:marTop w:val="0"/>
      <w:marBottom w:val="0"/>
      <w:divBdr>
        <w:top w:val="none" w:sz="0" w:space="0" w:color="auto"/>
        <w:left w:val="none" w:sz="0" w:space="0" w:color="auto"/>
        <w:bottom w:val="none" w:sz="0" w:space="0" w:color="auto"/>
        <w:right w:val="none" w:sz="0" w:space="0" w:color="auto"/>
      </w:divBdr>
    </w:div>
    <w:div w:id="559557168">
      <w:bodyDiv w:val="1"/>
      <w:marLeft w:val="0"/>
      <w:marRight w:val="0"/>
      <w:marTop w:val="0"/>
      <w:marBottom w:val="0"/>
      <w:divBdr>
        <w:top w:val="none" w:sz="0" w:space="0" w:color="auto"/>
        <w:left w:val="none" w:sz="0" w:space="0" w:color="auto"/>
        <w:bottom w:val="none" w:sz="0" w:space="0" w:color="auto"/>
        <w:right w:val="none" w:sz="0" w:space="0" w:color="auto"/>
      </w:divBdr>
    </w:div>
    <w:div w:id="641352807">
      <w:bodyDiv w:val="1"/>
      <w:marLeft w:val="0"/>
      <w:marRight w:val="0"/>
      <w:marTop w:val="0"/>
      <w:marBottom w:val="0"/>
      <w:divBdr>
        <w:top w:val="none" w:sz="0" w:space="0" w:color="auto"/>
        <w:left w:val="none" w:sz="0" w:space="0" w:color="auto"/>
        <w:bottom w:val="none" w:sz="0" w:space="0" w:color="auto"/>
        <w:right w:val="none" w:sz="0" w:space="0" w:color="auto"/>
      </w:divBdr>
    </w:div>
    <w:div w:id="676687525">
      <w:bodyDiv w:val="1"/>
      <w:marLeft w:val="0"/>
      <w:marRight w:val="0"/>
      <w:marTop w:val="0"/>
      <w:marBottom w:val="0"/>
      <w:divBdr>
        <w:top w:val="none" w:sz="0" w:space="0" w:color="auto"/>
        <w:left w:val="none" w:sz="0" w:space="0" w:color="auto"/>
        <w:bottom w:val="none" w:sz="0" w:space="0" w:color="auto"/>
        <w:right w:val="none" w:sz="0" w:space="0" w:color="auto"/>
      </w:divBdr>
    </w:div>
    <w:div w:id="689837329">
      <w:bodyDiv w:val="1"/>
      <w:marLeft w:val="0"/>
      <w:marRight w:val="0"/>
      <w:marTop w:val="0"/>
      <w:marBottom w:val="0"/>
      <w:divBdr>
        <w:top w:val="none" w:sz="0" w:space="0" w:color="auto"/>
        <w:left w:val="none" w:sz="0" w:space="0" w:color="auto"/>
        <w:bottom w:val="none" w:sz="0" w:space="0" w:color="auto"/>
        <w:right w:val="none" w:sz="0" w:space="0" w:color="auto"/>
      </w:divBdr>
    </w:div>
    <w:div w:id="691344557">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17962612">
      <w:bodyDiv w:val="1"/>
      <w:marLeft w:val="0"/>
      <w:marRight w:val="0"/>
      <w:marTop w:val="0"/>
      <w:marBottom w:val="0"/>
      <w:divBdr>
        <w:top w:val="none" w:sz="0" w:space="0" w:color="auto"/>
        <w:left w:val="none" w:sz="0" w:space="0" w:color="auto"/>
        <w:bottom w:val="none" w:sz="0" w:space="0" w:color="auto"/>
        <w:right w:val="none" w:sz="0" w:space="0" w:color="auto"/>
      </w:divBdr>
    </w:div>
    <w:div w:id="855313329">
      <w:bodyDiv w:val="1"/>
      <w:marLeft w:val="0"/>
      <w:marRight w:val="0"/>
      <w:marTop w:val="0"/>
      <w:marBottom w:val="0"/>
      <w:divBdr>
        <w:top w:val="none" w:sz="0" w:space="0" w:color="auto"/>
        <w:left w:val="none" w:sz="0" w:space="0" w:color="auto"/>
        <w:bottom w:val="none" w:sz="0" w:space="0" w:color="auto"/>
        <w:right w:val="none" w:sz="0" w:space="0" w:color="auto"/>
      </w:divBdr>
    </w:div>
    <w:div w:id="896742284">
      <w:bodyDiv w:val="1"/>
      <w:marLeft w:val="0"/>
      <w:marRight w:val="0"/>
      <w:marTop w:val="0"/>
      <w:marBottom w:val="0"/>
      <w:divBdr>
        <w:top w:val="none" w:sz="0" w:space="0" w:color="auto"/>
        <w:left w:val="none" w:sz="0" w:space="0" w:color="auto"/>
        <w:bottom w:val="none" w:sz="0" w:space="0" w:color="auto"/>
        <w:right w:val="none" w:sz="0" w:space="0" w:color="auto"/>
      </w:divBdr>
      <w:divsChild>
        <w:div w:id="1029642807">
          <w:marLeft w:val="547"/>
          <w:marRight w:val="0"/>
          <w:marTop w:val="154"/>
          <w:marBottom w:val="0"/>
          <w:divBdr>
            <w:top w:val="none" w:sz="0" w:space="0" w:color="auto"/>
            <w:left w:val="none" w:sz="0" w:space="0" w:color="auto"/>
            <w:bottom w:val="none" w:sz="0" w:space="0" w:color="auto"/>
            <w:right w:val="none" w:sz="0" w:space="0" w:color="auto"/>
          </w:divBdr>
        </w:div>
      </w:divsChild>
    </w:div>
    <w:div w:id="914626835">
      <w:bodyDiv w:val="1"/>
      <w:marLeft w:val="0"/>
      <w:marRight w:val="0"/>
      <w:marTop w:val="0"/>
      <w:marBottom w:val="0"/>
      <w:divBdr>
        <w:top w:val="none" w:sz="0" w:space="0" w:color="auto"/>
        <w:left w:val="none" w:sz="0" w:space="0" w:color="auto"/>
        <w:bottom w:val="none" w:sz="0" w:space="0" w:color="auto"/>
        <w:right w:val="none" w:sz="0" w:space="0" w:color="auto"/>
      </w:divBdr>
    </w:div>
    <w:div w:id="947853936">
      <w:bodyDiv w:val="1"/>
      <w:marLeft w:val="0"/>
      <w:marRight w:val="0"/>
      <w:marTop w:val="0"/>
      <w:marBottom w:val="0"/>
      <w:divBdr>
        <w:top w:val="none" w:sz="0" w:space="0" w:color="auto"/>
        <w:left w:val="none" w:sz="0" w:space="0" w:color="auto"/>
        <w:bottom w:val="none" w:sz="0" w:space="0" w:color="auto"/>
        <w:right w:val="none" w:sz="0" w:space="0" w:color="auto"/>
      </w:divBdr>
    </w:div>
    <w:div w:id="948850523">
      <w:bodyDiv w:val="1"/>
      <w:marLeft w:val="0"/>
      <w:marRight w:val="0"/>
      <w:marTop w:val="0"/>
      <w:marBottom w:val="0"/>
      <w:divBdr>
        <w:top w:val="none" w:sz="0" w:space="0" w:color="auto"/>
        <w:left w:val="none" w:sz="0" w:space="0" w:color="auto"/>
        <w:bottom w:val="none" w:sz="0" w:space="0" w:color="auto"/>
        <w:right w:val="none" w:sz="0" w:space="0" w:color="auto"/>
      </w:divBdr>
    </w:div>
    <w:div w:id="988439478">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9946">
      <w:bodyDiv w:val="1"/>
      <w:marLeft w:val="0"/>
      <w:marRight w:val="0"/>
      <w:marTop w:val="0"/>
      <w:marBottom w:val="0"/>
      <w:divBdr>
        <w:top w:val="none" w:sz="0" w:space="0" w:color="auto"/>
        <w:left w:val="none" w:sz="0" w:space="0" w:color="auto"/>
        <w:bottom w:val="none" w:sz="0" w:space="0" w:color="auto"/>
        <w:right w:val="none" w:sz="0" w:space="0" w:color="auto"/>
      </w:divBdr>
    </w:div>
    <w:div w:id="1119760030">
      <w:bodyDiv w:val="1"/>
      <w:marLeft w:val="0"/>
      <w:marRight w:val="0"/>
      <w:marTop w:val="0"/>
      <w:marBottom w:val="0"/>
      <w:divBdr>
        <w:top w:val="none" w:sz="0" w:space="0" w:color="auto"/>
        <w:left w:val="none" w:sz="0" w:space="0" w:color="auto"/>
        <w:bottom w:val="none" w:sz="0" w:space="0" w:color="auto"/>
        <w:right w:val="none" w:sz="0" w:space="0" w:color="auto"/>
      </w:divBdr>
    </w:div>
    <w:div w:id="1147749713">
      <w:bodyDiv w:val="1"/>
      <w:marLeft w:val="0"/>
      <w:marRight w:val="0"/>
      <w:marTop w:val="0"/>
      <w:marBottom w:val="0"/>
      <w:divBdr>
        <w:top w:val="none" w:sz="0" w:space="0" w:color="auto"/>
        <w:left w:val="none" w:sz="0" w:space="0" w:color="auto"/>
        <w:bottom w:val="none" w:sz="0" w:space="0" w:color="auto"/>
        <w:right w:val="none" w:sz="0" w:space="0" w:color="auto"/>
      </w:divBdr>
    </w:div>
    <w:div w:id="1163356013">
      <w:bodyDiv w:val="1"/>
      <w:marLeft w:val="0"/>
      <w:marRight w:val="0"/>
      <w:marTop w:val="0"/>
      <w:marBottom w:val="0"/>
      <w:divBdr>
        <w:top w:val="none" w:sz="0" w:space="0" w:color="auto"/>
        <w:left w:val="none" w:sz="0" w:space="0" w:color="auto"/>
        <w:bottom w:val="none" w:sz="0" w:space="0" w:color="auto"/>
        <w:right w:val="none" w:sz="0" w:space="0" w:color="auto"/>
      </w:divBdr>
    </w:div>
    <w:div w:id="1177648866">
      <w:bodyDiv w:val="1"/>
      <w:marLeft w:val="0"/>
      <w:marRight w:val="0"/>
      <w:marTop w:val="0"/>
      <w:marBottom w:val="0"/>
      <w:divBdr>
        <w:top w:val="none" w:sz="0" w:space="0" w:color="auto"/>
        <w:left w:val="none" w:sz="0" w:space="0" w:color="auto"/>
        <w:bottom w:val="none" w:sz="0" w:space="0" w:color="auto"/>
        <w:right w:val="none" w:sz="0" w:space="0" w:color="auto"/>
      </w:divBdr>
    </w:div>
    <w:div w:id="1193110402">
      <w:bodyDiv w:val="1"/>
      <w:marLeft w:val="0"/>
      <w:marRight w:val="0"/>
      <w:marTop w:val="0"/>
      <w:marBottom w:val="0"/>
      <w:divBdr>
        <w:top w:val="none" w:sz="0" w:space="0" w:color="auto"/>
        <w:left w:val="none" w:sz="0" w:space="0" w:color="auto"/>
        <w:bottom w:val="none" w:sz="0" w:space="0" w:color="auto"/>
        <w:right w:val="none" w:sz="0" w:space="0" w:color="auto"/>
      </w:divBdr>
    </w:div>
    <w:div w:id="1195194525">
      <w:bodyDiv w:val="1"/>
      <w:marLeft w:val="0"/>
      <w:marRight w:val="0"/>
      <w:marTop w:val="0"/>
      <w:marBottom w:val="0"/>
      <w:divBdr>
        <w:top w:val="none" w:sz="0" w:space="0" w:color="auto"/>
        <w:left w:val="none" w:sz="0" w:space="0" w:color="auto"/>
        <w:bottom w:val="none" w:sz="0" w:space="0" w:color="auto"/>
        <w:right w:val="none" w:sz="0" w:space="0" w:color="auto"/>
      </w:divBdr>
    </w:div>
    <w:div w:id="1269237945">
      <w:bodyDiv w:val="1"/>
      <w:marLeft w:val="0"/>
      <w:marRight w:val="0"/>
      <w:marTop w:val="0"/>
      <w:marBottom w:val="0"/>
      <w:divBdr>
        <w:top w:val="none" w:sz="0" w:space="0" w:color="auto"/>
        <w:left w:val="none" w:sz="0" w:space="0" w:color="auto"/>
        <w:bottom w:val="none" w:sz="0" w:space="0" w:color="auto"/>
        <w:right w:val="none" w:sz="0" w:space="0" w:color="auto"/>
      </w:divBdr>
    </w:div>
    <w:div w:id="1315375113">
      <w:bodyDiv w:val="1"/>
      <w:marLeft w:val="0"/>
      <w:marRight w:val="0"/>
      <w:marTop w:val="0"/>
      <w:marBottom w:val="0"/>
      <w:divBdr>
        <w:top w:val="none" w:sz="0" w:space="0" w:color="auto"/>
        <w:left w:val="none" w:sz="0" w:space="0" w:color="auto"/>
        <w:bottom w:val="none" w:sz="0" w:space="0" w:color="auto"/>
        <w:right w:val="none" w:sz="0" w:space="0" w:color="auto"/>
      </w:divBdr>
    </w:div>
    <w:div w:id="1358578690">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522628238">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4451">
      <w:bodyDiv w:val="1"/>
      <w:marLeft w:val="0"/>
      <w:marRight w:val="0"/>
      <w:marTop w:val="0"/>
      <w:marBottom w:val="0"/>
      <w:divBdr>
        <w:top w:val="none" w:sz="0" w:space="0" w:color="auto"/>
        <w:left w:val="none" w:sz="0" w:space="0" w:color="auto"/>
        <w:bottom w:val="none" w:sz="0" w:space="0" w:color="auto"/>
        <w:right w:val="none" w:sz="0" w:space="0" w:color="auto"/>
      </w:divBdr>
    </w:div>
    <w:div w:id="1598978786">
      <w:bodyDiv w:val="1"/>
      <w:marLeft w:val="0"/>
      <w:marRight w:val="0"/>
      <w:marTop w:val="0"/>
      <w:marBottom w:val="0"/>
      <w:divBdr>
        <w:top w:val="none" w:sz="0" w:space="0" w:color="auto"/>
        <w:left w:val="none" w:sz="0" w:space="0" w:color="auto"/>
        <w:bottom w:val="none" w:sz="0" w:space="0" w:color="auto"/>
        <w:right w:val="none" w:sz="0" w:space="0" w:color="auto"/>
      </w:divBdr>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1612083370">
      <w:bodyDiv w:val="1"/>
      <w:marLeft w:val="0"/>
      <w:marRight w:val="0"/>
      <w:marTop w:val="0"/>
      <w:marBottom w:val="0"/>
      <w:divBdr>
        <w:top w:val="none" w:sz="0" w:space="0" w:color="auto"/>
        <w:left w:val="none" w:sz="0" w:space="0" w:color="auto"/>
        <w:bottom w:val="none" w:sz="0" w:space="0" w:color="auto"/>
        <w:right w:val="none" w:sz="0" w:space="0" w:color="auto"/>
      </w:divBdr>
    </w:div>
    <w:div w:id="1614745071">
      <w:bodyDiv w:val="1"/>
      <w:marLeft w:val="0"/>
      <w:marRight w:val="0"/>
      <w:marTop w:val="0"/>
      <w:marBottom w:val="0"/>
      <w:divBdr>
        <w:top w:val="none" w:sz="0" w:space="0" w:color="auto"/>
        <w:left w:val="none" w:sz="0" w:space="0" w:color="auto"/>
        <w:bottom w:val="none" w:sz="0" w:space="0" w:color="auto"/>
        <w:right w:val="none" w:sz="0" w:space="0" w:color="auto"/>
      </w:divBdr>
    </w:div>
    <w:div w:id="1635796946">
      <w:bodyDiv w:val="1"/>
      <w:marLeft w:val="0"/>
      <w:marRight w:val="0"/>
      <w:marTop w:val="0"/>
      <w:marBottom w:val="0"/>
      <w:divBdr>
        <w:top w:val="none" w:sz="0" w:space="0" w:color="auto"/>
        <w:left w:val="none" w:sz="0" w:space="0" w:color="auto"/>
        <w:bottom w:val="none" w:sz="0" w:space="0" w:color="auto"/>
        <w:right w:val="none" w:sz="0" w:space="0" w:color="auto"/>
      </w:divBdr>
    </w:div>
    <w:div w:id="1679507233">
      <w:bodyDiv w:val="1"/>
      <w:marLeft w:val="0"/>
      <w:marRight w:val="0"/>
      <w:marTop w:val="0"/>
      <w:marBottom w:val="0"/>
      <w:divBdr>
        <w:top w:val="none" w:sz="0" w:space="0" w:color="auto"/>
        <w:left w:val="none" w:sz="0" w:space="0" w:color="auto"/>
        <w:bottom w:val="none" w:sz="0" w:space="0" w:color="auto"/>
        <w:right w:val="none" w:sz="0" w:space="0" w:color="auto"/>
      </w:divBdr>
    </w:div>
    <w:div w:id="1686443524">
      <w:bodyDiv w:val="1"/>
      <w:marLeft w:val="0"/>
      <w:marRight w:val="0"/>
      <w:marTop w:val="0"/>
      <w:marBottom w:val="0"/>
      <w:divBdr>
        <w:top w:val="none" w:sz="0" w:space="0" w:color="auto"/>
        <w:left w:val="none" w:sz="0" w:space="0" w:color="auto"/>
        <w:bottom w:val="none" w:sz="0" w:space="0" w:color="auto"/>
        <w:right w:val="none" w:sz="0" w:space="0" w:color="auto"/>
      </w:divBdr>
    </w:div>
    <w:div w:id="1687948626">
      <w:bodyDiv w:val="1"/>
      <w:marLeft w:val="0"/>
      <w:marRight w:val="0"/>
      <w:marTop w:val="0"/>
      <w:marBottom w:val="0"/>
      <w:divBdr>
        <w:top w:val="none" w:sz="0" w:space="0" w:color="auto"/>
        <w:left w:val="none" w:sz="0" w:space="0" w:color="auto"/>
        <w:bottom w:val="none" w:sz="0" w:space="0" w:color="auto"/>
        <w:right w:val="none" w:sz="0" w:space="0" w:color="auto"/>
      </w:divBdr>
    </w:div>
    <w:div w:id="1714304952">
      <w:bodyDiv w:val="1"/>
      <w:marLeft w:val="0"/>
      <w:marRight w:val="0"/>
      <w:marTop w:val="0"/>
      <w:marBottom w:val="0"/>
      <w:divBdr>
        <w:top w:val="none" w:sz="0" w:space="0" w:color="auto"/>
        <w:left w:val="none" w:sz="0" w:space="0" w:color="auto"/>
        <w:bottom w:val="none" w:sz="0" w:space="0" w:color="auto"/>
        <w:right w:val="none" w:sz="0" w:space="0" w:color="auto"/>
      </w:divBdr>
    </w:div>
    <w:div w:id="1733432275">
      <w:bodyDiv w:val="1"/>
      <w:marLeft w:val="0"/>
      <w:marRight w:val="0"/>
      <w:marTop w:val="0"/>
      <w:marBottom w:val="0"/>
      <w:divBdr>
        <w:top w:val="none" w:sz="0" w:space="0" w:color="auto"/>
        <w:left w:val="none" w:sz="0" w:space="0" w:color="auto"/>
        <w:bottom w:val="none" w:sz="0" w:space="0" w:color="auto"/>
        <w:right w:val="none" w:sz="0" w:space="0" w:color="auto"/>
      </w:divBdr>
    </w:div>
    <w:div w:id="1749379324">
      <w:bodyDiv w:val="1"/>
      <w:marLeft w:val="0"/>
      <w:marRight w:val="0"/>
      <w:marTop w:val="0"/>
      <w:marBottom w:val="0"/>
      <w:divBdr>
        <w:top w:val="none" w:sz="0" w:space="0" w:color="auto"/>
        <w:left w:val="none" w:sz="0" w:space="0" w:color="auto"/>
        <w:bottom w:val="none" w:sz="0" w:space="0" w:color="auto"/>
        <w:right w:val="none" w:sz="0" w:space="0" w:color="auto"/>
      </w:divBdr>
    </w:div>
    <w:div w:id="1780491098">
      <w:bodyDiv w:val="1"/>
      <w:marLeft w:val="0"/>
      <w:marRight w:val="0"/>
      <w:marTop w:val="0"/>
      <w:marBottom w:val="0"/>
      <w:divBdr>
        <w:top w:val="none" w:sz="0" w:space="0" w:color="auto"/>
        <w:left w:val="none" w:sz="0" w:space="0" w:color="auto"/>
        <w:bottom w:val="none" w:sz="0" w:space="0" w:color="auto"/>
        <w:right w:val="none" w:sz="0" w:space="0" w:color="auto"/>
      </w:divBdr>
    </w:div>
    <w:div w:id="1964967345">
      <w:bodyDiv w:val="1"/>
      <w:marLeft w:val="0"/>
      <w:marRight w:val="0"/>
      <w:marTop w:val="0"/>
      <w:marBottom w:val="0"/>
      <w:divBdr>
        <w:top w:val="none" w:sz="0" w:space="0" w:color="auto"/>
        <w:left w:val="none" w:sz="0" w:space="0" w:color="auto"/>
        <w:bottom w:val="none" w:sz="0" w:space="0" w:color="auto"/>
        <w:right w:val="none" w:sz="0" w:space="0" w:color="auto"/>
      </w:divBdr>
    </w:div>
    <w:div w:id="1993947865">
      <w:bodyDiv w:val="1"/>
      <w:marLeft w:val="0"/>
      <w:marRight w:val="0"/>
      <w:marTop w:val="0"/>
      <w:marBottom w:val="0"/>
      <w:divBdr>
        <w:top w:val="none" w:sz="0" w:space="0" w:color="auto"/>
        <w:left w:val="none" w:sz="0" w:space="0" w:color="auto"/>
        <w:bottom w:val="none" w:sz="0" w:space="0" w:color="auto"/>
        <w:right w:val="none" w:sz="0" w:space="0" w:color="auto"/>
      </w:divBdr>
    </w:div>
    <w:div w:id="1996688250">
      <w:bodyDiv w:val="1"/>
      <w:marLeft w:val="0"/>
      <w:marRight w:val="0"/>
      <w:marTop w:val="0"/>
      <w:marBottom w:val="0"/>
      <w:divBdr>
        <w:top w:val="none" w:sz="0" w:space="0" w:color="auto"/>
        <w:left w:val="none" w:sz="0" w:space="0" w:color="auto"/>
        <w:bottom w:val="none" w:sz="0" w:space="0" w:color="auto"/>
        <w:right w:val="none" w:sz="0" w:space="0" w:color="auto"/>
      </w:divBdr>
    </w:div>
    <w:div w:id="1998612626">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 w:id="2068065576">
      <w:bodyDiv w:val="1"/>
      <w:marLeft w:val="0"/>
      <w:marRight w:val="0"/>
      <w:marTop w:val="0"/>
      <w:marBottom w:val="0"/>
      <w:divBdr>
        <w:top w:val="none" w:sz="0" w:space="0" w:color="auto"/>
        <w:left w:val="none" w:sz="0" w:space="0" w:color="auto"/>
        <w:bottom w:val="none" w:sz="0" w:space="0" w:color="auto"/>
        <w:right w:val="none" w:sz="0" w:space="0" w:color="auto"/>
      </w:divBdr>
    </w:div>
    <w:div w:id="2093893518">
      <w:bodyDiv w:val="1"/>
      <w:marLeft w:val="0"/>
      <w:marRight w:val="0"/>
      <w:marTop w:val="0"/>
      <w:marBottom w:val="0"/>
      <w:divBdr>
        <w:top w:val="none" w:sz="0" w:space="0" w:color="auto"/>
        <w:left w:val="none" w:sz="0" w:space="0" w:color="auto"/>
        <w:bottom w:val="none" w:sz="0" w:space="0" w:color="auto"/>
        <w:right w:val="none" w:sz="0" w:space="0" w:color="auto"/>
      </w:divBdr>
      <w:divsChild>
        <w:div w:id="1392115865">
          <w:marLeft w:val="720"/>
          <w:marRight w:val="0"/>
          <w:marTop w:val="96"/>
          <w:marBottom w:val="0"/>
          <w:divBdr>
            <w:top w:val="none" w:sz="0" w:space="0" w:color="auto"/>
            <w:left w:val="none" w:sz="0" w:space="0" w:color="auto"/>
            <w:bottom w:val="none" w:sz="0" w:space="0" w:color="auto"/>
            <w:right w:val="none" w:sz="0" w:space="0" w:color="auto"/>
          </w:divBdr>
        </w:div>
      </w:divsChild>
    </w:div>
    <w:div w:id="211112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file:///C:\Users\bradyg\Desktop\Untitled.png"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www.microsoft.com/visualstudio/11/"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hyperlink" Target="http://asp.net/web-api"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asp.net/web-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glossaryDocument" Target="glossary/document.xml"/><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5.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dyg\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228AB216-5148-4874-B96A-13D21D81A5E5}"/>
      </w:docPartPr>
      <w:docPartBody>
        <w:p w:rsidR="0009458F" w:rsidRDefault="00EF41C9">
          <w:r w:rsidRPr="002A3262">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215D"/>
    <w:rsid w:val="00034A8E"/>
    <w:rsid w:val="0009458F"/>
    <w:rsid w:val="001438D8"/>
    <w:rsid w:val="001546CA"/>
    <w:rsid w:val="001C3938"/>
    <w:rsid w:val="00281947"/>
    <w:rsid w:val="00295E17"/>
    <w:rsid w:val="003B6760"/>
    <w:rsid w:val="004A5F27"/>
    <w:rsid w:val="004B230F"/>
    <w:rsid w:val="004E6E92"/>
    <w:rsid w:val="007525B7"/>
    <w:rsid w:val="0085225E"/>
    <w:rsid w:val="008664C3"/>
    <w:rsid w:val="008957D5"/>
    <w:rsid w:val="008F4073"/>
    <w:rsid w:val="00A12A86"/>
    <w:rsid w:val="00AC0740"/>
    <w:rsid w:val="00AC4B9F"/>
    <w:rsid w:val="00C12BFD"/>
    <w:rsid w:val="00C52AB2"/>
    <w:rsid w:val="00C6282B"/>
    <w:rsid w:val="00EB215D"/>
    <w:rsid w:val="00ED2970"/>
    <w:rsid w:val="00EF4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4B9F"/>
    <w:rPr>
      <w:color w:val="808080"/>
    </w:rPr>
  </w:style>
  <w:style w:type="paragraph" w:customStyle="1" w:styleId="92F5995E33DA4597AF5BFE0DFF43E289">
    <w:name w:val="92F5995E33DA4597AF5BFE0DFF43E289"/>
  </w:style>
  <w:style w:type="paragraph" w:customStyle="1" w:styleId="9FFFCF06C1F34AD5AB8DB27817DFC68D">
    <w:name w:val="9FFFCF06C1F34AD5AB8DB27817DFC68D"/>
  </w:style>
  <w:style w:type="paragraph" w:customStyle="1" w:styleId="69F74A8EB90048E6AED93350CF4D96C0">
    <w:name w:val="69F74A8EB90048E6AED93350CF4D96C0"/>
  </w:style>
  <w:style w:type="paragraph" w:customStyle="1" w:styleId="76CF3827268F476B8C58C2AAF8610520">
    <w:name w:val="76CF3827268F476B8C58C2AAF8610520"/>
    <w:rsid w:val="00C12BFD"/>
  </w:style>
  <w:style w:type="paragraph" w:customStyle="1" w:styleId="B181BE082590487AB9A66616729093B8">
    <w:name w:val="B181BE082590487AB9A66616729093B8"/>
    <w:rsid w:val="00C6282B"/>
  </w:style>
  <w:style w:type="paragraph" w:customStyle="1" w:styleId="6D316EFAD59F44B1BC2DC805399EC496">
    <w:name w:val="6D316EFAD59F44B1BC2DC805399EC496"/>
    <w:rsid w:val="00AC4B9F"/>
  </w:style>
  <w:style w:type="paragraph" w:customStyle="1" w:styleId="1678BF9400C6418EAC82AF5F769ACD31">
    <w:name w:val="1678BF9400C6418EAC82AF5F769ACD31"/>
    <w:rsid w:val="00AC4B9F"/>
  </w:style>
  <w:style w:type="paragraph" w:customStyle="1" w:styleId="12F4AAF4D2E24537A434964ED9A67E70">
    <w:name w:val="12F4AAF4D2E24537A434964ED9A67E70"/>
    <w:rsid w:val="00AC4B9F"/>
  </w:style>
  <w:style w:type="paragraph" w:customStyle="1" w:styleId="1E309D09641C4F9EBFAB6DBF12B7E6A0">
    <w:name w:val="1E309D09641C4F9EBFAB6DBF12B7E6A0"/>
    <w:rsid w:val="00AC4B9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4B9F"/>
    <w:rPr>
      <w:color w:val="808080"/>
    </w:rPr>
  </w:style>
  <w:style w:type="paragraph" w:customStyle="1" w:styleId="92F5995E33DA4597AF5BFE0DFF43E289">
    <w:name w:val="92F5995E33DA4597AF5BFE0DFF43E289"/>
  </w:style>
  <w:style w:type="paragraph" w:customStyle="1" w:styleId="9FFFCF06C1F34AD5AB8DB27817DFC68D">
    <w:name w:val="9FFFCF06C1F34AD5AB8DB27817DFC68D"/>
  </w:style>
  <w:style w:type="paragraph" w:customStyle="1" w:styleId="69F74A8EB90048E6AED93350CF4D96C0">
    <w:name w:val="69F74A8EB90048E6AED93350CF4D96C0"/>
  </w:style>
  <w:style w:type="paragraph" w:customStyle="1" w:styleId="76CF3827268F476B8C58C2AAF8610520">
    <w:name w:val="76CF3827268F476B8C58C2AAF8610520"/>
    <w:rsid w:val="00C12BFD"/>
  </w:style>
  <w:style w:type="paragraph" w:customStyle="1" w:styleId="B181BE082590487AB9A66616729093B8">
    <w:name w:val="B181BE082590487AB9A66616729093B8"/>
    <w:rsid w:val="00C6282B"/>
  </w:style>
  <w:style w:type="paragraph" w:customStyle="1" w:styleId="6D316EFAD59F44B1BC2DC805399EC496">
    <w:name w:val="6D316EFAD59F44B1BC2DC805399EC496"/>
    <w:rsid w:val="00AC4B9F"/>
  </w:style>
  <w:style w:type="paragraph" w:customStyle="1" w:styleId="1678BF9400C6418EAC82AF5F769ACD31">
    <w:name w:val="1678BF9400C6418EAC82AF5F769ACD31"/>
    <w:rsid w:val="00AC4B9F"/>
  </w:style>
  <w:style w:type="paragraph" w:customStyle="1" w:styleId="12F4AAF4D2E24537A434964ED9A67E70">
    <w:name w:val="12F4AAF4D2E24537A434964ED9A67E70"/>
    <w:rsid w:val="00AC4B9F"/>
  </w:style>
  <w:style w:type="paragraph" w:customStyle="1" w:styleId="1E309D09641C4F9EBFAB6DBF12B7E6A0">
    <w:name w:val="1E309D09641C4F9EBFAB6DBF12B7E6A0"/>
    <w:rsid w:val="00AC4B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1 6 " ? > < D o c S e t t i n g s   x m l n s : x s i = " h t t p : / / w w w . w 3 . o r g / 2 0 0 1 / X M L S c h e m a - i n s t a n c e "   x m l n s : x s d = " h t t p : / / w w w . w 3 . o r g / 2 0 0 1 / X M L S c h e m a " >  
     < R e v i e w > t r u e < / R e v i e w >  
     < R e v i e w M o d e > A l l < / R e v i e w M o d e >  
     < S u p r e s s i o n s >  
         < I g n o r e   I d = " I N 0 1 "   L i n e = " 7 0 " / >  
         < I g n o r e   I d = " L K 0 1 "   L i n e = " 0 " / >  
         < I g n o r e   I d = " F I 0 1 "   L i n e = " 0 " / >  
         < I g n o r e   I d = " F I 0 6 "   L i n e = " 2 2 " / >  
         < I g n o r e   I d = " F I 0 3 "   L i n e = " 3 2 " / >  
         < I g n o r e   I d = " F I 0 4 "   L i n e = " 3 2 " / >  
         < I g n o r e   I d = " N T 0 2 "   L i n e = " 4 2 3 " / >  
         < I g n o r e   I d = " F I 0 4 "   L i n e = " 3 " / >  
         < I g n o r e   I d = " F I 0 3 "   L i n e = " 3 " / >  
         < I g n o r e   I d = " F I 0 2 "   L i n e = " 3 " / >  
         < I g n o r e   I d = " F I 0 6 "   L i n e = " 2 4 " / >  
         < I g n o r e   I d = " F I 0 3 "   L i n e = " 4 3 " / >  
         < I g n o r e   I d = " F I 0 4 "   L i n e = " 4 3 " / >  
         < I g n o r e   I d = " N T 0 2 "   L i n e = " 2 2 6 " / >  
         < I g n o r e   I d = " N T 0 2 "   L i n e = " 3 9 8 " / >  
         < I g n o r e   I d = " N T 0 2 "   L i n e = " 7 7 2 " / >  
     < / S u p r e s s i o n s >  
 < / D o c S e t t i n g s > 
</file>

<file path=customXml/item4.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1 6 " ? > < t o c   x m l n s : x s i = " h t t p : / / w w w . w 3 . o r g / 2 0 0 1 / X M L S c h e m a - i n s t a n c e "   x m l n s : x s d = " h t t p : / / w w w . w 3 . o r g / 2 0 0 1 / X M L S c h e m a " >  
     < t o p i c   i d = " 8 f 0 e 1 c d 4 - 2 d 7 9 - 4 7 b 7 - a 6 6 7 - c 3 d 6 f 4 d 6 e 3 a 4 "   t i t l e = " O v e r v i e w "   s t y l e = " T o p i c " / >  
     < t o p i c   i d = " 7 e a b d 1 8 5 - 3 4 6 0 - 4 a d c - a c e b - 2 a 1 b 5 e 9 9 2 0 6 c "   t i t l e = " E x e r c i s e   1 :   C r e a t e   a   R e a d - O n l y   W e b   A P I "   s t y l e = " T o p i c " / >  
     < t o p i c   i d = " 4 1 1 f 8 1 a d - 3 4 8 8 - 4 2 5 c - a 5 d a - 0 d 1 b 9 0 e 3 3 0 c 5 "   t i t l e = " E x e r c i s e   2 :   C r e a t e   a   R e a d / W r i t e   W e b   A P I "   s t y l e = " T o p i c " / >  
     < t o p i c   i d = " 0 7 7 8 2 2 d a - e f 4 0 - 4 d a 3 - b 0 f 1 - b 1 1 7 8 9 d f 5 7 0 5 "   t i t l e = " E x e r c i s e   3 :   C o n s u m e   t h e   W e b   A P I   f r o m   a n   H T M L   C l i e n t "   s t y l e = " T o p i c " / >  
     < t o p i c   i d = " 6 f e 8 d e 1 6 - 4 7 3 3 - 4 c 2 8 - a 6 8 2 - b d 6 4 5 8 b 9 2 b 1 f "   t i t l e = " S u m m a r y "   s t y l e = " T o p i c " / >  
     < t o p i c   i d = " 9 3 b 3 d d 6 7 - 8 6 d 5 - 4 7 b 2 - a 3 f b - 7 b e 0 0 d 0 3 1 9 6 d "   t i t l e = " E x e r c i s e   3 :   C o n s u m e   t h e   W e b   A P I   f r o m   a n   H T M L   C l i e n t "   s t y l e = " T o p i c " / >  
     < t o p i c   i d = " c 5 3 f 9 3 9 d - c c c 3 - 4 9 9 c - 9 d 0 6 - 1 8 c 0 9 7 8 e 4 2 f 2 "   t i t l e = " E x e r c i s e   2 :   C r e a t e   a   R e a d / W r i t e   W e b   A P I "   s t y l e = " T o p i c " / >  
     < t o p i c   i d = " 7 0 b 5 4 d 5 3 - e 6 9 f - 4 1 c d - a b f e - 2 c 1 6 b 5 9 2 e 5 5 6 "   t i t l e = " E x e r c i s e   1 :   C r e a t e   a   R e a d - O n l y   W e b   A P I "   s t y l e = " T o p i c " / >  
     < t o p i c   i d = " 5 0 2 1 8 3 5 f - 7 0 6 6 - 4 5 f 9 - 9 d 3 2 - 1 6 b 1 5 f f a 0 e 3 0 "   t i t l e = " O v e r v i e w "   s t y l e = " T o p i c " / >  
     < t o p i c   i d = " f c e 0 5 1 2 1 - 7 7 d 2 - 4 2 9 e - 8 a 9 9 - 8 0 3 c e 7 a 0 5 c 2 e "   t i t l e = " C r e a t e   a   R e a d / W r i t e   W e b   A P I "   s t y l e = " T o p i c " / >  
     < t o p i c   i d = " 0 a c e d 2 3 3 - 1 e 0 2 - 4 0 9 f - b 3 b 1 - c f a 0 a f 4 f 2 8 2 3 "   t i t l e = " C r e a t e   a   R e a d - O n l y   W e b   A P I "   s t y l e = " T o p i c " / >  
     < t o p i c   i d = " 0 0 e 9 6 0 6 e - 6 f 9 8 - 4 5 6 9 - a b f b - 0 e 0 4 5 e 3 9 a 2 4 a "   t i t l e = " O v e r v i e w "   s t y l e = " T o p i c " / >  
     < t o p i c   i d = " b a 3 c 9 e 7 e - 2 1 c f - 4 a e 1 - b 5 9 5 - 3 3 3 8 d d 4 b e f 0 8 "   t i t l e = " S u m m a r y "   s t y l e = " T o p i c " / >  
     < t o p i c   i d = " 4 5 f b 4 7 6 6 - c f 3 4 - 4 e 1 d - 9 f 4 e - b 0 a 1 e f 0 7 c d c e "   t i t l e = " S u m m a r y "   s t y l e = " T o p i c " / >  
     < t o p i c   i d = " f 3 0 f 6 4 b d - b 8 a 9 - 4 2 7 3 - 9 2 e 4 - 3 f f 0 7 7 1 5 8 e b 9 "   t i t l e = " S u m m a r y "   s t y l e = " T o p i c " / >  
     < t o p i c   i d = " 1 a e e 3 d 8 1 - 1 f c 6 - 4 c 1 6 - a 9 5 6 - e 1 c 1 8 a e b 2 4 e 1 "   t i t l e = " S u m m a r y "   s t y l e = " T o p i c " / >  
     < t o p i c   i d = " a 3 6 a c 3 b 4 - d 0 5 1 - 4 9 f d - 9 7 0 4 - e 5 4 1 0 3 2 3 3 d 8 e "   t i t l e = " E x e r c i s e   1 :   U s i n g   t h e   W i n d o w s   A z u r e   A p p F a b r i c   C a c h i n g   f o r   S e s s i o n   S t a t e   "   s t y l e = " T o p i c " / >  
     < t o p i c   i d = " b f 9 1 f d 5 8 - 8 1 e a - 4 a 8 9 - b 0 6 e - 1 2 1 4 b 0 f 6 2 e d 0 "   t i t l e = " E x e r c i s e   2 :   C a c h i n g   D a t a   w i t h   t h e   W i n d o w s   A z u r e   A p p F a b r i c   C a c h i n g "   s t y l e = " T o p i c " / >  
     < t o p i c   i d = " a 9 6 3 a a c 3 - 2 5 b c - 4 7 3 e - a a b 7 - 1 f 9 a 0 0 3 2 a c 4 a "   t i t l e = " E x e r c i s e   3 :   C r e a t i n g   a   R e u s a b l e   a n d   E x t e n s i b l e   C a c h i n g   L a y e r "   s t y l e = " T o p i c " / >  
 < / t o c > 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BA9E3-1D2F-4E4B-879E-6E1727636546}">
  <ds:schemaRefs>
    <ds:schemaRef ds:uri="http://schemas.microsoft.com/sharepoint/v3/contenttype/forms"/>
  </ds:schemaRefs>
</ds:datastoreItem>
</file>

<file path=customXml/itemProps2.xml><?xml version="1.0" encoding="utf-8"?>
<ds:datastoreItem xmlns:ds="http://schemas.openxmlformats.org/officeDocument/2006/customXml" ds:itemID="{6850A98D-EA4E-46C0-9FB6-D797D5466F7B}">
  <ds:schemaRefs>
    <ds:schemaRef ds:uri="http://schemas.microsoft.com/office/2006/metadata/properties"/>
  </ds:schemaRefs>
</ds:datastoreItem>
</file>

<file path=customXml/itemProps3.xml><?xml version="1.0" encoding="utf-8"?>
<ds:datastoreItem xmlns:ds="http://schemas.openxmlformats.org/officeDocument/2006/customXml" ds:itemID="{9F685064-EC13-4122-BF20-32CCDC611054}">
  <ds:schemaRefs>
    <ds:schemaRef ds:uri="http://www.w3.org/2001/XMLSchema"/>
  </ds:schemaRefs>
</ds:datastoreItem>
</file>

<file path=customXml/itemProps4.xml><?xml version="1.0" encoding="utf-8"?>
<ds:datastoreItem xmlns:ds="http://schemas.openxmlformats.org/officeDocument/2006/customXml" ds:itemID="{61C8D0A9-C774-4224-9C6F-FD79EDC197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995C7E1B-C359-485F-B998-41CF98FCC88F}">
  <ds:schemaRefs>
    <ds:schemaRef ds:uri="http://www.w3.org/2001/XMLSchema"/>
  </ds:schemaRefs>
</ds:datastoreItem>
</file>

<file path=customXml/itemProps6.xml><?xml version="1.0" encoding="utf-8"?>
<ds:datastoreItem xmlns:ds="http://schemas.openxmlformats.org/officeDocument/2006/customXml" ds:itemID="{07072737-FCE4-4111-93AB-A12FCC193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Template>
  <TotalTime>0</TotalTime>
  <Pages>36</Pages>
  <Words>4435</Words>
  <Characters>25281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2012-03-12T18:07:00Z</dcterms:created>
  <dcterms:modified xsi:type="dcterms:W3CDTF">2012-03-20T19:19:00Z</dcterms:modified>
</cp:coreProperties>
</file>